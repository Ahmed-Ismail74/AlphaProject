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53E" w14:textId="6C8CC59C" w:rsidR="004E42E1" w:rsidRPr="002A6242" w:rsidRDefault="004E42E1">
      <w:pPr>
        <w:rPr>
          <w:rFonts w:asciiTheme="majorBidi" w:hAnsiTheme="majorBidi" w:cstheme="majorBidi"/>
        </w:rPr>
      </w:pPr>
      <w:bookmarkStart w:id="0" w:name="_Hlk158388813"/>
      <w:r w:rsidRPr="002A6242">
        <w:rPr>
          <w:rFonts w:asciiTheme="majorBidi" w:hAnsiTheme="majorBidi" w:cstheme="majorBidi"/>
        </w:rPr>
        <w:t xml:space="preserve">*****Back to ch3 to get the steps of design </w:t>
      </w:r>
    </w:p>
    <w:p w14:paraId="22FFD6EC" w14:textId="23896807" w:rsidR="00F95E46" w:rsidRPr="002A6242" w:rsidRDefault="00F95E46">
      <w:pPr>
        <w:rPr>
          <w:rFonts w:asciiTheme="majorBidi" w:hAnsiTheme="majorBidi" w:cstheme="majorBidi"/>
        </w:rPr>
      </w:pPr>
      <w:r w:rsidRPr="002A6242">
        <w:rPr>
          <w:rFonts w:asciiTheme="majorBidi" w:hAnsiTheme="majorBidi" w:cstheme="majorBidi"/>
        </w:rPr>
        <w:t>*****</w:t>
      </w:r>
      <w:r w:rsidR="003B0511" w:rsidRPr="002A6242">
        <w:rPr>
          <w:rFonts w:asciiTheme="majorBidi" w:hAnsiTheme="majorBidi" w:cstheme="majorBidi"/>
        </w:rPr>
        <w:t xml:space="preserve">alpha restaurant’s database points to the </w:t>
      </w:r>
      <w:r w:rsidRPr="002A6242">
        <w:rPr>
          <w:rFonts w:asciiTheme="majorBidi" w:hAnsiTheme="majorBidi" w:cstheme="majorBidi"/>
        </w:rPr>
        <w:t xml:space="preserve">database </w:t>
      </w:r>
      <w:r w:rsidR="003B0511" w:rsidRPr="002A6242">
        <w:rPr>
          <w:rFonts w:asciiTheme="majorBidi" w:hAnsiTheme="majorBidi" w:cstheme="majorBidi"/>
        </w:rPr>
        <w:t xml:space="preserve">name </w:t>
      </w:r>
    </w:p>
    <w:p w14:paraId="5C19E271" w14:textId="77777777" w:rsidR="00AA708B" w:rsidRPr="002A6242" w:rsidRDefault="00AA708B">
      <w:pPr>
        <w:rPr>
          <w:rFonts w:asciiTheme="majorBidi" w:hAnsiTheme="majorBidi" w:cstheme="majorBidi"/>
        </w:rPr>
      </w:pPr>
    </w:p>
    <w:p w14:paraId="6ACEB725" w14:textId="77777777" w:rsidR="00AA708B" w:rsidRPr="002A6242" w:rsidRDefault="00AA708B">
      <w:pPr>
        <w:rPr>
          <w:rFonts w:asciiTheme="majorBidi" w:hAnsiTheme="majorBidi" w:cstheme="majorBidi"/>
        </w:rPr>
      </w:pPr>
    </w:p>
    <w:p w14:paraId="3132390A" w14:textId="77777777" w:rsidR="00AA708B" w:rsidRPr="002A6242" w:rsidRDefault="00AA708B">
      <w:pPr>
        <w:rPr>
          <w:rFonts w:asciiTheme="majorBidi" w:hAnsiTheme="majorBidi" w:cstheme="majorBidi"/>
        </w:rPr>
      </w:pPr>
    </w:p>
    <w:p w14:paraId="4C96238D" w14:textId="77777777" w:rsidR="00AA708B" w:rsidRPr="002A6242" w:rsidRDefault="00AA708B">
      <w:pPr>
        <w:rPr>
          <w:rFonts w:asciiTheme="majorBidi" w:hAnsiTheme="majorBidi" w:cstheme="majorBidi"/>
        </w:rPr>
      </w:pPr>
    </w:p>
    <w:p w14:paraId="180BA55E" w14:textId="77777777" w:rsidR="00AA708B" w:rsidRPr="002A6242" w:rsidRDefault="00AA708B">
      <w:pPr>
        <w:rPr>
          <w:rFonts w:asciiTheme="majorBidi" w:hAnsiTheme="majorBidi" w:cstheme="majorBidi"/>
        </w:rPr>
      </w:pPr>
    </w:p>
    <w:p w14:paraId="03E1CFD5" w14:textId="77777777" w:rsidR="00AA708B" w:rsidRPr="002A6242" w:rsidRDefault="00AA708B">
      <w:pPr>
        <w:rPr>
          <w:rFonts w:asciiTheme="majorBidi" w:hAnsiTheme="majorBidi" w:cstheme="majorBidi"/>
        </w:rPr>
      </w:pPr>
    </w:p>
    <w:p w14:paraId="4F2EB6A0" w14:textId="77777777" w:rsidR="00AA708B" w:rsidRPr="002A6242" w:rsidRDefault="00AA708B">
      <w:pPr>
        <w:rPr>
          <w:rFonts w:asciiTheme="majorBidi" w:hAnsiTheme="majorBidi" w:cstheme="majorBidi"/>
        </w:rPr>
      </w:pPr>
    </w:p>
    <w:p w14:paraId="5F517506" w14:textId="77777777" w:rsidR="00AA708B" w:rsidRPr="002A6242" w:rsidRDefault="00AA708B">
      <w:pPr>
        <w:rPr>
          <w:rFonts w:asciiTheme="majorBidi" w:hAnsiTheme="majorBidi" w:cstheme="majorBidi"/>
        </w:rPr>
      </w:pPr>
    </w:p>
    <w:p w14:paraId="4182D03A" w14:textId="77777777" w:rsidR="00AA708B" w:rsidRPr="002A6242" w:rsidRDefault="00AA708B">
      <w:pPr>
        <w:rPr>
          <w:rFonts w:asciiTheme="majorBidi" w:hAnsiTheme="majorBidi" w:cstheme="majorBidi"/>
        </w:rPr>
      </w:pPr>
    </w:p>
    <w:p w14:paraId="56E9B825" w14:textId="77777777" w:rsidR="00AA708B" w:rsidRPr="002A6242" w:rsidRDefault="00AA708B">
      <w:pPr>
        <w:rPr>
          <w:rFonts w:asciiTheme="majorBidi" w:hAnsiTheme="majorBidi" w:cstheme="majorBidi"/>
        </w:rPr>
      </w:pPr>
    </w:p>
    <w:p w14:paraId="3EFDFABE" w14:textId="77777777" w:rsidR="00AA708B" w:rsidRPr="002A6242" w:rsidRDefault="00AA708B">
      <w:pPr>
        <w:rPr>
          <w:rFonts w:asciiTheme="majorBidi" w:hAnsiTheme="majorBidi" w:cstheme="majorBidi"/>
        </w:rPr>
      </w:pPr>
    </w:p>
    <w:p w14:paraId="16191DD3" w14:textId="77777777" w:rsidR="00AA708B" w:rsidRPr="002A6242" w:rsidRDefault="00AA708B">
      <w:pPr>
        <w:rPr>
          <w:rFonts w:asciiTheme="majorBidi" w:hAnsiTheme="majorBidi" w:cstheme="majorBidi"/>
        </w:rPr>
      </w:pPr>
    </w:p>
    <w:p w14:paraId="182FF35E" w14:textId="77777777" w:rsidR="00AA708B" w:rsidRPr="002A6242" w:rsidRDefault="00AA708B">
      <w:pPr>
        <w:rPr>
          <w:rFonts w:asciiTheme="majorBidi" w:hAnsiTheme="majorBidi" w:cstheme="majorBidi"/>
        </w:rPr>
      </w:pPr>
    </w:p>
    <w:p w14:paraId="2865D70E" w14:textId="184DE1EE" w:rsidR="004B5F78" w:rsidRPr="002A6242" w:rsidRDefault="005164BA" w:rsidP="00AA708B">
      <w:pPr>
        <w:jc w:val="center"/>
        <w:rPr>
          <w:rFonts w:asciiTheme="majorBidi" w:hAnsiTheme="majorBidi" w:cstheme="majorBidi"/>
        </w:rPr>
      </w:pPr>
      <w:r w:rsidRPr="002A6242">
        <w:rPr>
          <w:rFonts w:asciiTheme="majorBidi" w:hAnsiTheme="majorBidi" w:cstheme="majorBidi"/>
        </w:rPr>
        <w:t>Cover Page</w:t>
      </w:r>
    </w:p>
    <w:p w14:paraId="4A2F0FD5" w14:textId="77777777" w:rsidR="005829AA" w:rsidRPr="002A6242" w:rsidRDefault="004B5F78" w:rsidP="008F0B71">
      <w:pPr>
        <w:rPr>
          <w:rFonts w:asciiTheme="majorBidi" w:hAnsiTheme="majorBidi" w:cstheme="majorBidi"/>
          <w:b/>
          <w:bCs/>
          <w:sz w:val="32"/>
          <w:szCs w:val="32"/>
        </w:rPr>
      </w:pPr>
      <w:r w:rsidRPr="002A6242">
        <w:rPr>
          <w:rFonts w:asciiTheme="majorBidi" w:hAnsiTheme="majorBidi" w:cstheme="majorBidi"/>
          <w:sz w:val="32"/>
          <w:szCs w:val="32"/>
        </w:rPr>
        <w:br w:type="page"/>
      </w:r>
      <w:bookmarkStart w:id="1" w:name="_Toc157980305"/>
      <w:bookmarkStart w:id="2" w:name="_Toc157981130"/>
      <w:r w:rsidR="00C556D0" w:rsidRPr="002A6242">
        <w:rPr>
          <w:rFonts w:asciiTheme="majorBidi" w:hAnsiTheme="majorBidi" w:cstheme="majorBidi"/>
          <w:b/>
          <w:bCs/>
          <w:sz w:val="32"/>
          <w:szCs w:val="32"/>
        </w:rPr>
        <w:lastRenderedPageBreak/>
        <w:t>Summary</w:t>
      </w:r>
    </w:p>
    <w:p w14:paraId="0E2B0654" w14:textId="77777777" w:rsidR="003F5A34" w:rsidRPr="002A6242" w:rsidRDefault="003F5A34" w:rsidP="008F0B71">
      <w:pPr>
        <w:rPr>
          <w:rFonts w:asciiTheme="majorBidi" w:hAnsiTheme="majorBidi" w:cstheme="majorBidi"/>
          <w:b/>
          <w:bCs/>
          <w:sz w:val="32"/>
          <w:szCs w:val="32"/>
        </w:rPr>
      </w:pPr>
    </w:p>
    <w:sdt>
      <w:sdtPr>
        <w:rPr>
          <w:rFonts w:asciiTheme="majorBidi" w:eastAsiaTheme="minorHAnsi" w:hAnsiTheme="majorBidi" w:cstheme="minorBidi"/>
          <w:b/>
          <w:bCs/>
          <w:color w:val="auto"/>
          <w:kern w:val="2"/>
          <w:sz w:val="22"/>
          <w:szCs w:val="22"/>
          <w14:ligatures w14:val="standardContextual"/>
        </w:rPr>
        <w:id w:val="1354688442"/>
        <w:docPartObj>
          <w:docPartGallery w:val="Table of Contents"/>
          <w:docPartUnique/>
        </w:docPartObj>
      </w:sdtPr>
      <w:sdtEndPr>
        <w:rPr>
          <w:noProof/>
        </w:rPr>
      </w:sdtEndPr>
      <w:sdtContent>
        <w:p w14:paraId="604794B4" w14:textId="46A0F839" w:rsidR="005829AA" w:rsidRPr="002A6242" w:rsidRDefault="005829AA" w:rsidP="005829AA">
          <w:pPr>
            <w:pStyle w:val="TOCHeading"/>
            <w:numPr>
              <w:ilvl w:val="0"/>
              <w:numId w:val="0"/>
            </w:numPr>
            <w:rPr>
              <w:rFonts w:asciiTheme="majorBidi" w:hAnsiTheme="majorBidi"/>
              <w:b/>
              <w:bCs/>
              <w:color w:val="auto"/>
            </w:rPr>
          </w:pPr>
          <w:r w:rsidRPr="002A6242">
            <w:rPr>
              <w:rFonts w:asciiTheme="majorBidi" w:hAnsiTheme="majorBidi"/>
              <w:b/>
              <w:bCs/>
              <w:color w:val="auto"/>
            </w:rPr>
            <w:t>Table of Contents</w:t>
          </w:r>
        </w:p>
        <w:p w14:paraId="2DD8BA37" w14:textId="4467795D" w:rsidR="0017315D" w:rsidRDefault="005829AA">
          <w:pPr>
            <w:pStyle w:val="TOC1"/>
            <w:tabs>
              <w:tab w:val="right" w:leader="dot" w:pos="8630"/>
            </w:tabs>
            <w:rPr>
              <w:rFonts w:eastAsiaTheme="minorEastAsia"/>
              <w:noProof/>
            </w:rPr>
          </w:pPr>
          <w:r w:rsidRPr="002A6242">
            <w:rPr>
              <w:rFonts w:asciiTheme="majorBidi" w:hAnsiTheme="majorBidi" w:cstheme="majorBidi"/>
            </w:rPr>
            <w:fldChar w:fldCharType="begin"/>
          </w:r>
          <w:r w:rsidRPr="002A6242">
            <w:rPr>
              <w:rFonts w:asciiTheme="majorBidi" w:hAnsiTheme="majorBidi" w:cstheme="majorBidi"/>
            </w:rPr>
            <w:instrText xml:space="preserve"> TOC \o "1-3" \h \z \u </w:instrText>
          </w:r>
          <w:r w:rsidRPr="002A6242">
            <w:rPr>
              <w:rFonts w:asciiTheme="majorBidi" w:hAnsiTheme="majorBidi" w:cstheme="majorBidi"/>
            </w:rPr>
            <w:fldChar w:fldCharType="separate"/>
          </w:r>
          <w:hyperlink w:anchor="_Toc158750595" w:history="1">
            <w:r w:rsidR="0017315D" w:rsidRPr="00F83A0B">
              <w:rPr>
                <w:rStyle w:val="Hyperlink"/>
                <w:rFonts w:ascii="Times New Roman" w:hAnsi="Times New Roman" w:cs="Times"/>
                <w:b/>
                <w:noProof/>
              </w:rPr>
              <w:t>Chapter 1</w:t>
            </w:r>
            <w:r w:rsidR="0017315D" w:rsidRPr="00F83A0B">
              <w:rPr>
                <w:rStyle w:val="Hyperlink"/>
                <w:rFonts w:asciiTheme="majorBidi" w:hAnsiTheme="majorBidi"/>
                <w:noProof/>
              </w:rPr>
              <w:t xml:space="preserve"> Database Design processes:</w:t>
            </w:r>
            <w:r w:rsidR="0017315D">
              <w:rPr>
                <w:noProof/>
                <w:webHidden/>
              </w:rPr>
              <w:tab/>
            </w:r>
            <w:r w:rsidR="0017315D">
              <w:rPr>
                <w:noProof/>
                <w:webHidden/>
              </w:rPr>
              <w:fldChar w:fldCharType="begin"/>
            </w:r>
            <w:r w:rsidR="0017315D">
              <w:rPr>
                <w:noProof/>
                <w:webHidden/>
              </w:rPr>
              <w:instrText xml:space="preserve"> PAGEREF _Toc158750595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E6CA745" w14:textId="3CE6D879" w:rsidR="0017315D" w:rsidRDefault="00000000">
          <w:pPr>
            <w:pStyle w:val="TOC2"/>
            <w:tabs>
              <w:tab w:val="right" w:leader="dot" w:pos="8630"/>
            </w:tabs>
            <w:rPr>
              <w:rFonts w:eastAsiaTheme="minorEastAsia"/>
              <w:noProof/>
            </w:rPr>
          </w:pPr>
          <w:hyperlink w:anchor="_Toc158750596" w:history="1">
            <w:r w:rsidR="0017315D" w:rsidRPr="00F83A0B">
              <w:rPr>
                <w:rStyle w:val="Hyperlink"/>
                <w:rFonts w:ascii="Times New Roman" w:hAnsi="Times New Roman"/>
                <w:b/>
                <w:noProof/>
              </w:rPr>
              <w:t>1.1</w:t>
            </w:r>
            <w:r w:rsidR="0017315D" w:rsidRPr="00F83A0B">
              <w:rPr>
                <w:rStyle w:val="Hyperlink"/>
                <w:rFonts w:asciiTheme="majorBidi" w:hAnsiTheme="majorBidi"/>
                <w:b/>
                <w:bCs/>
                <w:noProof/>
              </w:rPr>
              <w:t xml:space="preserve"> Logical Design</w:t>
            </w:r>
            <w:r w:rsidR="0017315D">
              <w:rPr>
                <w:noProof/>
                <w:webHidden/>
              </w:rPr>
              <w:tab/>
            </w:r>
            <w:r w:rsidR="0017315D">
              <w:rPr>
                <w:noProof/>
                <w:webHidden/>
              </w:rPr>
              <w:fldChar w:fldCharType="begin"/>
            </w:r>
            <w:r w:rsidR="0017315D">
              <w:rPr>
                <w:noProof/>
                <w:webHidden/>
              </w:rPr>
              <w:instrText xml:space="preserve"> PAGEREF _Toc158750596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5959F35B" w14:textId="0555AEEB" w:rsidR="0017315D" w:rsidRDefault="00000000">
          <w:pPr>
            <w:pStyle w:val="TOC3"/>
            <w:tabs>
              <w:tab w:val="right" w:leader="dot" w:pos="8630"/>
            </w:tabs>
            <w:rPr>
              <w:rFonts w:eastAsiaTheme="minorEastAsia"/>
              <w:noProof/>
            </w:rPr>
          </w:pPr>
          <w:hyperlink w:anchor="_Toc158750597" w:history="1">
            <w:r w:rsidR="0017315D" w:rsidRPr="00F83A0B">
              <w:rPr>
                <w:rStyle w:val="Hyperlink"/>
                <w:rFonts w:ascii="Times New Roman" w:hAnsi="Times New Roman"/>
                <w:b/>
                <w:bCs/>
                <w:noProof/>
              </w:rPr>
              <w:t>1.1.1</w:t>
            </w:r>
            <w:r w:rsidR="0017315D" w:rsidRPr="00F83A0B">
              <w:rPr>
                <w:rStyle w:val="Hyperlink"/>
                <w:rFonts w:asciiTheme="majorBidi" w:hAnsiTheme="majorBidi"/>
                <w:b/>
                <w:bCs/>
                <w:noProof/>
              </w:rPr>
              <w:t xml:space="preserve"> mission statement</w:t>
            </w:r>
            <w:r w:rsidR="0017315D">
              <w:rPr>
                <w:noProof/>
                <w:webHidden/>
              </w:rPr>
              <w:tab/>
            </w:r>
            <w:r w:rsidR="0017315D">
              <w:rPr>
                <w:noProof/>
                <w:webHidden/>
              </w:rPr>
              <w:fldChar w:fldCharType="begin"/>
            </w:r>
            <w:r w:rsidR="0017315D">
              <w:rPr>
                <w:noProof/>
                <w:webHidden/>
              </w:rPr>
              <w:instrText xml:space="preserve"> PAGEREF _Toc158750597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6AD9DC79" w14:textId="3F7E1EE7" w:rsidR="0017315D" w:rsidRDefault="00000000">
          <w:pPr>
            <w:pStyle w:val="TOC3"/>
            <w:tabs>
              <w:tab w:val="right" w:leader="dot" w:pos="8630"/>
            </w:tabs>
            <w:rPr>
              <w:rFonts w:eastAsiaTheme="minorEastAsia"/>
              <w:noProof/>
            </w:rPr>
          </w:pPr>
          <w:hyperlink w:anchor="_Toc158750598" w:history="1">
            <w:r w:rsidR="0017315D" w:rsidRPr="00F83A0B">
              <w:rPr>
                <w:rStyle w:val="Hyperlink"/>
                <w:rFonts w:ascii="Times New Roman" w:hAnsi="Times New Roman"/>
                <w:b/>
                <w:bCs/>
                <w:noProof/>
              </w:rPr>
              <w:t>1.1.2</w:t>
            </w:r>
            <w:r w:rsidR="0017315D" w:rsidRPr="00F83A0B">
              <w:rPr>
                <w:rStyle w:val="Hyperlink"/>
                <w:rFonts w:asciiTheme="majorBidi" w:hAnsiTheme="majorBidi"/>
                <w:b/>
                <w:bCs/>
                <w:noProof/>
              </w:rPr>
              <w:t xml:space="preserve"> Mission Objectives</w:t>
            </w:r>
            <w:r w:rsidR="0017315D">
              <w:rPr>
                <w:noProof/>
                <w:webHidden/>
              </w:rPr>
              <w:tab/>
            </w:r>
            <w:r w:rsidR="0017315D">
              <w:rPr>
                <w:noProof/>
                <w:webHidden/>
              </w:rPr>
              <w:fldChar w:fldCharType="begin"/>
            </w:r>
            <w:r w:rsidR="0017315D">
              <w:rPr>
                <w:noProof/>
                <w:webHidden/>
              </w:rPr>
              <w:instrText xml:space="preserve"> PAGEREF _Toc158750598 \h </w:instrText>
            </w:r>
            <w:r w:rsidR="0017315D">
              <w:rPr>
                <w:noProof/>
                <w:webHidden/>
              </w:rPr>
            </w:r>
            <w:r w:rsidR="0017315D">
              <w:rPr>
                <w:noProof/>
                <w:webHidden/>
              </w:rPr>
              <w:fldChar w:fldCharType="separate"/>
            </w:r>
            <w:r w:rsidR="0017315D">
              <w:rPr>
                <w:noProof/>
                <w:webHidden/>
              </w:rPr>
              <w:t>1</w:t>
            </w:r>
            <w:r w:rsidR="0017315D">
              <w:rPr>
                <w:noProof/>
                <w:webHidden/>
              </w:rPr>
              <w:fldChar w:fldCharType="end"/>
            </w:r>
          </w:hyperlink>
        </w:p>
        <w:p w14:paraId="42EBF5CF" w14:textId="14E4B470" w:rsidR="0017315D" w:rsidRDefault="00000000">
          <w:pPr>
            <w:pStyle w:val="TOC3"/>
            <w:tabs>
              <w:tab w:val="right" w:leader="dot" w:pos="8630"/>
            </w:tabs>
            <w:rPr>
              <w:rFonts w:eastAsiaTheme="minorEastAsia"/>
              <w:noProof/>
            </w:rPr>
          </w:pPr>
          <w:hyperlink w:anchor="_Toc158750599" w:history="1">
            <w:r w:rsidR="0017315D" w:rsidRPr="00F83A0B">
              <w:rPr>
                <w:rStyle w:val="Hyperlink"/>
                <w:rFonts w:ascii="Times New Roman" w:hAnsi="Times New Roman"/>
                <w:b/>
                <w:bCs/>
                <w:noProof/>
              </w:rPr>
              <w:t>1.1.3</w:t>
            </w:r>
            <w:r w:rsidR="0017315D" w:rsidRPr="00F83A0B">
              <w:rPr>
                <w:rStyle w:val="Hyperlink"/>
                <w:rFonts w:asciiTheme="majorBidi" w:hAnsiTheme="majorBidi"/>
                <w:b/>
                <w:bCs/>
                <w:noProof/>
              </w:rPr>
              <w:t xml:space="preserve"> Create Preliminary Field List</w:t>
            </w:r>
            <w:r w:rsidR="0017315D">
              <w:rPr>
                <w:noProof/>
                <w:webHidden/>
              </w:rPr>
              <w:tab/>
            </w:r>
            <w:r w:rsidR="0017315D">
              <w:rPr>
                <w:noProof/>
                <w:webHidden/>
              </w:rPr>
              <w:fldChar w:fldCharType="begin"/>
            </w:r>
            <w:r w:rsidR="0017315D">
              <w:rPr>
                <w:noProof/>
                <w:webHidden/>
              </w:rPr>
              <w:instrText xml:space="preserve"> PAGEREF _Toc158750599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7141D6BF" w14:textId="154B3BFE" w:rsidR="0017315D" w:rsidRDefault="00000000">
          <w:pPr>
            <w:pStyle w:val="TOC3"/>
            <w:tabs>
              <w:tab w:val="right" w:leader="dot" w:pos="8630"/>
            </w:tabs>
            <w:rPr>
              <w:rFonts w:eastAsiaTheme="minorEastAsia"/>
              <w:noProof/>
            </w:rPr>
          </w:pPr>
          <w:hyperlink w:anchor="_Toc158750600" w:history="1">
            <w:r w:rsidR="0017315D" w:rsidRPr="00F83A0B">
              <w:rPr>
                <w:rStyle w:val="Hyperlink"/>
                <w:rFonts w:ascii="Times New Roman" w:hAnsi="Times New Roman"/>
                <w:b/>
                <w:bCs/>
                <w:noProof/>
              </w:rPr>
              <w:t>1.1.4</w:t>
            </w:r>
            <w:r w:rsidR="0017315D" w:rsidRPr="00F83A0B">
              <w:rPr>
                <w:rStyle w:val="Hyperlink"/>
                <w:rFonts w:asciiTheme="majorBidi" w:hAnsiTheme="majorBidi"/>
                <w:b/>
                <w:bCs/>
                <w:noProof/>
              </w:rPr>
              <w:t xml:space="preserve"> Create preliminary table list</w:t>
            </w:r>
            <w:r w:rsidR="0017315D">
              <w:rPr>
                <w:noProof/>
                <w:webHidden/>
              </w:rPr>
              <w:tab/>
            </w:r>
            <w:r w:rsidR="0017315D">
              <w:rPr>
                <w:noProof/>
                <w:webHidden/>
              </w:rPr>
              <w:fldChar w:fldCharType="begin"/>
            </w:r>
            <w:r w:rsidR="0017315D">
              <w:rPr>
                <w:noProof/>
                <w:webHidden/>
              </w:rPr>
              <w:instrText xml:space="preserve"> PAGEREF _Toc158750600 \h </w:instrText>
            </w:r>
            <w:r w:rsidR="0017315D">
              <w:rPr>
                <w:noProof/>
                <w:webHidden/>
              </w:rPr>
            </w:r>
            <w:r w:rsidR="0017315D">
              <w:rPr>
                <w:noProof/>
                <w:webHidden/>
              </w:rPr>
              <w:fldChar w:fldCharType="separate"/>
            </w:r>
            <w:r w:rsidR="0017315D">
              <w:rPr>
                <w:noProof/>
                <w:webHidden/>
              </w:rPr>
              <w:t>2</w:t>
            </w:r>
            <w:r w:rsidR="0017315D">
              <w:rPr>
                <w:noProof/>
                <w:webHidden/>
              </w:rPr>
              <w:fldChar w:fldCharType="end"/>
            </w:r>
          </w:hyperlink>
        </w:p>
        <w:p w14:paraId="05D84158" w14:textId="50FE0D34" w:rsidR="0017315D" w:rsidRDefault="00000000">
          <w:pPr>
            <w:pStyle w:val="TOC3"/>
            <w:tabs>
              <w:tab w:val="right" w:leader="dot" w:pos="8630"/>
            </w:tabs>
            <w:rPr>
              <w:rFonts w:eastAsiaTheme="minorEastAsia"/>
              <w:noProof/>
            </w:rPr>
          </w:pPr>
          <w:hyperlink w:anchor="_Toc158750601" w:history="1">
            <w:r w:rsidR="0017315D" w:rsidRPr="00F83A0B">
              <w:rPr>
                <w:rStyle w:val="Hyperlink"/>
                <w:rFonts w:ascii="Times New Roman" w:hAnsi="Times New Roman"/>
                <w:b/>
                <w:bCs/>
                <w:noProof/>
              </w:rPr>
              <w:t>1.1.5</w:t>
            </w:r>
            <w:r w:rsidR="0017315D" w:rsidRPr="00F83A0B">
              <w:rPr>
                <w:rStyle w:val="Hyperlink"/>
                <w:rFonts w:asciiTheme="majorBidi" w:hAnsiTheme="majorBidi"/>
                <w:b/>
                <w:bCs/>
                <w:noProof/>
              </w:rPr>
              <w:t xml:space="preserve"> Refining the Table Names</w:t>
            </w:r>
            <w:r w:rsidR="0017315D">
              <w:rPr>
                <w:noProof/>
                <w:webHidden/>
              </w:rPr>
              <w:tab/>
            </w:r>
            <w:r w:rsidR="0017315D">
              <w:rPr>
                <w:noProof/>
                <w:webHidden/>
              </w:rPr>
              <w:fldChar w:fldCharType="begin"/>
            </w:r>
            <w:r w:rsidR="0017315D">
              <w:rPr>
                <w:noProof/>
                <w:webHidden/>
              </w:rPr>
              <w:instrText xml:space="preserve"> PAGEREF _Toc158750601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44F8C6F" w14:textId="4CF698F6" w:rsidR="0017315D" w:rsidRDefault="00000000">
          <w:pPr>
            <w:pStyle w:val="TOC3"/>
            <w:tabs>
              <w:tab w:val="right" w:leader="dot" w:pos="8630"/>
            </w:tabs>
            <w:rPr>
              <w:rFonts w:eastAsiaTheme="minorEastAsia"/>
              <w:noProof/>
            </w:rPr>
          </w:pPr>
          <w:hyperlink w:anchor="_Toc158750602" w:history="1">
            <w:r w:rsidR="0017315D" w:rsidRPr="00F83A0B">
              <w:rPr>
                <w:rStyle w:val="Hyperlink"/>
                <w:rFonts w:ascii="Times New Roman" w:hAnsi="Times New Roman"/>
                <w:b/>
                <w:bCs/>
                <w:noProof/>
              </w:rPr>
              <w:t>1.1.6</w:t>
            </w:r>
            <w:r w:rsidR="0017315D" w:rsidRPr="00F83A0B">
              <w:rPr>
                <w:rStyle w:val="Hyperlink"/>
                <w:rFonts w:asciiTheme="majorBidi" w:hAnsiTheme="majorBidi"/>
                <w:b/>
                <w:bCs/>
                <w:noProof/>
              </w:rPr>
              <w:t xml:space="preserve"> Defining the Final Table List</w:t>
            </w:r>
            <w:r w:rsidR="0017315D">
              <w:rPr>
                <w:noProof/>
                <w:webHidden/>
              </w:rPr>
              <w:tab/>
            </w:r>
            <w:r w:rsidR="0017315D">
              <w:rPr>
                <w:noProof/>
                <w:webHidden/>
              </w:rPr>
              <w:fldChar w:fldCharType="begin"/>
            </w:r>
            <w:r w:rsidR="0017315D">
              <w:rPr>
                <w:noProof/>
                <w:webHidden/>
              </w:rPr>
              <w:instrText xml:space="preserve"> PAGEREF _Toc158750602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ACB5266" w14:textId="7DC623C2" w:rsidR="0017315D" w:rsidRDefault="00000000">
          <w:pPr>
            <w:pStyle w:val="TOC3"/>
            <w:tabs>
              <w:tab w:val="right" w:leader="dot" w:pos="8630"/>
            </w:tabs>
            <w:rPr>
              <w:rFonts w:eastAsiaTheme="minorEastAsia"/>
              <w:noProof/>
            </w:rPr>
          </w:pPr>
          <w:hyperlink w:anchor="_Toc158750603" w:history="1">
            <w:r w:rsidR="0017315D" w:rsidRPr="00F83A0B">
              <w:rPr>
                <w:rStyle w:val="Hyperlink"/>
                <w:rFonts w:ascii="Times New Roman" w:hAnsi="Times New Roman"/>
                <w:b/>
                <w:bCs/>
                <w:noProof/>
              </w:rPr>
              <w:t>1.1.7</w:t>
            </w:r>
            <w:r w:rsidR="0017315D" w:rsidRPr="00F83A0B">
              <w:rPr>
                <w:rStyle w:val="Hyperlink"/>
                <w:rFonts w:asciiTheme="majorBidi" w:hAnsiTheme="majorBidi"/>
                <w:b/>
                <w:bCs/>
                <w:noProof/>
              </w:rPr>
              <w:t xml:space="preserve"> Composing the Table Descriptions</w:t>
            </w:r>
            <w:r w:rsidR="0017315D">
              <w:rPr>
                <w:noProof/>
                <w:webHidden/>
              </w:rPr>
              <w:tab/>
            </w:r>
            <w:r w:rsidR="0017315D">
              <w:rPr>
                <w:noProof/>
                <w:webHidden/>
              </w:rPr>
              <w:fldChar w:fldCharType="begin"/>
            </w:r>
            <w:r w:rsidR="0017315D">
              <w:rPr>
                <w:noProof/>
                <w:webHidden/>
              </w:rPr>
              <w:instrText xml:space="preserve"> PAGEREF _Toc158750603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3524BEE4" w14:textId="3070C999" w:rsidR="0017315D" w:rsidRDefault="00000000">
          <w:pPr>
            <w:pStyle w:val="TOC3"/>
            <w:tabs>
              <w:tab w:val="right" w:leader="dot" w:pos="8630"/>
            </w:tabs>
            <w:rPr>
              <w:rFonts w:eastAsiaTheme="minorEastAsia"/>
              <w:noProof/>
            </w:rPr>
          </w:pPr>
          <w:hyperlink w:anchor="_Toc158750604" w:history="1">
            <w:r w:rsidR="0017315D" w:rsidRPr="00F83A0B">
              <w:rPr>
                <w:rStyle w:val="Hyperlink"/>
                <w:rFonts w:ascii="Times New Roman" w:hAnsi="Times New Roman"/>
                <w:b/>
                <w:bCs/>
                <w:noProof/>
              </w:rPr>
              <w:t>1.1.8</w:t>
            </w:r>
            <w:r w:rsidR="0017315D" w:rsidRPr="00F83A0B">
              <w:rPr>
                <w:rStyle w:val="Hyperlink"/>
                <w:rFonts w:asciiTheme="majorBidi" w:hAnsiTheme="majorBidi"/>
                <w:b/>
                <w:bCs/>
                <w:noProof/>
              </w:rPr>
              <w:t xml:space="preserve"> Guidelines for Composing a Table Description</w:t>
            </w:r>
            <w:r w:rsidR="0017315D">
              <w:rPr>
                <w:noProof/>
                <w:webHidden/>
              </w:rPr>
              <w:tab/>
            </w:r>
            <w:r w:rsidR="0017315D">
              <w:rPr>
                <w:noProof/>
                <w:webHidden/>
              </w:rPr>
              <w:fldChar w:fldCharType="begin"/>
            </w:r>
            <w:r w:rsidR="0017315D">
              <w:rPr>
                <w:noProof/>
                <w:webHidden/>
              </w:rPr>
              <w:instrText xml:space="preserve"> PAGEREF _Toc158750604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5DBBEE45" w14:textId="21E4C771" w:rsidR="0017315D" w:rsidRDefault="00000000">
          <w:pPr>
            <w:pStyle w:val="TOC3"/>
            <w:tabs>
              <w:tab w:val="right" w:leader="dot" w:pos="8630"/>
            </w:tabs>
            <w:rPr>
              <w:rFonts w:eastAsiaTheme="minorEastAsia"/>
              <w:noProof/>
            </w:rPr>
          </w:pPr>
          <w:hyperlink w:anchor="_Toc158750605" w:history="1">
            <w:r w:rsidR="0017315D" w:rsidRPr="00F83A0B">
              <w:rPr>
                <w:rStyle w:val="Hyperlink"/>
                <w:rFonts w:ascii="Times New Roman" w:hAnsi="Times New Roman"/>
                <w:b/>
                <w:bCs/>
                <w:noProof/>
              </w:rPr>
              <w:t>1.1.9</w:t>
            </w:r>
            <w:r w:rsidR="0017315D" w:rsidRPr="00F83A0B">
              <w:rPr>
                <w:rStyle w:val="Hyperlink"/>
                <w:rFonts w:asciiTheme="majorBidi" w:hAnsiTheme="majorBidi"/>
                <w:b/>
                <w:bCs/>
                <w:noProof/>
              </w:rPr>
              <w:t xml:space="preserve"> the Final Table List</w:t>
            </w:r>
            <w:r w:rsidR="0017315D">
              <w:rPr>
                <w:noProof/>
                <w:webHidden/>
              </w:rPr>
              <w:tab/>
            </w:r>
            <w:r w:rsidR="0017315D">
              <w:rPr>
                <w:noProof/>
                <w:webHidden/>
              </w:rPr>
              <w:fldChar w:fldCharType="begin"/>
            </w:r>
            <w:r w:rsidR="0017315D">
              <w:rPr>
                <w:noProof/>
                <w:webHidden/>
              </w:rPr>
              <w:instrText xml:space="preserve"> PAGEREF _Toc158750605 \h </w:instrText>
            </w:r>
            <w:r w:rsidR="0017315D">
              <w:rPr>
                <w:noProof/>
                <w:webHidden/>
              </w:rPr>
            </w:r>
            <w:r w:rsidR="0017315D">
              <w:rPr>
                <w:noProof/>
                <w:webHidden/>
              </w:rPr>
              <w:fldChar w:fldCharType="separate"/>
            </w:r>
            <w:r w:rsidR="0017315D">
              <w:rPr>
                <w:noProof/>
                <w:webHidden/>
              </w:rPr>
              <w:t>3</w:t>
            </w:r>
            <w:r w:rsidR="0017315D">
              <w:rPr>
                <w:noProof/>
                <w:webHidden/>
              </w:rPr>
              <w:fldChar w:fldCharType="end"/>
            </w:r>
          </w:hyperlink>
        </w:p>
        <w:p w14:paraId="0DB0A4D0" w14:textId="7E12AEBA" w:rsidR="0017315D" w:rsidRDefault="00000000">
          <w:pPr>
            <w:pStyle w:val="TOC3"/>
            <w:tabs>
              <w:tab w:val="right" w:leader="dot" w:pos="8630"/>
            </w:tabs>
            <w:rPr>
              <w:rFonts w:eastAsiaTheme="minorEastAsia"/>
              <w:noProof/>
            </w:rPr>
          </w:pPr>
          <w:hyperlink w:anchor="_Toc158750606" w:history="1">
            <w:r w:rsidR="0017315D" w:rsidRPr="00F83A0B">
              <w:rPr>
                <w:rStyle w:val="Hyperlink"/>
                <w:rFonts w:ascii="Times New Roman" w:hAnsi="Times New Roman"/>
                <w:b/>
                <w:bCs/>
                <w:noProof/>
              </w:rPr>
              <w:t>1.1.10</w:t>
            </w:r>
            <w:r w:rsidR="0017315D" w:rsidRPr="00F83A0B">
              <w:rPr>
                <w:rStyle w:val="Hyperlink"/>
                <w:rFonts w:asciiTheme="majorBidi" w:hAnsiTheme="majorBidi"/>
                <w:b/>
                <w:bCs/>
                <w:noProof/>
              </w:rPr>
              <w:t xml:space="preserve"> Creating Field Names guidelines</w:t>
            </w:r>
            <w:r w:rsidR="0017315D">
              <w:rPr>
                <w:noProof/>
                <w:webHidden/>
              </w:rPr>
              <w:tab/>
            </w:r>
            <w:r w:rsidR="0017315D">
              <w:rPr>
                <w:noProof/>
                <w:webHidden/>
              </w:rPr>
              <w:fldChar w:fldCharType="begin"/>
            </w:r>
            <w:r w:rsidR="0017315D">
              <w:rPr>
                <w:noProof/>
                <w:webHidden/>
              </w:rPr>
              <w:instrText xml:space="preserve"> PAGEREF _Toc158750606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4CAF6793" w14:textId="3F286D72" w:rsidR="0017315D" w:rsidRDefault="00000000">
          <w:pPr>
            <w:pStyle w:val="TOC3"/>
            <w:tabs>
              <w:tab w:val="right" w:leader="dot" w:pos="8630"/>
            </w:tabs>
            <w:rPr>
              <w:rFonts w:eastAsiaTheme="minorEastAsia"/>
              <w:noProof/>
            </w:rPr>
          </w:pPr>
          <w:hyperlink w:anchor="_Toc158750607" w:history="1">
            <w:r w:rsidR="0017315D" w:rsidRPr="00F83A0B">
              <w:rPr>
                <w:rStyle w:val="Hyperlink"/>
                <w:rFonts w:ascii="Times New Roman" w:hAnsi="Times New Roman"/>
                <w:b/>
                <w:bCs/>
                <w:noProof/>
              </w:rPr>
              <w:t>1.1.11</w:t>
            </w:r>
            <w:r w:rsidR="0017315D" w:rsidRPr="00F83A0B">
              <w:rPr>
                <w:rStyle w:val="Hyperlink"/>
                <w:rFonts w:asciiTheme="majorBidi" w:hAnsiTheme="majorBidi"/>
                <w:b/>
                <w:bCs/>
                <w:noProof/>
              </w:rPr>
              <w:t xml:space="preserve"> Associating Fields and Keys with Each Table</w:t>
            </w:r>
            <w:r w:rsidR="0017315D">
              <w:rPr>
                <w:noProof/>
                <w:webHidden/>
              </w:rPr>
              <w:tab/>
            </w:r>
            <w:r w:rsidR="0017315D">
              <w:rPr>
                <w:noProof/>
                <w:webHidden/>
              </w:rPr>
              <w:fldChar w:fldCharType="begin"/>
            </w:r>
            <w:r w:rsidR="0017315D">
              <w:rPr>
                <w:noProof/>
                <w:webHidden/>
              </w:rPr>
              <w:instrText xml:space="preserve"> PAGEREF _Toc158750607 \h </w:instrText>
            </w:r>
            <w:r w:rsidR="0017315D">
              <w:rPr>
                <w:noProof/>
                <w:webHidden/>
              </w:rPr>
            </w:r>
            <w:r w:rsidR="0017315D">
              <w:rPr>
                <w:noProof/>
                <w:webHidden/>
              </w:rPr>
              <w:fldChar w:fldCharType="separate"/>
            </w:r>
            <w:r w:rsidR="0017315D">
              <w:rPr>
                <w:noProof/>
                <w:webHidden/>
              </w:rPr>
              <w:t>4</w:t>
            </w:r>
            <w:r w:rsidR="0017315D">
              <w:rPr>
                <w:noProof/>
                <w:webHidden/>
              </w:rPr>
              <w:fldChar w:fldCharType="end"/>
            </w:r>
          </w:hyperlink>
        </w:p>
        <w:p w14:paraId="00254C19" w14:textId="6F11A321" w:rsidR="0017315D" w:rsidRDefault="00000000">
          <w:pPr>
            <w:pStyle w:val="TOC3"/>
            <w:tabs>
              <w:tab w:val="right" w:leader="dot" w:pos="8630"/>
            </w:tabs>
            <w:rPr>
              <w:rFonts w:eastAsiaTheme="minorEastAsia"/>
              <w:noProof/>
            </w:rPr>
          </w:pPr>
          <w:hyperlink w:anchor="_Toc158750608" w:history="1">
            <w:r w:rsidR="0017315D" w:rsidRPr="00F83A0B">
              <w:rPr>
                <w:rStyle w:val="Hyperlink"/>
                <w:rFonts w:ascii="Times New Roman" w:hAnsi="Times New Roman"/>
                <w:b/>
                <w:bCs/>
                <w:noProof/>
              </w:rPr>
              <w:t>1.1.12</w:t>
            </w:r>
            <w:r w:rsidR="0017315D" w:rsidRPr="00F83A0B">
              <w:rPr>
                <w:rStyle w:val="Hyperlink"/>
                <w:b/>
                <w:bCs/>
                <w:noProof/>
              </w:rPr>
              <w:t xml:space="preserve"> Field Specifications:</w:t>
            </w:r>
            <w:r w:rsidR="0017315D">
              <w:rPr>
                <w:noProof/>
                <w:webHidden/>
              </w:rPr>
              <w:tab/>
            </w:r>
            <w:r w:rsidR="0017315D">
              <w:rPr>
                <w:noProof/>
                <w:webHidden/>
              </w:rPr>
              <w:fldChar w:fldCharType="begin"/>
            </w:r>
            <w:r w:rsidR="0017315D">
              <w:rPr>
                <w:noProof/>
                <w:webHidden/>
              </w:rPr>
              <w:instrText xml:space="preserve"> PAGEREF _Toc158750608 \h </w:instrText>
            </w:r>
            <w:r w:rsidR="0017315D">
              <w:rPr>
                <w:noProof/>
                <w:webHidden/>
              </w:rPr>
            </w:r>
            <w:r w:rsidR="0017315D">
              <w:rPr>
                <w:noProof/>
                <w:webHidden/>
              </w:rPr>
              <w:fldChar w:fldCharType="separate"/>
            </w:r>
            <w:r w:rsidR="0017315D">
              <w:rPr>
                <w:noProof/>
                <w:webHidden/>
              </w:rPr>
              <w:t>8</w:t>
            </w:r>
            <w:r w:rsidR="0017315D">
              <w:rPr>
                <w:noProof/>
                <w:webHidden/>
              </w:rPr>
              <w:fldChar w:fldCharType="end"/>
            </w:r>
          </w:hyperlink>
        </w:p>
        <w:p w14:paraId="31E4F875" w14:textId="59D18322" w:rsidR="0017315D" w:rsidRDefault="00000000">
          <w:pPr>
            <w:pStyle w:val="TOC3"/>
            <w:tabs>
              <w:tab w:val="right" w:leader="dot" w:pos="8630"/>
            </w:tabs>
            <w:rPr>
              <w:rFonts w:eastAsiaTheme="minorEastAsia"/>
              <w:noProof/>
            </w:rPr>
          </w:pPr>
          <w:hyperlink w:anchor="_Toc158750609" w:history="1">
            <w:r w:rsidR="0017315D" w:rsidRPr="00F83A0B">
              <w:rPr>
                <w:rStyle w:val="Hyperlink"/>
                <w:rFonts w:ascii="Times New Roman" w:hAnsi="Times New Roman"/>
                <w:b/>
                <w:bCs/>
                <w:noProof/>
              </w:rPr>
              <w:t>1.1.13</w:t>
            </w:r>
            <w:r w:rsidR="0017315D" w:rsidRPr="00F83A0B">
              <w:rPr>
                <w:rStyle w:val="Hyperlink"/>
                <w:b/>
                <w:bCs/>
                <w:noProof/>
              </w:rPr>
              <w:t xml:space="preserve"> Table Relationships:</w:t>
            </w:r>
            <w:r w:rsidR="0017315D">
              <w:rPr>
                <w:noProof/>
                <w:webHidden/>
              </w:rPr>
              <w:tab/>
            </w:r>
            <w:r w:rsidR="0017315D">
              <w:rPr>
                <w:noProof/>
                <w:webHidden/>
              </w:rPr>
              <w:fldChar w:fldCharType="begin"/>
            </w:r>
            <w:r w:rsidR="0017315D">
              <w:rPr>
                <w:noProof/>
                <w:webHidden/>
              </w:rPr>
              <w:instrText xml:space="preserve"> PAGEREF _Toc158750609 \h </w:instrText>
            </w:r>
            <w:r w:rsidR="0017315D">
              <w:rPr>
                <w:noProof/>
                <w:webHidden/>
              </w:rPr>
            </w:r>
            <w:r w:rsidR="0017315D">
              <w:rPr>
                <w:noProof/>
                <w:webHidden/>
              </w:rPr>
              <w:fldChar w:fldCharType="separate"/>
            </w:r>
            <w:r w:rsidR="0017315D">
              <w:rPr>
                <w:noProof/>
                <w:webHidden/>
              </w:rPr>
              <w:t>18</w:t>
            </w:r>
            <w:r w:rsidR="0017315D">
              <w:rPr>
                <w:noProof/>
                <w:webHidden/>
              </w:rPr>
              <w:fldChar w:fldCharType="end"/>
            </w:r>
          </w:hyperlink>
        </w:p>
        <w:p w14:paraId="381C5BC6" w14:textId="7852EA59" w:rsidR="0017315D" w:rsidRDefault="00000000">
          <w:pPr>
            <w:pStyle w:val="TOC2"/>
            <w:tabs>
              <w:tab w:val="right" w:leader="dot" w:pos="8630"/>
            </w:tabs>
            <w:rPr>
              <w:rFonts w:eastAsiaTheme="minorEastAsia"/>
              <w:noProof/>
            </w:rPr>
          </w:pPr>
          <w:hyperlink w:anchor="_Toc158750610" w:history="1">
            <w:r w:rsidR="0017315D" w:rsidRPr="00F83A0B">
              <w:rPr>
                <w:rStyle w:val="Hyperlink"/>
                <w:rFonts w:ascii="Times New Roman" w:hAnsi="Times New Roman" w:cs="Times New Roman"/>
                <w:b/>
                <w:noProof/>
              </w:rPr>
              <w:t>1.2</w:t>
            </w:r>
            <w:r w:rsidR="0017315D" w:rsidRPr="00F83A0B">
              <w:rPr>
                <w:rStyle w:val="Hyperlink"/>
                <w:rFonts w:asciiTheme="majorBidi" w:hAnsiTheme="majorBidi"/>
                <w:b/>
                <w:bCs/>
                <w:noProof/>
              </w:rPr>
              <w:t xml:space="preserve"> Physical implementation</w:t>
            </w:r>
            <w:r w:rsidR="0017315D">
              <w:rPr>
                <w:noProof/>
                <w:webHidden/>
              </w:rPr>
              <w:tab/>
            </w:r>
            <w:r w:rsidR="0017315D">
              <w:rPr>
                <w:noProof/>
                <w:webHidden/>
              </w:rPr>
              <w:fldChar w:fldCharType="begin"/>
            </w:r>
            <w:r w:rsidR="0017315D">
              <w:rPr>
                <w:noProof/>
                <w:webHidden/>
              </w:rPr>
              <w:instrText xml:space="preserve"> PAGEREF _Toc158750610 \h </w:instrText>
            </w:r>
            <w:r w:rsidR="0017315D">
              <w:rPr>
                <w:noProof/>
                <w:webHidden/>
              </w:rPr>
            </w:r>
            <w:r w:rsidR="0017315D">
              <w:rPr>
                <w:noProof/>
                <w:webHidden/>
              </w:rPr>
              <w:fldChar w:fldCharType="separate"/>
            </w:r>
            <w:r w:rsidR="0017315D">
              <w:rPr>
                <w:noProof/>
                <w:webHidden/>
              </w:rPr>
              <w:t>22</w:t>
            </w:r>
            <w:r w:rsidR="0017315D">
              <w:rPr>
                <w:noProof/>
                <w:webHidden/>
              </w:rPr>
              <w:fldChar w:fldCharType="end"/>
            </w:r>
          </w:hyperlink>
        </w:p>
        <w:p w14:paraId="5452BD78" w14:textId="32F996CB" w:rsidR="00343304" w:rsidRPr="002A6242" w:rsidRDefault="005829AA" w:rsidP="00343304">
          <w:pPr>
            <w:rPr>
              <w:rFonts w:asciiTheme="majorBidi" w:hAnsiTheme="majorBidi" w:cstheme="majorBidi"/>
              <w:b/>
              <w:bCs/>
              <w:noProof/>
            </w:rPr>
            <w:sectPr w:rsidR="00343304" w:rsidRPr="002A6242" w:rsidSect="00D37112">
              <w:footerReference w:type="even" r:id="rId8"/>
              <w:footerReference w:type="default" r:id="rId9"/>
              <w:footerReference w:type="first" r:id="rId10"/>
              <w:pgSz w:w="12240" w:h="15840"/>
              <w:pgMar w:top="1440" w:right="1800" w:bottom="1440" w:left="1800" w:header="708" w:footer="708" w:gutter="0"/>
              <w:pgNumType w:chapSep="colon"/>
              <w:cols w:space="708"/>
              <w:docGrid w:linePitch="360"/>
            </w:sectPr>
          </w:pPr>
          <w:r w:rsidRPr="002A6242">
            <w:rPr>
              <w:rFonts w:asciiTheme="majorBidi" w:hAnsiTheme="majorBidi" w:cstheme="majorBidi"/>
              <w:b/>
              <w:bCs/>
              <w:noProof/>
            </w:rPr>
            <w:fldChar w:fldCharType="end"/>
          </w:r>
        </w:p>
      </w:sdtContent>
    </w:sdt>
    <w:p w14:paraId="054A3020" w14:textId="076B1BC4" w:rsidR="00C556D0" w:rsidRPr="002A6242" w:rsidRDefault="00C556D0" w:rsidP="005829AA">
      <w:pPr>
        <w:rPr>
          <w:rFonts w:asciiTheme="majorBidi" w:hAnsiTheme="majorBidi" w:cstheme="majorBidi"/>
        </w:rPr>
      </w:pPr>
    </w:p>
    <w:p w14:paraId="74493902" w14:textId="02FDDFC8" w:rsidR="004729CD" w:rsidRPr="002A6242" w:rsidRDefault="004E42E1" w:rsidP="009D7783">
      <w:pPr>
        <w:pStyle w:val="Heading1"/>
        <w:rPr>
          <w:rFonts w:asciiTheme="majorBidi" w:hAnsiTheme="majorBidi"/>
          <w:color w:val="auto"/>
        </w:rPr>
      </w:pPr>
      <w:bookmarkStart w:id="3" w:name="_Toc158750595"/>
      <w:r w:rsidRPr="002A6242">
        <w:rPr>
          <w:rFonts w:asciiTheme="majorBidi" w:hAnsiTheme="majorBidi"/>
          <w:color w:val="auto"/>
        </w:rPr>
        <w:t>Database Design processes:</w:t>
      </w:r>
      <w:bookmarkEnd w:id="1"/>
      <w:bookmarkEnd w:id="2"/>
      <w:bookmarkEnd w:id="3"/>
    </w:p>
    <w:p w14:paraId="657F512C" w14:textId="77DABA5D" w:rsidR="00E87F8B" w:rsidRPr="002A6242" w:rsidRDefault="00E87F8B" w:rsidP="00E87F8B">
      <w:pPr>
        <w:pStyle w:val="Heading2"/>
        <w:rPr>
          <w:rFonts w:asciiTheme="majorBidi" w:hAnsiTheme="majorBidi"/>
          <w:b/>
          <w:bCs/>
        </w:rPr>
      </w:pPr>
      <w:bookmarkStart w:id="4" w:name="_Toc158750596"/>
      <w:r w:rsidRPr="002A6242">
        <w:rPr>
          <w:rFonts w:asciiTheme="majorBidi" w:hAnsiTheme="majorBidi"/>
          <w:b/>
          <w:bCs/>
        </w:rPr>
        <w:t>Logical Design</w:t>
      </w:r>
      <w:bookmarkEnd w:id="4"/>
    </w:p>
    <w:p w14:paraId="456D2618" w14:textId="4F5554A1" w:rsidR="00CF75E4" w:rsidRPr="002A6242" w:rsidRDefault="001C3884" w:rsidP="00CF75E4">
      <w:pPr>
        <w:rPr>
          <w:rFonts w:asciiTheme="majorBidi" w:hAnsiTheme="majorBidi" w:cstheme="majorBidi"/>
          <w:rtl/>
        </w:rPr>
      </w:pPr>
      <w:r w:rsidRPr="002A6242">
        <w:rPr>
          <w:rFonts w:asciiTheme="majorBidi" w:hAnsiTheme="majorBidi" w:cstheme="majorBidi"/>
        </w:rPr>
        <w:t>The first phase involves determining and defining tables and their fields, establishing primary and foreign keys, establishing table relationships, and determining and establishing the various levels of data integrity.</w:t>
      </w:r>
    </w:p>
    <w:p w14:paraId="590E44BE" w14:textId="05332813" w:rsidR="005829AA" w:rsidRPr="002A6242" w:rsidRDefault="000944BD" w:rsidP="00E87F8B">
      <w:pPr>
        <w:pStyle w:val="Heading3"/>
        <w:rPr>
          <w:rFonts w:asciiTheme="majorBidi" w:hAnsiTheme="majorBidi"/>
          <w:b/>
          <w:bCs/>
        </w:rPr>
      </w:pPr>
      <w:bookmarkStart w:id="5" w:name="_Toc157980306"/>
      <w:bookmarkStart w:id="6" w:name="_Toc157981131"/>
      <w:bookmarkStart w:id="7" w:name="_Toc158750597"/>
      <w:r w:rsidRPr="002A6242">
        <w:rPr>
          <w:rFonts w:asciiTheme="majorBidi" w:hAnsiTheme="majorBidi"/>
          <w:b/>
          <w:bCs/>
        </w:rPr>
        <w:t>mission statement</w:t>
      </w:r>
      <w:bookmarkEnd w:id="5"/>
      <w:bookmarkEnd w:id="6"/>
      <w:bookmarkEnd w:id="7"/>
    </w:p>
    <w:p w14:paraId="1CAD33CB" w14:textId="1E805B8C" w:rsidR="00B017D7" w:rsidRPr="002A6242" w:rsidRDefault="003E553E" w:rsidP="008B633F">
      <w:pPr>
        <w:rPr>
          <w:rFonts w:asciiTheme="majorBidi" w:hAnsiTheme="majorBidi" w:cstheme="majorBidi"/>
          <w:sz w:val="24"/>
          <w:szCs w:val="24"/>
        </w:rPr>
      </w:pPr>
      <w:bookmarkStart w:id="8" w:name="_Toc157981132"/>
      <w:r w:rsidRPr="002A6242">
        <w:rPr>
          <w:rFonts w:asciiTheme="majorBidi" w:hAnsiTheme="majorBidi" w:cstheme="majorBidi"/>
          <w:sz w:val="24"/>
          <w:szCs w:val="24"/>
        </w:rPr>
        <w:t xml:space="preserve">The purpose of the Alpha Restaurant database is to </w:t>
      </w:r>
      <w:r w:rsidR="000A0D3F" w:rsidRPr="002A6242">
        <w:rPr>
          <w:rFonts w:asciiTheme="majorBidi" w:hAnsiTheme="majorBidi" w:cstheme="majorBidi"/>
        </w:rPr>
        <w:t xml:space="preserve">maintain the data we generate and to supply information </w:t>
      </w:r>
      <w:r w:rsidR="00C81F52" w:rsidRPr="002A6242">
        <w:rPr>
          <w:rFonts w:asciiTheme="majorBidi" w:hAnsiTheme="majorBidi" w:cstheme="majorBidi"/>
        </w:rPr>
        <w:t>to</w:t>
      </w:r>
      <w:r w:rsidR="00134912" w:rsidRPr="002A6242">
        <w:rPr>
          <w:rFonts w:asciiTheme="majorBidi" w:hAnsiTheme="majorBidi" w:cstheme="majorBidi"/>
        </w:rPr>
        <w:t xml:space="preserve"> the AI services</w:t>
      </w:r>
      <w:r w:rsidR="00D62BBC" w:rsidRPr="002A6242">
        <w:rPr>
          <w:rFonts w:asciiTheme="majorBidi" w:hAnsiTheme="majorBidi" w:cstheme="majorBidi"/>
        </w:rPr>
        <w:t xml:space="preserve"> </w:t>
      </w:r>
      <w:r w:rsidRPr="002A6242">
        <w:rPr>
          <w:rFonts w:asciiTheme="majorBidi" w:hAnsiTheme="majorBidi" w:cstheme="majorBidi"/>
          <w:sz w:val="24"/>
          <w:szCs w:val="24"/>
        </w:rPr>
        <w:t xml:space="preserve">that </w:t>
      </w:r>
      <w:r w:rsidR="00680FF0" w:rsidRPr="002A6242">
        <w:rPr>
          <w:rFonts w:asciiTheme="majorBidi" w:hAnsiTheme="majorBidi" w:cstheme="majorBidi"/>
        </w:rPr>
        <w:t>support of the entertainment services we provide to our clients</w:t>
      </w:r>
      <w:r w:rsidR="000778F3" w:rsidRPr="002A6242">
        <w:rPr>
          <w:rFonts w:asciiTheme="majorBidi" w:hAnsiTheme="majorBidi" w:cstheme="majorBidi"/>
          <w:sz w:val="24"/>
          <w:szCs w:val="24"/>
        </w:rPr>
        <w:t xml:space="preserve"> and </w:t>
      </w:r>
      <w:r w:rsidR="0099048B" w:rsidRPr="002A6242">
        <w:rPr>
          <w:rFonts w:asciiTheme="majorBidi" w:hAnsiTheme="majorBidi" w:cstheme="majorBidi"/>
          <w:sz w:val="24"/>
          <w:szCs w:val="24"/>
        </w:rPr>
        <w:t xml:space="preserve">the </w:t>
      </w:r>
      <w:r w:rsidR="0099048B" w:rsidRPr="002A6242">
        <w:rPr>
          <w:rFonts w:asciiTheme="majorBidi" w:hAnsiTheme="majorBidi" w:cstheme="majorBidi"/>
        </w:rPr>
        <w:t xml:space="preserve">data analysis tools </w:t>
      </w:r>
      <w:bookmarkEnd w:id="8"/>
      <w:r w:rsidR="005A67CD" w:rsidRPr="002A6242">
        <w:rPr>
          <w:rFonts w:asciiTheme="majorBidi" w:hAnsiTheme="majorBidi" w:cstheme="majorBidi"/>
          <w:sz w:val="24"/>
          <w:szCs w:val="24"/>
        </w:rPr>
        <w:t xml:space="preserve">support our sales </w:t>
      </w:r>
      <w:r w:rsidR="00D92B80" w:rsidRPr="002A6242">
        <w:rPr>
          <w:rFonts w:asciiTheme="majorBidi" w:hAnsiTheme="majorBidi" w:cstheme="majorBidi"/>
          <w:sz w:val="24"/>
          <w:szCs w:val="24"/>
        </w:rPr>
        <w:t xml:space="preserve">and management </w:t>
      </w:r>
      <w:r w:rsidR="005A67CD" w:rsidRPr="002A6242">
        <w:rPr>
          <w:rFonts w:asciiTheme="majorBidi" w:hAnsiTheme="majorBidi" w:cstheme="majorBidi"/>
          <w:sz w:val="24"/>
          <w:szCs w:val="24"/>
        </w:rPr>
        <w:t>business</w:t>
      </w:r>
    </w:p>
    <w:p w14:paraId="7084D08D" w14:textId="27D8D07B" w:rsidR="00967B9A" w:rsidRPr="002A6242" w:rsidRDefault="00967B9A" w:rsidP="00E87F8B">
      <w:pPr>
        <w:pStyle w:val="Heading3"/>
        <w:rPr>
          <w:rFonts w:asciiTheme="majorBidi" w:hAnsiTheme="majorBidi"/>
          <w:b/>
          <w:bCs/>
        </w:rPr>
      </w:pPr>
      <w:bookmarkStart w:id="9" w:name="_Toc158750598"/>
      <w:r w:rsidRPr="002A6242">
        <w:rPr>
          <w:rFonts w:asciiTheme="majorBidi" w:hAnsiTheme="majorBidi"/>
          <w:b/>
          <w:bCs/>
        </w:rPr>
        <w:t>Mission Objectives</w:t>
      </w:r>
      <w:bookmarkEnd w:id="9"/>
    </w:p>
    <w:p w14:paraId="1B136C70" w14:textId="77777777"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inventory information. </w:t>
      </w:r>
    </w:p>
    <w:p w14:paraId="769707CE" w14:textId="6D87EB52" w:rsidR="00262FE7" w:rsidRPr="002A6242" w:rsidRDefault="00262FE7" w:rsidP="00262FE7">
      <w:pPr>
        <w:pStyle w:val="ListParagraph"/>
        <w:numPr>
          <w:ilvl w:val="0"/>
          <w:numId w:val="5"/>
        </w:numPr>
        <w:rPr>
          <w:rFonts w:asciiTheme="majorBidi" w:hAnsiTheme="majorBidi" w:cstheme="majorBidi"/>
        </w:rPr>
      </w:pPr>
      <w:r w:rsidRPr="002A6242">
        <w:rPr>
          <w:rFonts w:asciiTheme="majorBidi" w:hAnsiTheme="majorBidi" w:cstheme="majorBidi"/>
        </w:rPr>
        <w:t>Maintain complete supplier information.</w:t>
      </w:r>
    </w:p>
    <w:p w14:paraId="042ABBDB" w14:textId="07E9B547" w:rsidR="00A11951" w:rsidRPr="002A6242" w:rsidRDefault="001D225E" w:rsidP="00A11951">
      <w:pPr>
        <w:pStyle w:val="ListParagraph"/>
        <w:numPr>
          <w:ilvl w:val="0"/>
          <w:numId w:val="5"/>
        </w:numPr>
        <w:rPr>
          <w:rFonts w:asciiTheme="majorBidi" w:hAnsiTheme="majorBidi" w:cstheme="majorBidi"/>
        </w:rPr>
      </w:pPr>
      <w:r w:rsidRPr="002A6242">
        <w:rPr>
          <w:rFonts w:asciiTheme="majorBidi" w:hAnsiTheme="majorBidi" w:cstheme="majorBidi"/>
        </w:rPr>
        <w:t>Maintain complete customer information</w:t>
      </w:r>
    </w:p>
    <w:p w14:paraId="19504855" w14:textId="2BDC28AE" w:rsidR="001D225E" w:rsidRPr="002A6242" w:rsidRDefault="001D225E"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complete </w:t>
      </w:r>
      <w:r w:rsidR="00822CD6" w:rsidRPr="002A6242">
        <w:rPr>
          <w:rFonts w:asciiTheme="majorBidi" w:hAnsiTheme="majorBidi" w:cstheme="majorBidi"/>
        </w:rPr>
        <w:t>employees’</w:t>
      </w:r>
      <w:r w:rsidR="008F362F" w:rsidRPr="002A6242">
        <w:rPr>
          <w:rFonts w:asciiTheme="majorBidi" w:hAnsiTheme="majorBidi" w:cstheme="majorBidi"/>
        </w:rPr>
        <w:t xml:space="preserve"> </w:t>
      </w:r>
      <w:r w:rsidRPr="002A6242">
        <w:rPr>
          <w:rFonts w:asciiTheme="majorBidi" w:hAnsiTheme="majorBidi" w:cstheme="majorBidi"/>
        </w:rPr>
        <w:t>information</w:t>
      </w:r>
    </w:p>
    <w:p w14:paraId="048586F4" w14:textId="11B69E2C" w:rsidR="006901F9" w:rsidRPr="002A6242" w:rsidRDefault="006901F9" w:rsidP="001D225E">
      <w:pPr>
        <w:pStyle w:val="ListParagraph"/>
        <w:numPr>
          <w:ilvl w:val="0"/>
          <w:numId w:val="5"/>
        </w:numPr>
        <w:rPr>
          <w:rFonts w:asciiTheme="majorBidi" w:hAnsiTheme="majorBidi" w:cstheme="majorBidi"/>
        </w:rPr>
      </w:pPr>
      <w:r w:rsidRPr="002A6242">
        <w:rPr>
          <w:rFonts w:asciiTheme="majorBidi" w:hAnsiTheme="majorBidi" w:cstheme="majorBidi"/>
        </w:rPr>
        <w:t xml:space="preserve">Maintain </w:t>
      </w:r>
      <w:r w:rsidR="009D2101" w:rsidRPr="002A6242">
        <w:rPr>
          <w:rFonts w:asciiTheme="majorBidi" w:hAnsiTheme="majorBidi" w:cstheme="majorBidi"/>
        </w:rPr>
        <w:t>users chat m</w:t>
      </w:r>
      <w:r w:rsidR="00AF693D" w:rsidRPr="002A6242">
        <w:rPr>
          <w:rFonts w:asciiTheme="majorBidi" w:hAnsiTheme="majorBidi" w:cstheme="majorBidi"/>
        </w:rPr>
        <w:t>e</w:t>
      </w:r>
      <w:r w:rsidR="009D2101" w:rsidRPr="002A6242">
        <w:rPr>
          <w:rFonts w:asciiTheme="majorBidi" w:hAnsiTheme="majorBidi" w:cstheme="majorBidi"/>
        </w:rPr>
        <w:t xml:space="preserve">ssages </w:t>
      </w:r>
    </w:p>
    <w:p w14:paraId="5DEB3293" w14:textId="30C205A1" w:rsidR="00262FE7" w:rsidRPr="002A6242" w:rsidRDefault="00262FE7" w:rsidP="001D225E">
      <w:pPr>
        <w:pStyle w:val="ListParagraph"/>
        <w:numPr>
          <w:ilvl w:val="0"/>
          <w:numId w:val="5"/>
        </w:numPr>
        <w:rPr>
          <w:rFonts w:asciiTheme="majorBidi" w:hAnsiTheme="majorBidi" w:cstheme="majorBidi"/>
        </w:rPr>
      </w:pPr>
      <w:r w:rsidRPr="002A6242">
        <w:rPr>
          <w:rFonts w:asciiTheme="majorBidi" w:hAnsiTheme="majorBidi" w:cstheme="majorBidi"/>
        </w:rPr>
        <w:t>Track all customer sales.</w:t>
      </w:r>
    </w:p>
    <w:p w14:paraId="2380A568" w14:textId="77777777"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Keep track of work orders</w:t>
      </w:r>
    </w:p>
    <w:p w14:paraId="79D2B542" w14:textId="09FBEE4A" w:rsidR="00AE7B47" w:rsidRPr="002A6242" w:rsidRDefault="00AE7B47" w:rsidP="00AE7B47">
      <w:pPr>
        <w:pStyle w:val="ListParagraph"/>
        <w:numPr>
          <w:ilvl w:val="0"/>
          <w:numId w:val="5"/>
        </w:numPr>
        <w:rPr>
          <w:rFonts w:asciiTheme="majorBidi" w:hAnsiTheme="majorBidi" w:cstheme="majorBidi"/>
        </w:rPr>
      </w:pPr>
      <w:r w:rsidRPr="002A6242">
        <w:rPr>
          <w:rFonts w:asciiTheme="majorBidi" w:hAnsiTheme="majorBidi" w:cstheme="majorBidi"/>
        </w:rPr>
        <w:t>Manage rooms booking operation</w:t>
      </w:r>
    </w:p>
    <w:p w14:paraId="6EDFC332" w14:textId="2F7E859D" w:rsidR="001D225E" w:rsidRPr="002A6242" w:rsidRDefault="00FA7E76" w:rsidP="00FA7E76">
      <w:pPr>
        <w:pStyle w:val="ListParagraph"/>
        <w:numPr>
          <w:ilvl w:val="0"/>
          <w:numId w:val="5"/>
        </w:numPr>
        <w:rPr>
          <w:rFonts w:asciiTheme="majorBidi" w:hAnsiTheme="majorBidi" w:cstheme="majorBidi"/>
        </w:rPr>
      </w:pPr>
      <w:r w:rsidRPr="002A6242">
        <w:rPr>
          <w:rFonts w:asciiTheme="majorBidi" w:hAnsiTheme="majorBidi" w:cstheme="majorBidi"/>
        </w:rPr>
        <w:t>Make sure every manager responsible for only one branch</w:t>
      </w:r>
    </w:p>
    <w:p w14:paraId="453AFF08" w14:textId="2ECDC368" w:rsidR="00FA7E76" w:rsidRPr="002A6242" w:rsidRDefault="00E6468E" w:rsidP="00FA7E76">
      <w:pPr>
        <w:pStyle w:val="ListParagraph"/>
        <w:numPr>
          <w:ilvl w:val="0"/>
          <w:numId w:val="5"/>
        </w:numPr>
        <w:rPr>
          <w:rFonts w:asciiTheme="majorBidi" w:hAnsiTheme="majorBidi" w:cstheme="majorBidi"/>
        </w:rPr>
      </w:pPr>
      <w:r w:rsidRPr="002A6242">
        <w:rPr>
          <w:rFonts w:asciiTheme="majorBidi" w:hAnsiTheme="majorBidi" w:cstheme="majorBidi"/>
        </w:rPr>
        <w:t xml:space="preserve">Every employee can </w:t>
      </w:r>
      <w:r w:rsidR="00964B7F" w:rsidRPr="002A6242">
        <w:rPr>
          <w:rFonts w:asciiTheme="majorBidi" w:hAnsiTheme="majorBidi" w:cstheme="majorBidi"/>
        </w:rPr>
        <w:t>see</w:t>
      </w:r>
      <w:r w:rsidRPr="002A6242">
        <w:rPr>
          <w:rFonts w:asciiTheme="majorBidi" w:hAnsiTheme="majorBidi" w:cstheme="majorBidi"/>
        </w:rPr>
        <w:t xml:space="preserve"> only his data</w:t>
      </w:r>
    </w:p>
    <w:p w14:paraId="3F0852F6" w14:textId="279AAAB7" w:rsidR="00E6468E" w:rsidRPr="002A6242" w:rsidRDefault="00A825FF" w:rsidP="00A825FF">
      <w:pPr>
        <w:pStyle w:val="ListParagraph"/>
        <w:numPr>
          <w:ilvl w:val="0"/>
          <w:numId w:val="5"/>
        </w:numPr>
        <w:rPr>
          <w:rFonts w:asciiTheme="majorBidi" w:hAnsiTheme="majorBidi" w:cstheme="majorBidi"/>
        </w:rPr>
      </w:pPr>
      <w:r w:rsidRPr="002A6242">
        <w:rPr>
          <w:rFonts w:asciiTheme="majorBidi" w:hAnsiTheme="majorBidi" w:cstheme="majorBidi"/>
        </w:rPr>
        <w:t>Track the activities of customer friends</w:t>
      </w:r>
    </w:p>
    <w:p w14:paraId="66995BCF" w14:textId="4C896668" w:rsidR="009E30F2" w:rsidRPr="002A6242" w:rsidRDefault="004678CB" w:rsidP="009E30F2">
      <w:pPr>
        <w:pStyle w:val="ListParagraph"/>
        <w:numPr>
          <w:ilvl w:val="0"/>
          <w:numId w:val="5"/>
        </w:numPr>
        <w:rPr>
          <w:rFonts w:asciiTheme="majorBidi" w:hAnsiTheme="majorBidi" w:cstheme="majorBidi"/>
        </w:rPr>
      </w:pPr>
      <w:r w:rsidRPr="002A6242">
        <w:rPr>
          <w:rFonts w:asciiTheme="majorBidi" w:hAnsiTheme="majorBidi" w:cstheme="majorBidi"/>
        </w:rPr>
        <w:t>Support recommendation systems</w:t>
      </w:r>
    </w:p>
    <w:p w14:paraId="027F4A1F" w14:textId="3258448A" w:rsidR="00C40386" w:rsidRPr="002A6242" w:rsidRDefault="008A6256" w:rsidP="00A00EF8">
      <w:pPr>
        <w:rPr>
          <w:rFonts w:asciiTheme="majorBidi" w:hAnsiTheme="majorBidi" w:cstheme="majorBidi"/>
        </w:rPr>
      </w:pPr>
      <w:r w:rsidRPr="002A6242">
        <w:rPr>
          <w:rFonts w:asciiTheme="majorBidi" w:hAnsiTheme="majorBidi" w:cstheme="majorBidi"/>
        </w:rPr>
        <w:br w:type="page"/>
      </w:r>
    </w:p>
    <w:p w14:paraId="02C0C4CC" w14:textId="5D08863F" w:rsidR="00001B82" w:rsidRPr="002A6242" w:rsidRDefault="00F14AED" w:rsidP="00E87F8B">
      <w:pPr>
        <w:pStyle w:val="Heading3"/>
        <w:rPr>
          <w:rFonts w:asciiTheme="majorBidi" w:hAnsiTheme="majorBidi"/>
          <w:b/>
          <w:bCs/>
        </w:rPr>
      </w:pPr>
      <w:bookmarkStart w:id="10" w:name="_Toc158750599"/>
      <w:r w:rsidRPr="002A6242">
        <w:rPr>
          <w:rFonts w:asciiTheme="majorBidi" w:hAnsiTheme="majorBidi"/>
          <w:b/>
          <w:bCs/>
        </w:rPr>
        <w:lastRenderedPageBreak/>
        <w:t>Create Preliminary Field List</w:t>
      </w:r>
      <w:bookmarkEnd w:id="10"/>
    </w:p>
    <w:p w14:paraId="3A6771BC" w14:textId="5D627D40" w:rsidR="00A74B5C" w:rsidRPr="002A6242" w:rsidRDefault="00742F05" w:rsidP="00A74B5C">
      <w:pPr>
        <w:rPr>
          <w:rFonts w:asciiTheme="majorBidi" w:hAnsiTheme="majorBidi" w:cstheme="majorBidi"/>
        </w:rPr>
      </w:pPr>
      <w:r w:rsidRPr="002A6242">
        <w:rPr>
          <w:rFonts w:asciiTheme="majorBidi" w:hAnsiTheme="majorBidi" w:cstheme="majorBidi"/>
          <w:b/>
          <w:bCs/>
          <w:noProof/>
        </w:rPr>
        <mc:AlternateContent>
          <mc:Choice Requires="wps">
            <w:drawing>
              <wp:anchor distT="0" distB="0" distL="114300" distR="114300" simplePos="0" relativeHeight="251661312" behindDoc="0" locked="0" layoutInCell="1" allowOverlap="1" wp14:anchorId="41C52FE6" wp14:editId="06B8CE1C">
                <wp:simplePos x="0" y="0"/>
                <wp:positionH relativeFrom="margin">
                  <wp:align>left</wp:align>
                </wp:positionH>
                <wp:positionV relativeFrom="paragraph">
                  <wp:posOffset>148932</wp:posOffset>
                </wp:positionV>
                <wp:extent cx="5263662" cy="5615305"/>
                <wp:effectExtent l="0" t="0" r="13335" b="0"/>
                <wp:wrapNone/>
                <wp:docPr id="818415187" name="Flowchart: Document 1"/>
                <wp:cNvGraphicFramePr/>
                <a:graphic xmlns:a="http://schemas.openxmlformats.org/drawingml/2006/main">
                  <a:graphicData uri="http://schemas.microsoft.com/office/word/2010/wordprocessingShape">
                    <wps:wsp>
                      <wps:cNvSpPr/>
                      <wps:spPr>
                        <a:xfrm>
                          <a:off x="0" y="0"/>
                          <a:ext cx="5263662" cy="561530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52FE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 o:spid="_x0000_s1026" type="#_x0000_t114" style="position:absolute;margin-left:0;margin-top:11.75pt;width:414.45pt;height:442.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" fillcolor="white [3201]" strokecolor="#70ad47 [3209]" strokeweight="1pt">
                <v:textbox>
                  <w:txbxContent>
                    <w:p w14:paraId="4A304E54" w14:textId="29BAC29C" w:rsidR="00E86F89" w:rsidRDefault="00F14AED" w:rsidP="000B3B73">
                      <w:pPr>
                        <w:spacing w:after="80"/>
                      </w:pPr>
                      <w:r>
                        <w:t>Client first name</w:t>
                      </w:r>
                      <w:r w:rsidR="008F095E">
                        <w:tab/>
                      </w:r>
                      <w:r w:rsidR="008F095E">
                        <w:tab/>
                      </w:r>
                      <w:r w:rsidR="00832775">
                        <w:t>order id</w:t>
                      </w:r>
                      <w:r w:rsidR="00541FE6">
                        <w:tab/>
                      </w:r>
                      <w:r w:rsidR="00541FE6">
                        <w:tab/>
                      </w:r>
                      <w:r w:rsidR="00541FE6">
                        <w:tab/>
                      </w:r>
                      <w:r w:rsidR="00541FE6">
                        <w:tab/>
                      </w:r>
                      <w:r w:rsidR="000B3B73">
                        <w:t>booking id</w:t>
                      </w:r>
                    </w:p>
                    <w:p w14:paraId="1C0769D1" w14:textId="7CC8A838" w:rsidR="00F14AED" w:rsidRDefault="00F14AED" w:rsidP="000B3B73">
                      <w:pPr>
                        <w:spacing w:after="80"/>
                      </w:pPr>
                      <w:r>
                        <w:t>Client last name</w:t>
                      </w:r>
                      <w:r w:rsidR="00832775">
                        <w:tab/>
                      </w:r>
                      <w:r w:rsidR="00832775">
                        <w:tab/>
                      </w:r>
                      <w:r w:rsidR="00832775">
                        <w:tab/>
                      </w:r>
                      <w:r w:rsidR="00CF44BA">
                        <w:t>customer id</w:t>
                      </w:r>
                      <w:r w:rsidR="00E86F89">
                        <w:tab/>
                      </w:r>
                      <w:r w:rsidR="00E86F89">
                        <w:tab/>
                      </w:r>
                      <w:r w:rsidR="00E86F89">
                        <w:tab/>
                      </w:r>
                      <w:r w:rsidR="000B3B73">
                        <w:t>booking date</w:t>
                      </w:r>
                    </w:p>
                    <w:p w14:paraId="4667619E" w14:textId="4E1EBA01" w:rsidR="00F14AED" w:rsidRDefault="00F14AED" w:rsidP="0082401E">
                      <w:pPr>
                        <w:spacing w:after="80" w:line="240" w:lineRule="auto"/>
                      </w:pPr>
                      <w:r>
                        <w:t xml:space="preserve">Client birthdate </w:t>
                      </w:r>
                      <w:r w:rsidR="00CF44BA">
                        <w:tab/>
                      </w:r>
                      <w:r w:rsidR="00CF44BA">
                        <w:tab/>
                      </w:r>
                      <w:r w:rsidR="0002575B">
                        <w:t>table id</w:t>
                      </w:r>
                      <w:r w:rsidR="001943EA">
                        <w:tab/>
                      </w:r>
                      <w:r w:rsidR="001943EA">
                        <w:tab/>
                      </w:r>
                      <w:r w:rsidR="001943EA">
                        <w:tab/>
                      </w:r>
                      <w:r w:rsidR="00742F05">
                        <w:tab/>
                      </w:r>
                      <w:r w:rsidR="000B3B73">
                        <w:t>table id</w:t>
                      </w:r>
                    </w:p>
                    <w:p w14:paraId="211B2E23" w14:textId="145028D0" w:rsidR="009D57E0" w:rsidRDefault="00F14AED" w:rsidP="0082401E">
                      <w:pPr>
                        <w:spacing w:after="80" w:line="240" w:lineRule="auto"/>
                      </w:pPr>
                      <w:r>
                        <w:t>Client number</w:t>
                      </w:r>
                      <w:r w:rsidR="0002575B">
                        <w:tab/>
                      </w:r>
                      <w:r w:rsidR="0002575B">
                        <w:tab/>
                      </w:r>
                      <w:r w:rsidR="0002575B">
                        <w:tab/>
                      </w:r>
                      <w:r w:rsidR="008558DF">
                        <w:t>order date</w:t>
                      </w:r>
                      <w:r w:rsidR="001943EA">
                        <w:tab/>
                      </w:r>
                      <w:r w:rsidR="001943EA">
                        <w:tab/>
                      </w:r>
                      <w:r w:rsidR="001943EA">
                        <w:tab/>
                      </w:r>
                      <w:r w:rsidR="000B3B73">
                        <w:t>customer id</w:t>
                      </w:r>
                    </w:p>
                    <w:p w14:paraId="5CE5C6AB" w14:textId="623A78A5" w:rsidR="008F095E" w:rsidRDefault="008F095E" w:rsidP="0082401E">
                      <w:pPr>
                        <w:spacing w:after="80" w:line="240" w:lineRule="auto"/>
                      </w:pPr>
                      <w:r>
                        <w:t>Client email</w:t>
                      </w:r>
                      <w:r w:rsidR="008558DF">
                        <w:tab/>
                      </w:r>
                      <w:r w:rsidR="008558DF">
                        <w:tab/>
                      </w:r>
                      <w:r w:rsidR="008558DF">
                        <w:tab/>
                      </w:r>
                      <w:r w:rsidR="001943EA">
                        <w:t xml:space="preserve">order </w:t>
                      </w:r>
                      <w:r w:rsidR="0008625D" w:rsidRPr="0008625D">
                        <w:t>status</w:t>
                      </w:r>
                      <w:r w:rsidR="009D57E0">
                        <w:tab/>
                      </w:r>
                      <w:r w:rsidR="009D57E0">
                        <w:tab/>
                      </w:r>
                      <w:r w:rsidR="009D57E0">
                        <w:tab/>
                      </w:r>
                      <w:r w:rsidR="000B3B73">
                        <w:t>start time</w:t>
                      </w:r>
                    </w:p>
                    <w:p w14:paraId="007FB9CB" w14:textId="3D5D2794" w:rsidR="009C5D3D" w:rsidRDefault="009C5D3D" w:rsidP="0082401E">
                      <w:pPr>
                        <w:spacing w:after="80" w:line="240" w:lineRule="auto"/>
                      </w:pPr>
                      <w:r>
                        <w:t>Client address</w:t>
                      </w:r>
                      <w:r>
                        <w:tab/>
                      </w:r>
                      <w:r>
                        <w:tab/>
                      </w:r>
                      <w:r>
                        <w:tab/>
                        <w:t>order out date</w:t>
                      </w:r>
                      <w:r>
                        <w:tab/>
                      </w:r>
                      <w:r>
                        <w:tab/>
                      </w:r>
                      <w:r>
                        <w:tab/>
                      </w:r>
                      <w:r w:rsidR="000B3B73">
                        <w:t>end time</w:t>
                      </w:r>
                    </w:p>
                    <w:p w14:paraId="642F9E51" w14:textId="77777777" w:rsidR="000B3B73" w:rsidRDefault="000B3B73" w:rsidP="0082401E">
                      <w:pPr>
                        <w:spacing w:after="80" w:line="240" w:lineRule="auto"/>
                      </w:pPr>
                    </w:p>
                    <w:p w14:paraId="44B3BC56" w14:textId="39C41C47" w:rsidR="008F095E" w:rsidRDefault="008F095E" w:rsidP="0082401E">
                      <w:pPr>
                        <w:spacing w:after="80" w:line="240" w:lineRule="auto"/>
                      </w:pPr>
                      <w:r>
                        <w:t>Employee first name</w:t>
                      </w:r>
                      <w:r w:rsidR="00632B80">
                        <w:t xml:space="preserve"> </w:t>
                      </w:r>
                      <w:r w:rsidR="009C5D3D">
                        <w:tab/>
                      </w:r>
                      <w:r w:rsidR="009C5D3D">
                        <w:tab/>
                      </w:r>
                      <w:r w:rsidR="009C5D3D" w:rsidRPr="00784D85">
                        <w:t>ingredient</w:t>
                      </w:r>
                      <w:r w:rsidR="009C5D3D">
                        <w:t xml:space="preserve"> id</w:t>
                      </w:r>
                      <w:r w:rsidR="009C5D3D">
                        <w:tab/>
                      </w:r>
                      <w:r w:rsidR="009C5D3D">
                        <w:tab/>
                      </w:r>
                      <w:r w:rsidR="009C5D3D">
                        <w:tab/>
                      </w:r>
                      <w:r w:rsidR="000B3B73">
                        <w:t>item id</w:t>
                      </w:r>
                    </w:p>
                    <w:p w14:paraId="3E4CF992" w14:textId="64B8B56C" w:rsidR="008F095E" w:rsidRDefault="008F095E" w:rsidP="0082401E">
                      <w:pPr>
                        <w:spacing w:after="80" w:line="240" w:lineRule="auto"/>
                      </w:pPr>
                      <w:r>
                        <w:t>Employee last name</w:t>
                      </w:r>
                      <w:r w:rsidR="009C5D3D">
                        <w:tab/>
                      </w:r>
                      <w:r w:rsidR="009C5D3D">
                        <w:tab/>
                      </w:r>
                      <w:r w:rsidR="009C5D3D" w:rsidRPr="00784D85">
                        <w:t>ingredient</w:t>
                      </w:r>
                      <w:r w:rsidR="009C5D3D">
                        <w:t xml:space="preserve"> name</w:t>
                      </w:r>
                      <w:r w:rsidR="009C5D3D">
                        <w:tab/>
                      </w:r>
                      <w:r w:rsidR="009C5D3D">
                        <w:tab/>
                      </w:r>
                      <w:r w:rsidR="000B3B73">
                        <w:t>item name</w:t>
                      </w:r>
                    </w:p>
                    <w:p w14:paraId="2A0F3713" w14:textId="74EA7427" w:rsidR="008F095E" w:rsidRDefault="008F095E" w:rsidP="0082401E">
                      <w:pPr>
                        <w:spacing w:after="80" w:line="240" w:lineRule="auto"/>
                      </w:pPr>
                      <w:r>
                        <w:t xml:space="preserve">Employee birthdate </w:t>
                      </w:r>
                      <w:r w:rsidR="009C5D3D">
                        <w:tab/>
                      </w:r>
                      <w:r w:rsidR="009C5D3D">
                        <w:tab/>
                        <w:t>quantity in branch stock</w:t>
                      </w:r>
                      <w:r w:rsidR="009C5D3D">
                        <w:tab/>
                      </w:r>
                      <w:r w:rsidR="009C5D3D">
                        <w:tab/>
                      </w:r>
                      <w:r w:rsidR="000B3B73">
                        <w:t>description</w:t>
                      </w:r>
                    </w:p>
                    <w:p w14:paraId="24C08FFF" w14:textId="6176F434" w:rsidR="008F095E" w:rsidRDefault="008F095E" w:rsidP="0082401E">
                      <w:pPr>
                        <w:spacing w:after="80" w:line="240" w:lineRule="auto"/>
                      </w:pPr>
                      <w:r>
                        <w:t>Employee number</w:t>
                      </w:r>
                      <w:r w:rsidR="009C5D3D">
                        <w:tab/>
                      </w:r>
                      <w:r w:rsidR="009C5D3D">
                        <w:tab/>
                        <w:t>unit of measure</w:t>
                      </w:r>
                      <w:r w:rsidR="009C5D3D">
                        <w:tab/>
                      </w:r>
                      <w:r w:rsidR="009041AD">
                        <w:tab/>
                      </w:r>
                      <w:r w:rsidR="009041AD">
                        <w:tab/>
                      </w:r>
                      <w:r w:rsidR="000B3B73" w:rsidRPr="0073429E">
                        <w:t>preparation</w:t>
                      </w:r>
                      <w:r w:rsidR="000B3B73">
                        <w:t xml:space="preserve"> </w:t>
                      </w:r>
                      <w:r w:rsidR="000B3B73" w:rsidRPr="0073429E">
                        <w:t>time</w:t>
                      </w:r>
                    </w:p>
                    <w:p w14:paraId="7853C697" w14:textId="2B83486E" w:rsidR="00A30A78" w:rsidRDefault="008F095E" w:rsidP="0082401E">
                      <w:pPr>
                        <w:spacing w:after="80" w:line="240" w:lineRule="auto"/>
                      </w:pPr>
                      <w:r>
                        <w:t>Employee email</w:t>
                      </w:r>
                      <w:r w:rsidR="008A6256">
                        <w:tab/>
                      </w:r>
                      <w:r w:rsidR="009C5D3D">
                        <w:tab/>
                      </w:r>
                      <w:r w:rsidR="009C5D3D">
                        <w:tab/>
                      </w:r>
                      <w:r w:rsidR="00A30A78">
                        <w:tab/>
                      </w:r>
                      <w:r w:rsidR="00A30A78">
                        <w:tab/>
                      </w:r>
                      <w:r w:rsidR="00A30A78">
                        <w:tab/>
                      </w:r>
                      <w:r w:rsidR="00A30A78">
                        <w:tab/>
                        <w:t>discount</w:t>
                      </w:r>
                    </w:p>
                    <w:p w14:paraId="38DBB9D1" w14:textId="5344057A" w:rsidR="00F14AED" w:rsidRDefault="00A30A78" w:rsidP="00A30A78">
                      <w:pPr>
                        <w:spacing w:after="80" w:line="240" w:lineRule="auto"/>
                      </w:pPr>
                      <w:r>
                        <w:t xml:space="preserve">Employee section </w:t>
                      </w:r>
                      <w:r>
                        <w:tab/>
                      </w:r>
                      <w:r>
                        <w:tab/>
                      </w:r>
                      <w:r w:rsidR="009C5D3D">
                        <w:t>branch id</w:t>
                      </w:r>
                      <w:r w:rsidR="009041AD">
                        <w:tab/>
                      </w:r>
                      <w:r w:rsidR="009041AD">
                        <w:tab/>
                      </w:r>
                      <w:r w:rsidR="00B4154E">
                        <w:tab/>
                      </w:r>
                      <w:r w:rsidR="005A17F9">
                        <w:t xml:space="preserve">Item </w:t>
                      </w:r>
                      <w:r w:rsidR="00B4154E">
                        <w:t>Status</w:t>
                      </w:r>
                      <w:r w:rsidR="009041AD">
                        <w:tab/>
                      </w:r>
                    </w:p>
                    <w:p w14:paraId="325E3E99" w14:textId="716AA270" w:rsidR="00F57C36" w:rsidRDefault="008F095E" w:rsidP="0082401E">
                      <w:pPr>
                        <w:spacing w:after="80" w:line="240" w:lineRule="auto"/>
                      </w:pPr>
                      <w:r>
                        <w:t>Employee Branch</w:t>
                      </w:r>
                      <w:r w:rsidR="00743C1A">
                        <w:tab/>
                      </w:r>
                      <w:r w:rsidR="00743C1A">
                        <w:tab/>
                      </w:r>
                      <w:r w:rsidR="00743C1A" w:rsidRPr="007F2B3F">
                        <w:t>item</w:t>
                      </w:r>
                      <w:r w:rsidR="00743C1A">
                        <w:t xml:space="preserve"> </w:t>
                      </w:r>
                      <w:r w:rsidR="00743C1A" w:rsidRPr="007F2B3F">
                        <w:t>id</w:t>
                      </w:r>
                      <w:r w:rsidR="00933431">
                        <w:tab/>
                      </w:r>
                      <w:r w:rsidR="00933431">
                        <w:tab/>
                      </w:r>
                      <w:r w:rsidR="00933431">
                        <w:tab/>
                      </w:r>
                      <w:r w:rsidR="008B72C4">
                        <w:tab/>
                      </w:r>
                      <w:r w:rsidR="00FB1AF3">
                        <w:t>branch id</w:t>
                      </w:r>
                    </w:p>
                    <w:p w14:paraId="4CC8CD19" w14:textId="038E3489" w:rsidR="00743C1A" w:rsidRDefault="00F57C36" w:rsidP="00FB1AF3">
                      <w:pPr>
                        <w:spacing w:after="80" w:line="240" w:lineRule="auto"/>
                      </w:pPr>
                      <w:r>
                        <w:t>Working start</w:t>
                      </w:r>
                      <w:r w:rsidRPr="00227E83">
                        <w:t xml:space="preserve"> time</w:t>
                      </w:r>
                      <w:r>
                        <w:tab/>
                      </w:r>
                      <w:r>
                        <w:tab/>
                        <w:t>order id</w:t>
                      </w:r>
                      <w:r>
                        <w:tab/>
                      </w:r>
                      <w:r>
                        <w:tab/>
                      </w:r>
                      <w:r>
                        <w:tab/>
                      </w:r>
                      <w:r w:rsidR="00933431">
                        <w:tab/>
                      </w:r>
                    </w:p>
                    <w:p w14:paraId="01821117" w14:textId="77777777" w:rsidR="00FB1AF3" w:rsidRDefault="00743C1A" w:rsidP="00FB1AF3">
                      <w:pPr>
                        <w:spacing w:after="80" w:line="240" w:lineRule="auto"/>
                      </w:pPr>
                      <w:r>
                        <w:t>Working hours</w:t>
                      </w:r>
                      <w:r w:rsidR="001C362C">
                        <w:rPr>
                          <w:rtl/>
                        </w:rPr>
                        <w:tab/>
                      </w:r>
                      <w:r w:rsidR="00E61939">
                        <w:tab/>
                      </w:r>
                      <w:r w:rsidR="00C36C33">
                        <w:t xml:space="preserve"> </w:t>
                      </w:r>
                      <w:r w:rsidR="00B269CB">
                        <w:tab/>
                      </w:r>
                      <w:r w:rsidR="00F57C36">
                        <w:t>Item id</w:t>
                      </w:r>
                      <w:r w:rsidR="00B269CB">
                        <w:tab/>
                      </w:r>
                      <w:r w:rsidR="00B269CB">
                        <w:tab/>
                      </w:r>
                      <w:r w:rsidR="00B269CB">
                        <w:tab/>
                      </w:r>
                      <w:r w:rsidR="00B269CB">
                        <w:tab/>
                      </w:r>
                      <w:r w:rsidR="00FB1AF3" w:rsidRPr="00933431">
                        <w:t>attendance</w:t>
                      </w:r>
                      <w:r w:rsidR="00FB1AF3">
                        <w:t xml:space="preserve"> id</w:t>
                      </w:r>
                    </w:p>
                    <w:p w14:paraId="69F01315" w14:textId="1B31D1F5" w:rsidR="00FB1AF3" w:rsidRDefault="001C362C" w:rsidP="00FB1AF3">
                      <w:pPr>
                        <w:spacing w:after="80" w:line="240" w:lineRule="auto"/>
                      </w:pPr>
                      <w:r>
                        <w:rPr>
                          <w:rtl/>
                        </w:rPr>
                        <w:tab/>
                      </w:r>
                      <w:r w:rsidR="00C36C33">
                        <w:tab/>
                      </w:r>
                      <w:r w:rsidR="00F57C36">
                        <w:tab/>
                      </w:r>
                      <w:r w:rsidR="00F57C36">
                        <w:tab/>
                        <w:t>Item quantity</w:t>
                      </w:r>
                      <w:r w:rsidR="00AC5BB5">
                        <w:tab/>
                      </w:r>
                      <w:r w:rsidR="009A0EEC">
                        <w:tab/>
                      </w:r>
                      <w:r w:rsidR="00430651">
                        <w:tab/>
                      </w:r>
                      <w:r w:rsidR="00FB1AF3">
                        <w:t>employee id</w:t>
                      </w:r>
                    </w:p>
                    <w:p w14:paraId="027F0B6C" w14:textId="77777777" w:rsidR="00FB1AF3" w:rsidRDefault="00F57C36" w:rsidP="00FB1AF3">
                      <w:pPr>
                        <w:spacing w:after="80" w:line="240" w:lineRule="auto"/>
                      </w:pPr>
                      <w:r>
                        <w:t>table id</w:t>
                      </w:r>
                      <w:r w:rsidR="00A30A78">
                        <w:tab/>
                      </w:r>
                      <w:r w:rsidR="0073429E">
                        <w:tab/>
                      </w:r>
                      <w:r w:rsidR="0073429E">
                        <w:tab/>
                      </w:r>
                      <w:r w:rsidR="0073429E">
                        <w:tab/>
                      </w:r>
                      <w:r w:rsidR="00596E29">
                        <w:tab/>
                      </w:r>
                      <w:r w:rsidR="0073429E">
                        <w:tab/>
                      </w:r>
                      <w:r>
                        <w:tab/>
                      </w:r>
                      <w:r w:rsidR="0073429E">
                        <w:tab/>
                      </w:r>
                      <w:r w:rsidR="00FB1AF3" w:rsidRPr="00227E83">
                        <w:t>Attendance time</w:t>
                      </w:r>
                    </w:p>
                    <w:p w14:paraId="6C8B6AEF" w14:textId="1CC6DFA5" w:rsidR="00596E29" w:rsidRDefault="00F57C36" w:rsidP="00FB1AF3">
                      <w:pPr>
                        <w:spacing w:after="80" w:line="240" w:lineRule="auto"/>
                        <w:rPr>
                          <w:lang w:bidi="ar-EG"/>
                        </w:rPr>
                      </w:pPr>
                      <w:r>
                        <w:t>capacity</w:t>
                      </w:r>
                      <w:r>
                        <w:tab/>
                      </w:r>
                      <w:r w:rsidR="00596E29">
                        <w:tab/>
                      </w:r>
                      <w:r w:rsidR="00596E29">
                        <w:tab/>
                      </w:r>
                      <w:r w:rsidR="00CA6FC9">
                        <w:t>category id</w:t>
                      </w:r>
                      <w:r w:rsidR="00D34EF6">
                        <w:tab/>
                      </w:r>
                      <w:r w:rsidR="00D34EF6">
                        <w:tab/>
                      </w:r>
                      <w:r w:rsidR="00D34EF6">
                        <w:tab/>
                      </w:r>
                      <w:r w:rsidR="00FB1AF3" w:rsidRPr="00210A36">
                        <w:t>Time difference</w:t>
                      </w:r>
                    </w:p>
                    <w:p w14:paraId="63395A09" w14:textId="264AD250" w:rsidR="0082401E" w:rsidRDefault="0082401E" w:rsidP="0082401E">
                      <w:pPr>
                        <w:spacing w:after="80"/>
                      </w:pPr>
                      <w:r>
                        <w:t>table status</w:t>
                      </w:r>
                      <w:r w:rsidR="008B72C4">
                        <w:tab/>
                      </w:r>
                      <w:r w:rsidR="00CA6FC9">
                        <w:tab/>
                      </w:r>
                      <w:r w:rsidR="00CA6FC9">
                        <w:tab/>
                        <w:t>category name</w:t>
                      </w:r>
                      <w:r w:rsidR="008B72C4">
                        <w:tab/>
                      </w:r>
                      <w:r w:rsidR="008B72C4">
                        <w:tab/>
                      </w:r>
                      <w:r w:rsidR="008B72C4">
                        <w:tab/>
                      </w:r>
                    </w:p>
                  </w:txbxContent>
                </v:textbox>
                <w10:wrap anchorx="margin"/>
              </v:shape>
            </w:pict>
          </mc:Fallback>
        </mc:AlternateContent>
      </w:r>
      <w:r w:rsidRPr="002A6242">
        <w:rPr>
          <w:rFonts w:asciiTheme="majorBidi" w:hAnsiTheme="majorBidi" w:cstheme="majorBidi"/>
          <w:noProof/>
        </w:rPr>
        <mc:AlternateContent>
          <mc:Choice Requires="wps">
            <w:drawing>
              <wp:anchor distT="0" distB="0" distL="114300" distR="114300" simplePos="0" relativeHeight="251674624" behindDoc="0" locked="0" layoutInCell="1" allowOverlap="1" wp14:anchorId="78E30346" wp14:editId="01667314">
                <wp:simplePos x="0" y="0"/>
                <wp:positionH relativeFrom="column">
                  <wp:posOffset>3690620</wp:posOffset>
                </wp:positionH>
                <wp:positionV relativeFrom="paragraph">
                  <wp:posOffset>193040</wp:posOffset>
                </wp:positionV>
                <wp:extent cx="1482725" cy="1359535"/>
                <wp:effectExtent l="0" t="0" r="22225" b="12065"/>
                <wp:wrapNone/>
                <wp:docPr id="806020130"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4C86" id="Rectangle 3" o:spid="_x0000_s1026" style="position:absolute;margin-left:290.6pt;margin-top:15.2pt;width:116.75pt;height:10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6432" behindDoc="0" locked="0" layoutInCell="1" allowOverlap="1" wp14:anchorId="192B36C2" wp14:editId="72D5713F">
                <wp:simplePos x="0" y="0"/>
                <wp:positionH relativeFrom="column">
                  <wp:posOffset>1858010</wp:posOffset>
                </wp:positionH>
                <wp:positionV relativeFrom="paragraph">
                  <wp:posOffset>200025</wp:posOffset>
                </wp:positionV>
                <wp:extent cx="1482725" cy="1359535"/>
                <wp:effectExtent l="0" t="0" r="22225" b="12065"/>
                <wp:wrapNone/>
                <wp:docPr id="118766033" name="Rectangle 3"/>
                <wp:cNvGraphicFramePr/>
                <a:graphic xmlns:a="http://schemas.openxmlformats.org/drawingml/2006/main">
                  <a:graphicData uri="http://schemas.microsoft.com/office/word/2010/wordprocessingShape">
                    <wps:wsp>
                      <wps:cNvSpPr/>
                      <wps:spPr>
                        <a:xfrm>
                          <a:off x="0" y="0"/>
                          <a:ext cx="1482725" cy="13595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42F2" id="Rectangle 3" o:spid="_x0000_s1026" style="position:absolute;margin-left:146.3pt;margin-top:15.75pt;width:116.75pt;height:10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2336" behindDoc="0" locked="0" layoutInCell="1" allowOverlap="1" wp14:anchorId="2FD66C8E" wp14:editId="014A58C7">
                <wp:simplePos x="0" y="0"/>
                <wp:positionH relativeFrom="column">
                  <wp:posOffset>46355</wp:posOffset>
                </wp:positionH>
                <wp:positionV relativeFrom="paragraph">
                  <wp:posOffset>199878</wp:posOffset>
                </wp:positionV>
                <wp:extent cx="1254125" cy="1353820"/>
                <wp:effectExtent l="0" t="0" r="22225" b="17780"/>
                <wp:wrapNone/>
                <wp:docPr id="1906817054" name="Rectangle 3"/>
                <wp:cNvGraphicFramePr/>
                <a:graphic xmlns:a="http://schemas.openxmlformats.org/drawingml/2006/main">
                  <a:graphicData uri="http://schemas.microsoft.com/office/word/2010/wordprocessingShape">
                    <wps:wsp>
                      <wps:cNvSpPr/>
                      <wps:spPr>
                        <a:xfrm>
                          <a:off x="0" y="0"/>
                          <a:ext cx="1254125" cy="13538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C044" id="Rectangle 3" o:spid="_x0000_s1026" style="position:absolute;margin-left:3.65pt;margin-top:15.75pt;width:98.75pt;height:10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" filled="f" strokecolor="black [3213]" strokeweight="1pt"/>
            </w:pict>
          </mc:Fallback>
        </mc:AlternateContent>
      </w:r>
    </w:p>
    <w:p w14:paraId="67898CFA" w14:textId="547B6D81" w:rsidR="00F14AED" w:rsidRPr="002A6242" w:rsidRDefault="00F14AED" w:rsidP="00F14AED">
      <w:pPr>
        <w:rPr>
          <w:rFonts w:asciiTheme="majorBidi" w:hAnsiTheme="majorBidi" w:cstheme="majorBidi"/>
        </w:rPr>
      </w:pPr>
    </w:p>
    <w:p w14:paraId="3B613D3F" w14:textId="53FDB8F4" w:rsidR="00F14AED" w:rsidRPr="002A6242" w:rsidRDefault="00F14AED" w:rsidP="00F14AED">
      <w:pPr>
        <w:rPr>
          <w:rFonts w:asciiTheme="majorBidi" w:hAnsiTheme="majorBidi" w:cstheme="majorBidi"/>
        </w:rPr>
      </w:pPr>
    </w:p>
    <w:p w14:paraId="29E5232E" w14:textId="33CCD040" w:rsidR="00F14AED" w:rsidRPr="002A6242" w:rsidRDefault="00F14AED" w:rsidP="00F14AED">
      <w:pPr>
        <w:rPr>
          <w:rFonts w:asciiTheme="majorBidi" w:hAnsiTheme="majorBidi" w:cstheme="majorBidi"/>
        </w:rPr>
      </w:pPr>
    </w:p>
    <w:p w14:paraId="0A41CAEB" w14:textId="36595F96" w:rsidR="00F14AED" w:rsidRPr="002A6242" w:rsidRDefault="00F14AED" w:rsidP="00F14AED">
      <w:pPr>
        <w:rPr>
          <w:rFonts w:asciiTheme="majorBidi" w:hAnsiTheme="majorBidi" w:cstheme="majorBidi"/>
        </w:rPr>
      </w:pPr>
    </w:p>
    <w:p w14:paraId="6EBBEB42" w14:textId="284CF944" w:rsidR="00F14AED" w:rsidRPr="002A6242" w:rsidRDefault="00F14AED" w:rsidP="00F14AED">
      <w:pPr>
        <w:rPr>
          <w:rFonts w:asciiTheme="majorBidi" w:hAnsiTheme="majorBidi" w:cstheme="majorBidi"/>
        </w:rPr>
      </w:pPr>
    </w:p>
    <w:p w14:paraId="745890F7" w14:textId="3F835AF7"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64384" behindDoc="0" locked="0" layoutInCell="1" allowOverlap="1" wp14:anchorId="6A71B46F" wp14:editId="65BF4C1F">
                <wp:simplePos x="0" y="0"/>
                <wp:positionH relativeFrom="column">
                  <wp:posOffset>53633</wp:posOffset>
                </wp:positionH>
                <wp:positionV relativeFrom="paragraph">
                  <wp:posOffset>98767</wp:posOffset>
                </wp:positionV>
                <wp:extent cx="1312985" cy="1969135"/>
                <wp:effectExtent l="0" t="0" r="20955" b="12065"/>
                <wp:wrapNone/>
                <wp:docPr id="1990379092" name="Rectangle 3"/>
                <wp:cNvGraphicFramePr/>
                <a:graphic xmlns:a="http://schemas.openxmlformats.org/drawingml/2006/main">
                  <a:graphicData uri="http://schemas.microsoft.com/office/word/2010/wordprocessingShape">
                    <wps:wsp>
                      <wps:cNvSpPr/>
                      <wps:spPr>
                        <a:xfrm>
                          <a:off x="0" y="0"/>
                          <a:ext cx="1312985" cy="196913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295AB" id="Rectangle 3" o:spid="_x0000_s1026" style="position:absolute;margin-left:4.2pt;margin-top:7.8pt;width:103.4pt;height:15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68480" behindDoc="0" locked="0" layoutInCell="1" allowOverlap="1" wp14:anchorId="5EDB4337" wp14:editId="6754CB3D">
                <wp:simplePos x="0" y="0"/>
                <wp:positionH relativeFrom="column">
                  <wp:posOffset>1853125</wp:posOffset>
                </wp:positionH>
                <wp:positionV relativeFrom="paragraph">
                  <wp:posOffset>98766</wp:posOffset>
                </wp:positionV>
                <wp:extent cx="1482725" cy="973015"/>
                <wp:effectExtent l="0" t="0" r="22225" b="17780"/>
                <wp:wrapNone/>
                <wp:docPr id="1207853557" name="Rectangle 3"/>
                <wp:cNvGraphicFramePr/>
                <a:graphic xmlns:a="http://schemas.openxmlformats.org/drawingml/2006/main">
                  <a:graphicData uri="http://schemas.microsoft.com/office/word/2010/wordprocessingShape">
                    <wps:wsp>
                      <wps:cNvSpPr/>
                      <wps:spPr>
                        <a:xfrm>
                          <a:off x="0" y="0"/>
                          <a:ext cx="1482725" cy="97301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B266A" id="Rectangle 3" o:spid="_x0000_s1026" style="position:absolute;margin-left:145.9pt;margin-top:7.8pt;width:116.75pt;height:7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" filled="f" strokecolor="black [3213]" strokeweight="1pt"/>
            </w:pict>
          </mc:Fallback>
        </mc:AlternateContent>
      </w:r>
      <w:r w:rsidRPr="002A6242">
        <w:rPr>
          <w:rFonts w:asciiTheme="majorBidi" w:hAnsiTheme="majorBidi" w:cstheme="majorBidi"/>
          <w:noProof/>
        </w:rPr>
        <mc:AlternateContent>
          <mc:Choice Requires="wps">
            <w:drawing>
              <wp:anchor distT="0" distB="0" distL="114300" distR="114300" simplePos="0" relativeHeight="251676672" behindDoc="0" locked="0" layoutInCell="1" allowOverlap="1" wp14:anchorId="785FA004" wp14:editId="4B74FBA7">
                <wp:simplePos x="0" y="0"/>
                <wp:positionH relativeFrom="column">
                  <wp:posOffset>3693648</wp:posOffset>
                </wp:positionH>
                <wp:positionV relativeFrom="paragraph">
                  <wp:posOffset>92905</wp:posOffset>
                </wp:positionV>
                <wp:extent cx="1482725" cy="1582616"/>
                <wp:effectExtent l="0" t="0" r="22225" b="17780"/>
                <wp:wrapNone/>
                <wp:docPr id="1864041157" name="Rectangle 3"/>
                <wp:cNvGraphicFramePr/>
                <a:graphic xmlns:a="http://schemas.openxmlformats.org/drawingml/2006/main">
                  <a:graphicData uri="http://schemas.microsoft.com/office/word/2010/wordprocessingShape">
                    <wps:wsp>
                      <wps:cNvSpPr/>
                      <wps:spPr>
                        <a:xfrm>
                          <a:off x="0" y="0"/>
                          <a:ext cx="1482725" cy="15826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1676D" id="Rectangle 3" o:spid="_x0000_s1026" style="position:absolute;margin-left:290.85pt;margin-top:7.3pt;width:116.75pt;height:1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" filled="f" strokecolor="black [3213]" strokeweight="1pt"/>
            </w:pict>
          </mc:Fallback>
        </mc:AlternateContent>
      </w:r>
    </w:p>
    <w:p w14:paraId="135F1851" w14:textId="03567B96" w:rsidR="00F14AED" w:rsidRPr="002A6242" w:rsidRDefault="00F14AED" w:rsidP="00F14AED">
      <w:pPr>
        <w:rPr>
          <w:rFonts w:asciiTheme="majorBidi" w:hAnsiTheme="majorBidi" w:cstheme="majorBidi"/>
        </w:rPr>
      </w:pPr>
    </w:p>
    <w:p w14:paraId="77BF4A0A" w14:textId="50353A67" w:rsidR="00F14AED" w:rsidRPr="002A6242" w:rsidRDefault="00F14AED" w:rsidP="00F14AED">
      <w:pPr>
        <w:rPr>
          <w:rFonts w:asciiTheme="majorBidi" w:hAnsiTheme="majorBidi" w:cstheme="majorBidi"/>
        </w:rPr>
      </w:pPr>
    </w:p>
    <w:p w14:paraId="0BBC3974" w14:textId="1F6DB0D7" w:rsidR="00F14AED" w:rsidRPr="002A6242" w:rsidRDefault="00F14AED" w:rsidP="00F14AED">
      <w:pPr>
        <w:rPr>
          <w:rFonts w:asciiTheme="majorBidi" w:hAnsiTheme="majorBidi" w:cstheme="majorBidi"/>
        </w:rPr>
      </w:pPr>
    </w:p>
    <w:p w14:paraId="229A6F38" w14:textId="09BBE8B9" w:rsidR="00F14AED" w:rsidRPr="002A6242" w:rsidRDefault="00A30A78"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70528" behindDoc="0" locked="0" layoutInCell="1" allowOverlap="1" wp14:anchorId="6EF00C21" wp14:editId="4BA8EF83">
                <wp:simplePos x="0" y="0"/>
                <wp:positionH relativeFrom="column">
                  <wp:posOffset>1858987</wp:posOffset>
                </wp:positionH>
                <wp:positionV relativeFrom="paragraph">
                  <wp:posOffset>65747</wp:posOffset>
                </wp:positionV>
                <wp:extent cx="1482725" cy="1178169"/>
                <wp:effectExtent l="0" t="0" r="22225" b="22225"/>
                <wp:wrapNone/>
                <wp:docPr id="719588533" name="Rectangle 3"/>
                <wp:cNvGraphicFramePr/>
                <a:graphic xmlns:a="http://schemas.openxmlformats.org/drawingml/2006/main">
                  <a:graphicData uri="http://schemas.microsoft.com/office/word/2010/wordprocessingShape">
                    <wps:wsp>
                      <wps:cNvSpPr/>
                      <wps:spPr>
                        <a:xfrm>
                          <a:off x="0" y="0"/>
                          <a:ext cx="1482725" cy="11781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F6E3A" id="Rectangle 3" o:spid="_x0000_s1026" style="position:absolute;margin-left:146.4pt;margin-top:5.2pt;width:116.75pt;height:9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" filled="f" strokecolor="black [3213]" strokeweight="1pt"/>
            </w:pict>
          </mc:Fallback>
        </mc:AlternateContent>
      </w:r>
    </w:p>
    <w:p w14:paraId="28E298CB" w14:textId="0DE1B41E" w:rsidR="008A6256" w:rsidRPr="002A6242" w:rsidRDefault="008A6256" w:rsidP="00F14AED">
      <w:pPr>
        <w:rPr>
          <w:rFonts w:asciiTheme="majorBidi" w:hAnsiTheme="majorBidi" w:cstheme="majorBidi"/>
        </w:rPr>
      </w:pPr>
    </w:p>
    <w:p w14:paraId="30188DBD" w14:textId="26C789CA" w:rsidR="008A6256" w:rsidRPr="002A6242" w:rsidRDefault="00FB1AF3"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0768" behindDoc="0" locked="0" layoutInCell="1" allowOverlap="1" wp14:anchorId="5ABC1D36" wp14:editId="20FAC431">
                <wp:simplePos x="0" y="0"/>
                <wp:positionH relativeFrom="column">
                  <wp:posOffset>3686175</wp:posOffset>
                </wp:positionH>
                <wp:positionV relativeFrom="paragraph">
                  <wp:posOffset>239737</wp:posOffset>
                </wp:positionV>
                <wp:extent cx="1482725" cy="914302"/>
                <wp:effectExtent l="0" t="0" r="22225" b="19685"/>
                <wp:wrapNone/>
                <wp:docPr id="2007740387" name="Rectangle 3"/>
                <wp:cNvGraphicFramePr/>
                <a:graphic xmlns:a="http://schemas.openxmlformats.org/drawingml/2006/main">
                  <a:graphicData uri="http://schemas.microsoft.com/office/word/2010/wordprocessingShape">
                    <wps:wsp>
                      <wps:cNvSpPr/>
                      <wps:spPr>
                        <a:xfrm>
                          <a:off x="0" y="0"/>
                          <a:ext cx="1482725" cy="91430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23A42" id="Rectangle 3" o:spid="_x0000_s1026" style="position:absolute;margin-left:290.25pt;margin-top:18.9pt;width:116.75pt;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" filled="f" strokecolor="black [3213]" strokeweight="1pt"/>
            </w:pict>
          </mc:Fallback>
        </mc:AlternateContent>
      </w:r>
    </w:p>
    <w:p w14:paraId="28875902" w14:textId="4221DE1A" w:rsidR="008A6256" w:rsidRPr="002A6242" w:rsidRDefault="008A6256" w:rsidP="00F14AED">
      <w:pPr>
        <w:rPr>
          <w:rFonts w:asciiTheme="majorBidi" w:hAnsiTheme="majorBidi" w:cstheme="majorBidi"/>
        </w:rPr>
      </w:pPr>
    </w:p>
    <w:p w14:paraId="5B1ECF44" w14:textId="06D43B37" w:rsidR="00F14AED" w:rsidRPr="002A6242" w:rsidRDefault="00742F05" w:rsidP="00F14AED">
      <w:pPr>
        <w:rPr>
          <w:rFonts w:asciiTheme="majorBidi" w:hAnsiTheme="majorBidi" w:cstheme="majorBidi"/>
          <w:rtl/>
          <w:lang w:bidi="ar-EG"/>
        </w:rPr>
      </w:pPr>
      <w:r w:rsidRPr="002A6242">
        <w:rPr>
          <w:rFonts w:asciiTheme="majorBidi" w:hAnsiTheme="majorBidi" w:cstheme="majorBidi"/>
          <w:noProof/>
        </w:rPr>
        <mc:AlternateContent>
          <mc:Choice Requires="wps">
            <w:drawing>
              <wp:anchor distT="0" distB="0" distL="114300" distR="114300" simplePos="0" relativeHeight="251678720" behindDoc="0" locked="0" layoutInCell="1" allowOverlap="1" wp14:anchorId="18ADF786" wp14:editId="539CC669">
                <wp:simplePos x="0" y="0"/>
                <wp:positionH relativeFrom="column">
                  <wp:posOffset>52216</wp:posOffset>
                </wp:positionH>
                <wp:positionV relativeFrom="paragraph">
                  <wp:posOffset>79179</wp:posOffset>
                </wp:positionV>
                <wp:extent cx="1254125" cy="779145"/>
                <wp:effectExtent l="0" t="0" r="22225" b="20955"/>
                <wp:wrapNone/>
                <wp:docPr id="1897039476" name="Rectangle 3"/>
                <wp:cNvGraphicFramePr/>
                <a:graphic xmlns:a="http://schemas.openxmlformats.org/drawingml/2006/main">
                  <a:graphicData uri="http://schemas.microsoft.com/office/word/2010/wordprocessingShape">
                    <wps:wsp>
                      <wps:cNvSpPr/>
                      <wps:spPr>
                        <a:xfrm>
                          <a:off x="0" y="0"/>
                          <a:ext cx="1254125" cy="77914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09A06" id="Rectangle 3" o:spid="_x0000_s1026" style="position:absolute;margin-left:4.1pt;margin-top:6.25pt;width:98.75pt;height:6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" filled="f" strokecolor="black [3213]" strokeweight="1pt"/>
            </w:pict>
          </mc:Fallback>
        </mc:AlternateContent>
      </w:r>
    </w:p>
    <w:p w14:paraId="135FACDF" w14:textId="73992262" w:rsidR="00F14AED" w:rsidRPr="002A6242" w:rsidRDefault="00742F05" w:rsidP="00F14AED">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4864" behindDoc="0" locked="0" layoutInCell="1" allowOverlap="1" wp14:anchorId="5E02A374" wp14:editId="7EE114C4">
                <wp:simplePos x="0" y="0"/>
                <wp:positionH relativeFrom="column">
                  <wp:posOffset>1851660</wp:posOffset>
                </wp:positionH>
                <wp:positionV relativeFrom="paragraph">
                  <wp:posOffset>6399</wp:posOffset>
                </wp:positionV>
                <wp:extent cx="1254125" cy="556260"/>
                <wp:effectExtent l="0" t="0" r="22225" b="15240"/>
                <wp:wrapNone/>
                <wp:docPr id="1334892586" name="Rectangle 3"/>
                <wp:cNvGraphicFramePr/>
                <a:graphic xmlns:a="http://schemas.openxmlformats.org/drawingml/2006/main">
                  <a:graphicData uri="http://schemas.microsoft.com/office/word/2010/wordprocessingShape">
                    <wps:wsp>
                      <wps:cNvSpPr/>
                      <wps:spPr>
                        <a:xfrm>
                          <a:off x="0" y="0"/>
                          <a:ext cx="1254125" cy="5562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DC0E" id="Rectangle 3" o:spid="_x0000_s1026" style="position:absolute;margin-left:145.8pt;margin-top:.5pt;width:98.75pt;height:4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" filled="f" strokecolor="black [3213]" strokeweight="1pt"/>
            </w:pict>
          </mc:Fallback>
        </mc:AlternateContent>
      </w:r>
    </w:p>
    <w:p w14:paraId="7DF03047" w14:textId="77777777" w:rsidR="00F14AED" w:rsidRPr="002A6242" w:rsidRDefault="00F14AED" w:rsidP="00F14AED">
      <w:pPr>
        <w:rPr>
          <w:rFonts w:asciiTheme="majorBidi" w:hAnsiTheme="majorBidi" w:cstheme="majorBidi"/>
        </w:rPr>
      </w:pPr>
    </w:p>
    <w:p w14:paraId="1EA90F1F" w14:textId="77777777" w:rsidR="009A0EEC" w:rsidRPr="002A6242" w:rsidRDefault="009A0EEC" w:rsidP="00F14AED">
      <w:pPr>
        <w:rPr>
          <w:rFonts w:asciiTheme="majorBidi" w:hAnsiTheme="majorBidi" w:cstheme="majorBidi"/>
        </w:rPr>
      </w:pPr>
    </w:p>
    <w:p w14:paraId="536FDB8C" w14:textId="77777777" w:rsidR="009A0EEC" w:rsidRPr="002A6242" w:rsidRDefault="009A0EEC" w:rsidP="00F14AED">
      <w:pPr>
        <w:rPr>
          <w:rFonts w:asciiTheme="majorBidi" w:hAnsiTheme="majorBidi" w:cstheme="majorBidi"/>
        </w:rPr>
      </w:pPr>
    </w:p>
    <w:p w14:paraId="75679EDD" w14:textId="77777777" w:rsidR="00A203B4" w:rsidRPr="002A6242" w:rsidRDefault="00A203B4" w:rsidP="00F14AED">
      <w:pPr>
        <w:rPr>
          <w:rFonts w:asciiTheme="majorBidi" w:hAnsiTheme="majorBidi" w:cstheme="majorBidi"/>
          <w:rtl/>
        </w:rPr>
      </w:pPr>
    </w:p>
    <w:p w14:paraId="04D1F812" w14:textId="77777777" w:rsidR="001C362C" w:rsidRPr="002A6242" w:rsidRDefault="001C362C" w:rsidP="00F14AED">
      <w:pPr>
        <w:rPr>
          <w:rFonts w:asciiTheme="majorBidi" w:hAnsiTheme="majorBidi" w:cstheme="majorBidi"/>
        </w:rPr>
      </w:pPr>
    </w:p>
    <w:p w14:paraId="68D8BF8F" w14:textId="1B40DCC2" w:rsidR="00A74B5C" w:rsidRPr="002A6242" w:rsidRDefault="00D34AA4" w:rsidP="00A74B5C">
      <w:pPr>
        <w:pStyle w:val="Heading3"/>
        <w:rPr>
          <w:rFonts w:asciiTheme="majorBidi" w:hAnsiTheme="majorBidi"/>
          <w:b/>
          <w:bCs/>
        </w:rPr>
      </w:pPr>
      <w:bookmarkStart w:id="11" w:name="_Toc158750600"/>
      <w:r w:rsidRPr="002A6242">
        <w:rPr>
          <w:rFonts w:asciiTheme="majorBidi" w:hAnsiTheme="majorBidi"/>
          <w:b/>
          <w:bCs/>
        </w:rPr>
        <w:t>Create preliminary table list</w:t>
      </w:r>
      <w:bookmarkEnd w:id="11"/>
    </w:p>
    <w:p w14:paraId="19A4076D" w14:textId="06E67D9E" w:rsidR="00A74B5C" w:rsidRPr="002A6242" w:rsidRDefault="00544096" w:rsidP="00A74B5C">
      <w:pPr>
        <w:rPr>
          <w:rFonts w:asciiTheme="majorBidi" w:hAnsiTheme="majorBidi" w:cstheme="majorBidi"/>
        </w:rPr>
      </w:pPr>
      <w:r w:rsidRPr="002A6242">
        <w:rPr>
          <w:rFonts w:asciiTheme="majorBidi" w:hAnsiTheme="majorBidi" w:cstheme="majorBidi"/>
          <w:noProof/>
        </w:rPr>
        <mc:AlternateContent>
          <mc:Choice Requires="wps">
            <w:drawing>
              <wp:anchor distT="0" distB="0" distL="114300" distR="114300" simplePos="0" relativeHeight="251682816" behindDoc="0" locked="0" layoutInCell="1" allowOverlap="1" wp14:anchorId="4192B6A3" wp14:editId="32E6AE55">
                <wp:simplePos x="0" y="0"/>
                <wp:positionH relativeFrom="margin">
                  <wp:align>left</wp:align>
                </wp:positionH>
                <wp:positionV relativeFrom="paragraph">
                  <wp:posOffset>273343</wp:posOffset>
                </wp:positionV>
                <wp:extent cx="5246077" cy="1735015"/>
                <wp:effectExtent l="0" t="0" r="12065" b="0"/>
                <wp:wrapNone/>
                <wp:docPr id="2143929309" name="Flowchart: Document 1"/>
                <wp:cNvGraphicFramePr/>
                <a:graphic xmlns:a="http://schemas.openxmlformats.org/drawingml/2006/main">
                  <a:graphicData uri="http://schemas.microsoft.com/office/word/2010/wordprocessingShape">
                    <wps:wsp>
                      <wps:cNvSpPr/>
                      <wps:spPr>
                        <a:xfrm>
                          <a:off x="0" y="0"/>
                          <a:ext cx="5246077" cy="173501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Booking archive</w:t>
                            </w:r>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B6A3" id="_x0000_s1027" type="#_x0000_t114" style="position:absolute;margin-left:0;margin-top:21.5pt;width:413.1pt;height:136.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" fillcolor="white [3201]" strokecolor="#70ad47 [3209]" strokeweight="1pt">
                <v:textbox>
                  <w:txbxContent>
                    <w:p w14:paraId="1A29FD37" w14:textId="77777777" w:rsidR="00004AF0" w:rsidRDefault="00004AF0" w:rsidP="00004AF0">
                      <w:pPr>
                        <w:jc w:val="center"/>
                        <w:rPr>
                          <w:b/>
                          <w:bCs/>
                        </w:rPr>
                      </w:pPr>
                      <w:r w:rsidRPr="001813CD">
                        <w:rPr>
                          <w:b/>
                          <w:bCs/>
                        </w:rPr>
                        <w:t>Preliminary Table List</w:t>
                      </w:r>
                    </w:p>
                    <w:p w14:paraId="57E3E745" w14:textId="4822BB4D" w:rsidR="00004AF0" w:rsidRDefault="00004AF0" w:rsidP="00004AF0">
                      <w:r>
                        <w:t>Customers</w:t>
                      </w:r>
                      <w:r>
                        <w:tab/>
                        <w:t>Book</w:t>
                      </w:r>
                      <w:r w:rsidR="00455058">
                        <w:t>ing</w:t>
                      </w:r>
                      <w:r>
                        <w:tab/>
                      </w:r>
                      <w:r w:rsidR="00CE0589">
                        <w:t xml:space="preserve">Promotions </w:t>
                      </w:r>
                      <w:r w:rsidR="00CE0589">
                        <w:tab/>
                      </w:r>
                      <w:r>
                        <w:t>Restaurant Sections</w:t>
                      </w:r>
                      <w:r>
                        <w:tab/>
                      </w:r>
                      <w:r w:rsidR="003E647F">
                        <w:t>Suppliers</w:t>
                      </w:r>
                      <w:r w:rsidR="00544096">
                        <w:tab/>
                      </w:r>
                    </w:p>
                    <w:p w14:paraId="5D2C160F" w14:textId="7953D435" w:rsidR="00004AF0" w:rsidRDefault="00004AF0" w:rsidP="00544096">
                      <w:r>
                        <w:t>Employees</w:t>
                      </w:r>
                      <w:r>
                        <w:tab/>
                        <w:t>I</w:t>
                      </w:r>
                      <w:r w:rsidRPr="00784D85">
                        <w:t>ngredient</w:t>
                      </w:r>
                      <w:r>
                        <w:t>s</w:t>
                      </w:r>
                      <w:r>
                        <w:tab/>
                        <w:t>Items</w:t>
                      </w:r>
                      <w:r>
                        <w:tab/>
                      </w:r>
                      <w:r>
                        <w:tab/>
                      </w:r>
                      <w:r w:rsidR="00544096">
                        <w:t>Items Recipes</w:t>
                      </w:r>
                      <w:r w:rsidR="00544096">
                        <w:tab/>
                      </w:r>
                      <w:r w:rsidR="00544096">
                        <w:tab/>
                        <w:t>A</w:t>
                      </w:r>
                      <w:r w:rsidR="00544096" w:rsidRPr="00933431">
                        <w:t>ttendance</w:t>
                      </w:r>
                    </w:p>
                    <w:p w14:paraId="23716B5C" w14:textId="51305EE5" w:rsidR="004F7E89" w:rsidRDefault="00004AF0" w:rsidP="00004AF0">
                      <w:pPr>
                        <w:rPr>
                          <w:lang w:bidi="ar-EG"/>
                        </w:rPr>
                      </w:pPr>
                      <w:r>
                        <w:t>Storage</w:t>
                      </w:r>
                      <w:r>
                        <w:tab/>
                      </w:r>
                      <w:r>
                        <w:tab/>
                        <w:t>Order</w:t>
                      </w:r>
                      <w:r>
                        <w:tab/>
                      </w:r>
                      <w:r>
                        <w:tab/>
                      </w:r>
                      <w:r w:rsidR="00544096">
                        <w:t>Order Items</w:t>
                      </w:r>
                      <w:r w:rsidR="00544096">
                        <w:rPr>
                          <w:lang w:bidi="ar-EG"/>
                        </w:rPr>
                        <w:t xml:space="preserve"> </w:t>
                      </w:r>
                      <w:r w:rsidR="00544096">
                        <w:rPr>
                          <w:lang w:bidi="ar-EG"/>
                        </w:rPr>
                        <w:tab/>
                      </w:r>
                      <w:r w:rsidR="004F7E89">
                        <w:t>Menu Categories</w:t>
                      </w:r>
                      <w:r w:rsidR="004F7E89">
                        <w:rPr>
                          <w:lang w:bidi="ar-EG"/>
                        </w:rPr>
                        <w:t xml:space="preserve"> </w:t>
                      </w:r>
                      <w:r w:rsidR="004F7E89">
                        <w:rPr>
                          <w:lang w:bidi="ar-EG"/>
                        </w:rPr>
                        <w:tab/>
                      </w:r>
                      <w:r w:rsidR="004F7E89">
                        <w:t>Menu Items</w:t>
                      </w:r>
                    </w:p>
                    <w:p w14:paraId="7F572F09" w14:textId="65BCA949" w:rsidR="00004AF0" w:rsidRDefault="00004AF0" w:rsidP="00004AF0">
                      <w:r>
                        <w:rPr>
                          <w:lang w:bidi="ar-EG"/>
                        </w:rPr>
                        <w:t>Tables</w:t>
                      </w:r>
                      <w:r>
                        <w:rPr>
                          <w:lang w:bidi="ar-EG"/>
                        </w:rPr>
                        <w:tab/>
                      </w:r>
                      <w:r>
                        <w:rPr>
                          <w:lang w:bidi="ar-EG"/>
                        </w:rPr>
                        <w:tab/>
                      </w:r>
                      <w:r w:rsidR="00544096">
                        <w:t>Branches</w:t>
                      </w:r>
                      <w:r w:rsidR="00AB1A65">
                        <w:tab/>
                        <w:t>Booking archive</w:t>
                      </w:r>
                      <w:r w:rsidR="00183D4C">
                        <w:tab/>
                      </w:r>
                      <w:r w:rsidR="00183D4C">
                        <w:tab/>
                      </w:r>
                      <w:r w:rsidR="00183D4C">
                        <w:tab/>
                        <w:t>Accounts</w:t>
                      </w:r>
                    </w:p>
                    <w:p w14:paraId="427E3220" w14:textId="57EFE769" w:rsidR="00004AF0" w:rsidRDefault="00004AF0" w:rsidP="00544096">
                      <w:r>
                        <w:rPr>
                          <w:rtl/>
                        </w:rPr>
                        <w:tab/>
                      </w:r>
                      <w:r>
                        <w:tab/>
                      </w:r>
                      <w:r w:rsidR="009068C1">
                        <w:tab/>
                      </w:r>
                    </w:p>
                    <w:p w14:paraId="7E55C5CB" w14:textId="77777777" w:rsidR="00004AF0" w:rsidRDefault="00004AF0" w:rsidP="00004AF0"/>
                    <w:p w14:paraId="3B920A96" w14:textId="77777777" w:rsidR="00004AF0" w:rsidRPr="001813CD" w:rsidRDefault="00004AF0" w:rsidP="00004AF0">
                      <w:pPr>
                        <w:jc w:val="center"/>
                        <w:rPr>
                          <w:sz w:val="24"/>
                          <w:szCs w:val="24"/>
                        </w:rPr>
                      </w:pPr>
                    </w:p>
                  </w:txbxContent>
                </v:textbox>
                <w10:wrap anchorx="margin"/>
              </v:shape>
            </w:pict>
          </mc:Fallback>
        </mc:AlternateContent>
      </w:r>
    </w:p>
    <w:p w14:paraId="677ED86B" w14:textId="2DAA1C9A" w:rsidR="00481E5B" w:rsidRPr="002A6242" w:rsidRDefault="00004AF0" w:rsidP="006E7F25">
      <w:pPr>
        <w:rPr>
          <w:rFonts w:asciiTheme="majorBidi" w:hAnsiTheme="majorBidi" w:cstheme="majorBidi"/>
        </w:rPr>
      </w:pPr>
      <w:r w:rsidRPr="002A6242">
        <w:rPr>
          <w:rFonts w:asciiTheme="majorBidi" w:hAnsiTheme="majorBidi" w:cstheme="majorBidi"/>
        </w:rPr>
        <w:br w:type="page"/>
      </w:r>
    </w:p>
    <w:p w14:paraId="4903F0A7" w14:textId="4C697522" w:rsidR="00AB224F" w:rsidRPr="002A6242" w:rsidRDefault="00414BF9" w:rsidP="00AB224F">
      <w:pPr>
        <w:pStyle w:val="Heading3"/>
        <w:rPr>
          <w:rFonts w:asciiTheme="majorBidi" w:hAnsiTheme="majorBidi"/>
          <w:b/>
          <w:bCs/>
        </w:rPr>
      </w:pPr>
      <w:bookmarkStart w:id="12" w:name="_Toc158750601"/>
      <w:r w:rsidRPr="002A6242">
        <w:rPr>
          <w:rFonts w:asciiTheme="majorBidi" w:hAnsiTheme="majorBidi"/>
          <w:b/>
          <w:bCs/>
        </w:rPr>
        <w:lastRenderedPageBreak/>
        <w:t>Refining the Table Names</w:t>
      </w:r>
      <w:bookmarkEnd w:id="12"/>
    </w:p>
    <w:p w14:paraId="38BB7BE4" w14:textId="6A58E3F6" w:rsidR="00414BF9" w:rsidRPr="002A6242" w:rsidRDefault="00414BF9" w:rsidP="00414BF9">
      <w:pPr>
        <w:pStyle w:val="ListParagraph"/>
        <w:numPr>
          <w:ilvl w:val="0"/>
          <w:numId w:val="7"/>
        </w:numPr>
        <w:rPr>
          <w:rFonts w:asciiTheme="majorBidi" w:hAnsiTheme="majorBidi" w:cstheme="majorBidi"/>
        </w:rPr>
      </w:pPr>
      <w:r w:rsidRPr="002A6242">
        <w:rPr>
          <w:rFonts w:asciiTheme="majorBidi" w:hAnsiTheme="majorBidi" w:cstheme="majorBidi"/>
        </w:rPr>
        <w:t>Create a unique, descriptive name that is meaningful to the entire organization</w:t>
      </w:r>
    </w:p>
    <w:p w14:paraId="1EC0A50A" w14:textId="4CF32CA2" w:rsidR="00414BF9"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Create a name that accurately, clearly, and unambiguously identifies the subject of the table.</w:t>
      </w:r>
    </w:p>
    <w:p w14:paraId="42FAD418" w14:textId="412DAE24"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Use the minimum number of words necessary to convey the subject of the table</w:t>
      </w:r>
    </w:p>
    <w:p w14:paraId="34F84CF4" w14:textId="6DD7E4D0" w:rsidR="002C5F07" w:rsidRPr="002A6242" w:rsidRDefault="002C5F07"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words that convey physical characteristics. Avoid using words such as file, record, and table in the table name because they add a level of confusion that you don’t need.</w:t>
      </w:r>
    </w:p>
    <w:p w14:paraId="46887022" w14:textId="5D2D5C88"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acronyms and abbreviations. Acronyms are hard to decipher, abbreviations rarely convey the subject of the table, and both violate the first guideline in this list.</w:t>
      </w:r>
    </w:p>
    <w:p w14:paraId="337BCD9D" w14:textId="48D599AE" w:rsidR="00996CA6" w:rsidRPr="002A6242" w:rsidRDefault="00996CA6"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proper names or other words that will unduly restrict the data that can be entered into the table.</w:t>
      </w:r>
    </w:p>
    <w:p w14:paraId="4629AD98" w14:textId="21992ED5" w:rsidR="009A0D5C" w:rsidRPr="002A6242" w:rsidRDefault="009A0D5C" w:rsidP="00414BF9">
      <w:pPr>
        <w:pStyle w:val="ListParagraph"/>
        <w:numPr>
          <w:ilvl w:val="0"/>
          <w:numId w:val="7"/>
        </w:numPr>
        <w:rPr>
          <w:rFonts w:asciiTheme="majorBidi" w:hAnsiTheme="majorBidi" w:cstheme="majorBidi"/>
        </w:rPr>
      </w:pPr>
      <w:r w:rsidRPr="002A6242">
        <w:rPr>
          <w:rFonts w:asciiTheme="majorBidi" w:hAnsiTheme="majorBidi" w:cstheme="majorBidi"/>
        </w:rPr>
        <w:t>Do not use a name that implicitly or explicitly identifies more than one subject.</w:t>
      </w:r>
    </w:p>
    <w:p w14:paraId="51371F46" w14:textId="19D0C0FD" w:rsidR="00051268" w:rsidRPr="002A6242" w:rsidRDefault="00051268" w:rsidP="00414BF9">
      <w:pPr>
        <w:pStyle w:val="ListParagraph"/>
        <w:numPr>
          <w:ilvl w:val="0"/>
          <w:numId w:val="7"/>
        </w:numPr>
        <w:rPr>
          <w:rFonts w:asciiTheme="majorBidi" w:hAnsiTheme="majorBidi" w:cstheme="majorBidi"/>
        </w:rPr>
      </w:pPr>
      <w:r w:rsidRPr="002A6242">
        <w:rPr>
          <w:rFonts w:asciiTheme="majorBidi" w:hAnsiTheme="majorBidi" w:cstheme="majorBidi"/>
        </w:rPr>
        <w:t>Using the plural form of the table name is a sound idea because it makes clear your intention to refer to a collection. Collections, of course, always take the plural (“Boats,” not “Boat”). In contrast, words that identify fields are always singular (“Home Phone,” not “Home Phones”).</w:t>
      </w:r>
    </w:p>
    <w:p w14:paraId="2D6D2BE5" w14:textId="6462DFEA" w:rsidR="00A81013" w:rsidRPr="002A6242" w:rsidRDefault="00716F30" w:rsidP="00A4598F">
      <w:pPr>
        <w:pStyle w:val="Heading3"/>
        <w:rPr>
          <w:rFonts w:asciiTheme="majorBidi" w:hAnsiTheme="majorBidi"/>
          <w:b/>
          <w:bCs/>
        </w:rPr>
      </w:pPr>
      <w:bookmarkStart w:id="13" w:name="_Toc158750602"/>
      <w:r w:rsidRPr="002A6242">
        <w:rPr>
          <w:rFonts w:asciiTheme="majorBidi" w:hAnsiTheme="majorBidi"/>
          <w:b/>
          <w:bCs/>
        </w:rPr>
        <w:t>Defining the Final Table List</w:t>
      </w:r>
      <w:bookmarkEnd w:id="13"/>
    </w:p>
    <w:p w14:paraId="6154FF59" w14:textId="0FC031A4" w:rsidR="00716F30" w:rsidRPr="002A6242" w:rsidRDefault="00B7432A" w:rsidP="00716F30">
      <w:pPr>
        <w:rPr>
          <w:rFonts w:asciiTheme="majorBidi" w:hAnsiTheme="majorBidi" w:cstheme="majorBidi"/>
        </w:rPr>
      </w:pPr>
      <w:r w:rsidRPr="002A6242">
        <w:rPr>
          <w:rFonts w:asciiTheme="majorBidi" w:hAnsiTheme="majorBidi" w:cstheme="majorBidi"/>
        </w:rPr>
        <w:t>the list is “final” only in the sense that we’ve accounted for all the tables that we identified throughout the entire analysis process. It’s very likely that we’ll add new tables to this list based on requirements imposed by relationships, data integrity, or other information that we develop.</w:t>
      </w:r>
    </w:p>
    <w:p w14:paraId="3A67C67C" w14:textId="1B6FA727" w:rsidR="00015239" w:rsidRPr="002A6242" w:rsidRDefault="00565E69" w:rsidP="00043985">
      <w:pPr>
        <w:rPr>
          <w:rFonts w:asciiTheme="majorBidi" w:hAnsiTheme="majorBidi" w:cstheme="majorBidi"/>
        </w:rPr>
      </w:pPr>
      <w:r w:rsidRPr="002A6242">
        <w:rPr>
          <w:rFonts w:asciiTheme="majorBidi" w:hAnsiTheme="majorBidi" w:cstheme="majorBidi"/>
        </w:rPr>
        <w:t xml:space="preserve">Recall that the four classifications we can use to identify the table type are </w:t>
      </w:r>
      <w:r w:rsidRPr="004C1529">
        <w:rPr>
          <w:rFonts w:asciiTheme="majorBidi" w:hAnsiTheme="majorBidi" w:cstheme="majorBidi"/>
          <w:b/>
          <w:bCs/>
        </w:rPr>
        <w:t>data, linking, subset, and validation</w:t>
      </w:r>
      <w:r w:rsidRPr="002A6242">
        <w:rPr>
          <w:rFonts w:asciiTheme="majorBidi" w:hAnsiTheme="majorBidi" w:cstheme="majorBidi"/>
        </w:rPr>
        <w:t>.</w:t>
      </w:r>
      <w:r w:rsidR="00043985" w:rsidRPr="002A6242">
        <w:rPr>
          <w:rFonts w:asciiTheme="majorBidi" w:hAnsiTheme="majorBidi" w:cstheme="majorBidi"/>
        </w:rPr>
        <w:t xml:space="preserve"> </w:t>
      </w:r>
      <w:r w:rsidR="00015239" w:rsidRPr="002A6242">
        <w:rPr>
          <w:rFonts w:asciiTheme="majorBidi" w:hAnsiTheme="majorBidi" w:cstheme="majorBidi"/>
        </w:rPr>
        <w:t>There will be no linking tables or validation tables on the list because you have not yet defined relationships or imposed data integrity.</w:t>
      </w:r>
      <w:r w:rsidR="00043985" w:rsidRPr="002A6242">
        <w:rPr>
          <w:rFonts w:asciiTheme="majorBidi" w:hAnsiTheme="majorBidi" w:cstheme="majorBidi"/>
        </w:rPr>
        <w:t xml:space="preserve"> The list will not contain subset tables because you define them after you assign fields to the data tables.</w:t>
      </w:r>
    </w:p>
    <w:p w14:paraId="4BF8D91D" w14:textId="11C94806" w:rsidR="00717877" w:rsidRPr="002A6242" w:rsidRDefault="00737750" w:rsidP="00737750">
      <w:pPr>
        <w:pStyle w:val="Heading3"/>
        <w:rPr>
          <w:rFonts w:asciiTheme="majorBidi" w:hAnsiTheme="majorBidi"/>
          <w:b/>
          <w:bCs/>
        </w:rPr>
      </w:pPr>
      <w:bookmarkStart w:id="14" w:name="_Toc158750603"/>
      <w:r w:rsidRPr="002A6242">
        <w:rPr>
          <w:rFonts w:asciiTheme="majorBidi" w:hAnsiTheme="majorBidi"/>
          <w:b/>
          <w:bCs/>
        </w:rPr>
        <w:t>Composing the Table Descriptions</w:t>
      </w:r>
      <w:bookmarkEnd w:id="14"/>
    </w:p>
    <w:p w14:paraId="431043E1" w14:textId="5180FC92" w:rsidR="00737750" w:rsidRPr="002A6242" w:rsidRDefault="00AF52F0" w:rsidP="00737750">
      <w:pPr>
        <w:rPr>
          <w:rFonts w:asciiTheme="majorBidi" w:hAnsiTheme="majorBidi" w:cstheme="majorBidi"/>
        </w:rPr>
      </w:pPr>
      <w:r w:rsidRPr="002A6242">
        <w:rPr>
          <w:rFonts w:asciiTheme="majorBidi" w:hAnsiTheme="majorBidi" w:cstheme="majorBidi"/>
        </w:rPr>
        <w:t>The table description is another aspect of a table that you record on the Final Table List. A table description is crucial because it helps everyone understand why a given table exists and why the organization is concerned with collecting the data for that table. The table description also provides a means of validating the need for a table. If you are unable to explain why a table is important to the organization, then you need to determine when and how the table was identified and whether it is necessary at all.</w:t>
      </w:r>
    </w:p>
    <w:p w14:paraId="214B4640" w14:textId="424903F0" w:rsidR="001652DE" w:rsidRPr="002A6242" w:rsidRDefault="001652DE" w:rsidP="001652DE">
      <w:pPr>
        <w:pStyle w:val="Heading3"/>
        <w:rPr>
          <w:rFonts w:asciiTheme="majorBidi" w:hAnsiTheme="majorBidi"/>
          <w:b/>
          <w:bCs/>
        </w:rPr>
      </w:pPr>
      <w:bookmarkStart w:id="15" w:name="_Toc158750604"/>
      <w:r w:rsidRPr="002A6242">
        <w:rPr>
          <w:rFonts w:asciiTheme="majorBidi" w:hAnsiTheme="majorBidi"/>
          <w:b/>
          <w:bCs/>
        </w:rPr>
        <w:t>Guidelines for Composing a Table Description</w:t>
      </w:r>
      <w:bookmarkEnd w:id="15"/>
    </w:p>
    <w:p w14:paraId="2F48CCFF" w14:textId="641FF19A" w:rsidR="001652DE" w:rsidRPr="002A6242" w:rsidRDefault="00A10435"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accurately defines the table. Anyone should easily be able to determine the identity of the table from its description without any confusion or uncertainty.</w:t>
      </w:r>
    </w:p>
    <w:p w14:paraId="6D04CE1D" w14:textId="5B4A51CB" w:rsidR="00A10435" w:rsidRPr="002A6242" w:rsidRDefault="0046113B" w:rsidP="00A10435">
      <w:pPr>
        <w:pStyle w:val="ListParagraph"/>
        <w:numPr>
          <w:ilvl w:val="0"/>
          <w:numId w:val="8"/>
        </w:numPr>
        <w:rPr>
          <w:rFonts w:asciiTheme="majorBidi" w:hAnsiTheme="majorBidi" w:cstheme="majorBidi"/>
        </w:rPr>
      </w:pPr>
      <w:r w:rsidRPr="002A6242">
        <w:rPr>
          <w:rFonts w:asciiTheme="majorBidi" w:hAnsiTheme="majorBidi" w:cstheme="majorBidi"/>
        </w:rPr>
        <w:t>Include a statement that explains why this table is important to the organization. A table contains data that is collected, maintained, manipulated, and retrieved by the organization for a particular reason</w:t>
      </w:r>
    </w:p>
    <w:p w14:paraId="1DBF8367" w14:textId="39586AD8" w:rsidR="0046113B" w:rsidRPr="002A6242" w:rsidRDefault="004E57DE" w:rsidP="00A10435">
      <w:pPr>
        <w:pStyle w:val="ListParagraph"/>
        <w:numPr>
          <w:ilvl w:val="0"/>
          <w:numId w:val="8"/>
        </w:numPr>
        <w:rPr>
          <w:rFonts w:asciiTheme="majorBidi" w:hAnsiTheme="majorBidi" w:cstheme="majorBidi"/>
        </w:rPr>
      </w:pPr>
      <w:r w:rsidRPr="002A6242">
        <w:rPr>
          <w:rFonts w:asciiTheme="majorBidi" w:hAnsiTheme="majorBidi" w:cstheme="majorBidi"/>
        </w:rPr>
        <w:t>Do not include implementation-specific information in your table description, such as how or where the table is used. Avoid statements that indicate how you will specifically use this table, or how you will physically access it.</w:t>
      </w:r>
    </w:p>
    <w:p w14:paraId="5C5293DF" w14:textId="0D8BBC1B" w:rsidR="00F81786" w:rsidRPr="002A6242" w:rsidRDefault="00F81786" w:rsidP="00A10435">
      <w:pPr>
        <w:pStyle w:val="ListParagraph"/>
        <w:numPr>
          <w:ilvl w:val="0"/>
          <w:numId w:val="8"/>
        </w:numPr>
        <w:rPr>
          <w:rFonts w:asciiTheme="majorBidi" w:hAnsiTheme="majorBidi" w:cstheme="majorBidi"/>
        </w:rPr>
      </w:pPr>
      <w:r w:rsidRPr="002A6242">
        <w:rPr>
          <w:rFonts w:asciiTheme="majorBidi" w:hAnsiTheme="majorBidi" w:cstheme="majorBidi"/>
        </w:rPr>
        <w:t>Do not make the table description for one table dependent upon the table description of another table. Each table description should be self-explanatory and independent from every other table description</w:t>
      </w:r>
    </w:p>
    <w:p w14:paraId="034BD564" w14:textId="007B2B95" w:rsidR="00F81786" w:rsidRPr="002A6242" w:rsidRDefault="00C71732" w:rsidP="00D6517F">
      <w:pPr>
        <w:pStyle w:val="Heading3"/>
        <w:rPr>
          <w:rFonts w:asciiTheme="majorBidi" w:hAnsiTheme="majorBidi"/>
          <w:b/>
          <w:bCs/>
        </w:rPr>
      </w:pPr>
      <w:bookmarkStart w:id="16" w:name="_Toc158750605"/>
      <w:r w:rsidRPr="002A6242">
        <w:rPr>
          <w:rFonts w:asciiTheme="majorBidi" w:hAnsiTheme="majorBidi"/>
          <w:b/>
          <w:bCs/>
        </w:rPr>
        <w:t>the Final Table List</w:t>
      </w:r>
      <w:bookmarkEnd w:id="16"/>
    </w:p>
    <w:tbl>
      <w:tblPr>
        <w:tblStyle w:val="TableGrid"/>
        <w:tblW w:w="8738" w:type="dxa"/>
        <w:tblLook w:val="04A0" w:firstRow="1" w:lastRow="0" w:firstColumn="1" w:lastColumn="0" w:noHBand="0" w:noVBand="1"/>
      </w:tblPr>
      <w:tblGrid>
        <w:gridCol w:w="1696"/>
        <w:gridCol w:w="1134"/>
        <w:gridCol w:w="5908"/>
      </w:tblGrid>
      <w:tr w:rsidR="001C1659" w:rsidRPr="002A6242" w14:paraId="1BF23D3F" w14:textId="77777777" w:rsidTr="00A13DEE">
        <w:trPr>
          <w:trHeight w:val="419"/>
        </w:trPr>
        <w:tc>
          <w:tcPr>
            <w:tcW w:w="1696" w:type="dxa"/>
          </w:tcPr>
          <w:p w14:paraId="3EB09D42" w14:textId="1B0F4854" w:rsidR="001C1659" w:rsidRPr="002A6242" w:rsidRDefault="001C1659" w:rsidP="00C71732">
            <w:pPr>
              <w:rPr>
                <w:rFonts w:asciiTheme="majorBidi" w:hAnsiTheme="majorBidi" w:cstheme="majorBidi"/>
              </w:rPr>
            </w:pPr>
            <w:r w:rsidRPr="002A6242">
              <w:rPr>
                <w:rFonts w:asciiTheme="majorBidi" w:hAnsiTheme="majorBidi" w:cstheme="majorBidi"/>
              </w:rPr>
              <w:t>Name</w:t>
            </w:r>
          </w:p>
        </w:tc>
        <w:tc>
          <w:tcPr>
            <w:tcW w:w="1134" w:type="dxa"/>
          </w:tcPr>
          <w:p w14:paraId="188DD248" w14:textId="3529DBFA" w:rsidR="001C1659" w:rsidRPr="002A6242" w:rsidRDefault="001C1659" w:rsidP="00C71732">
            <w:pPr>
              <w:rPr>
                <w:rFonts w:asciiTheme="majorBidi" w:hAnsiTheme="majorBidi" w:cstheme="majorBidi"/>
              </w:rPr>
            </w:pPr>
            <w:r w:rsidRPr="002A6242">
              <w:rPr>
                <w:rFonts w:asciiTheme="majorBidi" w:hAnsiTheme="majorBidi" w:cstheme="majorBidi"/>
              </w:rPr>
              <w:t>Type</w:t>
            </w:r>
          </w:p>
        </w:tc>
        <w:tc>
          <w:tcPr>
            <w:tcW w:w="5908" w:type="dxa"/>
          </w:tcPr>
          <w:p w14:paraId="13C8DDD0" w14:textId="09DD663F" w:rsidR="001C1659" w:rsidRPr="002A6242" w:rsidRDefault="001C1659" w:rsidP="00C71732">
            <w:pPr>
              <w:rPr>
                <w:rFonts w:asciiTheme="majorBidi" w:hAnsiTheme="majorBidi" w:cstheme="majorBidi"/>
              </w:rPr>
            </w:pPr>
            <w:r w:rsidRPr="002A6242">
              <w:rPr>
                <w:rFonts w:asciiTheme="majorBidi" w:hAnsiTheme="majorBidi" w:cstheme="majorBidi"/>
              </w:rPr>
              <w:t>Description</w:t>
            </w:r>
          </w:p>
        </w:tc>
      </w:tr>
      <w:tr w:rsidR="001C1659" w:rsidRPr="002A6242" w14:paraId="29311A4A" w14:textId="77777777" w:rsidTr="00A13DEE">
        <w:trPr>
          <w:trHeight w:val="434"/>
        </w:trPr>
        <w:tc>
          <w:tcPr>
            <w:tcW w:w="1696" w:type="dxa"/>
          </w:tcPr>
          <w:p w14:paraId="372454B5" w14:textId="05453F11" w:rsidR="001C1659" w:rsidRPr="002A6242" w:rsidRDefault="0097789F" w:rsidP="00A527FD">
            <w:pPr>
              <w:rPr>
                <w:rFonts w:asciiTheme="majorBidi" w:hAnsiTheme="majorBidi" w:cstheme="majorBidi"/>
              </w:rPr>
            </w:pPr>
            <w:r w:rsidRPr="002A6242">
              <w:rPr>
                <w:rFonts w:asciiTheme="majorBidi" w:hAnsiTheme="majorBidi" w:cstheme="majorBidi"/>
              </w:rPr>
              <w:t>Customers</w:t>
            </w:r>
            <w:r w:rsidRPr="002A6242">
              <w:rPr>
                <w:rFonts w:asciiTheme="majorBidi" w:hAnsiTheme="majorBidi" w:cstheme="majorBidi"/>
              </w:rPr>
              <w:tab/>
            </w:r>
            <w:r w:rsidRPr="002A6242">
              <w:rPr>
                <w:rFonts w:asciiTheme="majorBidi" w:hAnsiTheme="majorBidi" w:cstheme="majorBidi"/>
                <w:lang w:bidi="ar-EG"/>
              </w:rPr>
              <w:tab/>
            </w:r>
          </w:p>
        </w:tc>
        <w:tc>
          <w:tcPr>
            <w:tcW w:w="1134" w:type="dxa"/>
          </w:tcPr>
          <w:p w14:paraId="07D26DC9" w14:textId="5573F500" w:rsidR="001C1659" w:rsidRPr="002A6242" w:rsidRDefault="009224BA" w:rsidP="00C71732">
            <w:pPr>
              <w:rPr>
                <w:rFonts w:asciiTheme="majorBidi" w:hAnsiTheme="majorBidi" w:cstheme="majorBidi"/>
              </w:rPr>
            </w:pPr>
            <w:r w:rsidRPr="002A6242">
              <w:rPr>
                <w:rFonts w:asciiTheme="majorBidi" w:hAnsiTheme="majorBidi" w:cstheme="majorBidi"/>
              </w:rPr>
              <w:t>Data</w:t>
            </w:r>
          </w:p>
        </w:tc>
        <w:tc>
          <w:tcPr>
            <w:tcW w:w="5908" w:type="dxa"/>
          </w:tcPr>
          <w:p w14:paraId="2ECA7D2E" w14:textId="58ED7BEB" w:rsidR="001C1659" w:rsidRPr="002A6242" w:rsidRDefault="004C5A52" w:rsidP="00C71732">
            <w:pPr>
              <w:rPr>
                <w:rFonts w:asciiTheme="majorBidi" w:hAnsiTheme="majorBidi" w:cstheme="majorBidi"/>
              </w:rPr>
            </w:pPr>
            <w:r w:rsidRPr="002A6242">
              <w:rPr>
                <w:rFonts w:asciiTheme="majorBidi" w:hAnsiTheme="majorBidi" w:cstheme="majorBidi"/>
              </w:rPr>
              <w:t xml:space="preserve">The users of </w:t>
            </w:r>
            <w:r w:rsidR="00EE0B73" w:rsidRPr="002A6242">
              <w:rPr>
                <w:rFonts w:asciiTheme="majorBidi" w:hAnsiTheme="majorBidi" w:cstheme="majorBidi"/>
              </w:rPr>
              <w:t>our services</w:t>
            </w:r>
            <w:r w:rsidR="00281580" w:rsidRPr="002A6242">
              <w:rPr>
                <w:rFonts w:asciiTheme="majorBidi" w:hAnsiTheme="majorBidi" w:cstheme="majorBidi"/>
              </w:rPr>
              <w:t xml:space="preserve"> offline or online ones</w:t>
            </w:r>
            <w:r w:rsidR="00EE0B73" w:rsidRPr="002A6242">
              <w:rPr>
                <w:rFonts w:asciiTheme="majorBidi" w:hAnsiTheme="majorBidi" w:cstheme="majorBidi"/>
              </w:rPr>
              <w:t xml:space="preserve">, all </w:t>
            </w:r>
            <w:r w:rsidR="00D1375A" w:rsidRPr="002A6242">
              <w:rPr>
                <w:rFonts w:asciiTheme="majorBidi" w:hAnsiTheme="majorBidi" w:cstheme="majorBidi"/>
              </w:rPr>
              <w:t xml:space="preserve">customers information </w:t>
            </w:r>
            <w:r w:rsidR="00F55DBB" w:rsidRPr="002A6242">
              <w:rPr>
                <w:rFonts w:asciiTheme="majorBidi" w:hAnsiTheme="majorBidi" w:cstheme="majorBidi"/>
              </w:rPr>
              <w:t xml:space="preserve">will be included to help in analyze </w:t>
            </w:r>
            <w:proofErr w:type="spellStart"/>
            <w:r w:rsidR="00F55DBB" w:rsidRPr="002A6242">
              <w:rPr>
                <w:rFonts w:asciiTheme="majorBidi" w:hAnsiTheme="majorBidi" w:cstheme="majorBidi"/>
              </w:rPr>
              <w:t>customers</w:t>
            </w:r>
            <w:proofErr w:type="spellEnd"/>
            <w:r w:rsidR="00F55DBB" w:rsidRPr="002A6242">
              <w:rPr>
                <w:rFonts w:asciiTheme="majorBidi" w:hAnsiTheme="majorBidi" w:cstheme="majorBidi"/>
              </w:rPr>
              <w:t xml:space="preserve"> needs and make sure </w:t>
            </w:r>
            <w:r w:rsidR="00E3260D" w:rsidRPr="002A6242">
              <w:rPr>
                <w:rFonts w:asciiTheme="majorBidi" w:hAnsiTheme="majorBidi" w:cstheme="majorBidi"/>
              </w:rPr>
              <w:t xml:space="preserve">our services </w:t>
            </w:r>
            <w:r w:rsidR="00326A33" w:rsidRPr="002A6242">
              <w:rPr>
                <w:rFonts w:asciiTheme="majorBidi" w:hAnsiTheme="majorBidi" w:cstheme="majorBidi"/>
              </w:rPr>
              <w:t>Provided to wanted customers</w:t>
            </w:r>
            <w:r w:rsidR="00162C53" w:rsidRPr="002A6242">
              <w:rPr>
                <w:rFonts w:asciiTheme="majorBidi" w:hAnsiTheme="majorBidi" w:cstheme="majorBidi"/>
              </w:rPr>
              <w:t xml:space="preserve"> </w:t>
            </w:r>
          </w:p>
        </w:tc>
      </w:tr>
      <w:tr w:rsidR="00281580" w:rsidRPr="002A6242" w14:paraId="6A2F08AF" w14:textId="77777777" w:rsidTr="00A13DEE">
        <w:trPr>
          <w:trHeight w:val="434"/>
        </w:trPr>
        <w:tc>
          <w:tcPr>
            <w:tcW w:w="1696" w:type="dxa"/>
          </w:tcPr>
          <w:p w14:paraId="027CA222" w14:textId="76EA846B" w:rsidR="00281580" w:rsidRPr="002A6242" w:rsidRDefault="00281580" w:rsidP="00A527FD">
            <w:pPr>
              <w:rPr>
                <w:rFonts w:asciiTheme="majorBidi" w:hAnsiTheme="majorBidi" w:cstheme="majorBidi"/>
              </w:rPr>
            </w:pPr>
            <w:r w:rsidRPr="002A6242">
              <w:rPr>
                <w:rFonts w:asciiTheme="majorBidi" w:hAnsiTheme="majorBidi" w:cstheme="majorBidi"/>
              </w:rPr>
              <w:lastRenderedPageBreak/>
              <w:t>Accounts</w:t>
            </w:r>
          </w:p>
        </w:tc>
        <w:tc>
          <w:tcPr>
            <w:tcW w:w="1134" w:type="dxa"/>
          </w:tcPr>
          <w:p w14:paraId="0264ABC0" w14:textId="74C5ECF8" w:rsidR="00281580" w:rsidRPr="002A6242" w:rsidRDefault="00281580" w:rsidP="00C71732">
            <w:pPr>
              <w:rPr>
                <w:rFonts w:asciiTheme="majorBidi" w:hAnsiTheme="majorBidi" w:cstheme="majorBidi"/>
              </w:rPr>
            </w:pPr>
            <w:r w:rsidRPr="002A6242">
              <w:rPr>
                <w:rFonts w:asciiTheme="majorBidi" w:hAnsiTheme="majorBidi" w:cstheme="majorBidi"/>
              </w:rPr>
              <w:t>Data</w:t>
            </w:r>
          </w:p>
        </w:tc>
        <w:tc>
          <w:tcPr>
            <w:tcW w:w="5908" w:type="dxa"/>
          </w:tcPr>
          <w:p w14:paraId="6B1D9D79" w14:textId="3C5D2C7B" w:rsidR="00281580" w:rsidRPr="002A6242" w:rsidRDefault="00281580" w:rsidP="00C71732">
            <w:pPr>
              <w:rPr>
                <w:rFonts w:asciiTheme="majorBidi" w:hAnsiTheme="majorBidi" w:cstheme="majorBidi"/>
              </w:rPr>
            </w:pPr>
            <w:r w:rsidRPr="002A6242">
              <w:rPr>
                <w:rFonts w:asciiTheme="majorBidi" w:hAnsiTheme="majorBidi" w:cstheme="majorBidi"/>
              </w:rPr>
              <w:t xml:space="preserve">Contain the sign in data of online services users </w:t>
            </w:r>
          </w:p>
        </w:tc>
      </w:tr>
      <w:tr w:rsidR="009224BA" w:rsidRPr="002A6242" w14:paraId="41F23DB6" w14:textId="77777777" w:rsidTr="00A13DEE">
        <w:trPr>
          <w:trHeight w:val="434"/>
        </w:trPr>
        <w:tc>
          <w:tcPr>
            <w:tcW w:w="1696" w:type="dxa"/>
          </w:tcPr>
          <w:p w14:paraId="0A233ED1" w14:textId="0DCC4290" w:rsidR="009224BA" w:rsidRPr="002A6242" w:rsidRDefault="009224BA" w:rsidP="009224BA">
            <w:pPr>
              <w:rPr>
                <w:rFonts w:asciiTheme="majorBidi" w:hAnsiTheme="majorBidi" w:cstheme="majorBidi"/>
              </w:rPr>
            </w:pPr>
            <w:r w:rsidRPr="002A6242">
              <w:rPr>
                <w:rFonts w:asciiTheme="majorBidi" w:hAnsiTheme="majorBidi" w:cstheme="majorBidi"/>
              </w:rPr>
              <w:t>Employees</w:t>
            </w:r>
          </w:p>
        </w:tc>
        <w:tc>
          <w:tcPr>
            <w:tcW w:w="1134" w:type="dxa"/>
          </w:tcPr>
          <w:p w14:paraId="052DA15C" w14:textId="75A0268D"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4293FA33" w14:textId="132C76D3" w:rsidR="009224BA" w:rsidRPr="002A6242" w:rsidRDefault="00326A33" w:rsidP="009224BA">
            <w:pPr>
              <w:rPr>
                <w:rFonts w:asciiTheme="majorBidi" w:hAnsiTheme="majorBidi" w:cstheme="majorBidi"/>
              </w:rPr>
            </w:pPr>
            <w:r w:rsidRPr="002A6242">
              <w:rPr>
                <w:rFonts w:asciiTheme="majorBidi" w:hAnsiTheme="majorBidi" w:cstheme="majorBidi"/>
              </w:rPr>
              <w:t xml:space="preserve">The workers in </w:t>
            </w:r>
            <w:r w:rsidR="0056543D" w:rsidRPr="002A6242">
              <w:rPr>
                <w:rFonts w:asciiTheme="majorBidi" w:hAnsiTheme="majorBidi" w:cstheme="majorBidi"/>
              </w:rPr>
              <w:t xml:space="preserve">all the sections and branches of </w:t>
            </w:r>
            <w:r w:rsidRPr="002A6242">
              <w:rPr>
                <w:rFonts w:asciiTheme="majorBidi" w:hAnsiTheme="majorBidi" w:cstheme="majorBidi"/>
              </w:rPr>
              <w:t>the organization</w:t>
            </w:r>
            <w:r w:rsidR="0056543D" w:rsidRPr="002A6242">
              <w:rPr>
                <w:rFonts w:asciiTheme="majorBidi" w:hAnsiTheme="majorBidi" w:cstheme="majorBidi"/>
              </w:rPr>
              <w:t xml:space="preserve">, keep </w:t>
            </w:r>
            <w:r w:rsidR="00326554" w:rsidRPr="002A6242">
              <w:rPr>
                <w:rFonts w:asciiTheme="majorBidi" w:hAnsiTheme="majorBidi" w:cstheme="majorBidi"/>
              </w:rPr>
              <w:t>their</w:t>
            </w:r>
            <w:r w:rsidR="0056543D" w:rsidRPr="002A6242">
              <w:rPr>
                <w:rFonts w:asciiTheme="majorBidi" w:hAnsiTheme="majorBidi" w:cstheme="majorBidi"/>
              </w:rPr>
              <w:t xml:space="preserve"> data to help in maintain </w:t>
            </w:r>
            <w:r w:rsidR="007649C6" w:rsidRPr="002A6242">
              <w:rPr>
                <w:rFonts w:asciiTheme="majorBidi" w:hAnsiTheme="majorBidi" w:cstheme="majorBidi"/>
              </w:rPr>
              <w:t xml:space="preserve">sales and working flow </w:t>
            </w:r>
          </w:p>
        </w:tc>
      </w:tr>
      <w:tr w:rsidR="009224BA" w:rsidRPr="002A6242" w14:paraId="639D42E1" w14:textId="77777777" w:rsidTr="00A13DEE">
        <w:trPr>
          <w:trHeight w:val="434"/>
        </w:trPr>
        <w:tc>
          <w:tcPr>
            <w:tcW w:w="1696" w:type="dxa"/>
          </w:tcPr>
          <w:p w14:paraId="7B911BF4" w14:textId="11E3C067" w:rsidR="009224BA" w:rsidRPr="002A6242" w:rsidRDefault="009224BA" w:rsidP="009224BA">
            <w:pPr>
              <w:rPr>
                <w:rFonts w:asciiTheme="majorBidi" w:hAnsiTheme="majorBidi" w:cstheme="majorBidi"/>
              </w:rPr>
            </w:pPr>
            <w:r w:rsidRPr="002A6242">
              <w:rPr>
                <w:rFonts w:asciiTheme="majorBidi" w:hAnsiTheme="majorBidi" w:cstheme="majorBidi"/>
              </w:rPr>
              <w:t>Suppliers</w:t>
            </w:r>
          </w:p>
        </w:tc>
        <w:tc>
          <w:tcPr>
            <w:tcW w:w="1134" w:type="dxa"/>
          </w:tcPr>
          <w:p w14:paraId="08EA6012" w14:textId="1E2C9E4C"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227452E8" w14:textId="71114C74" w:rsidR="009224BA" w:rsidRPr="002A6242" w:rsidRDefault="00150759" w:rsidP="009224BA">
            <w:pPr>
              <w:rPr>
                <w:rFonts w:asciiTheme="majorBidi" w:hAnsiTheme="majorBidi" w:cstheme="majorBidi"/>
              </w:rPr>
            </w:pPr>
            <w:r w:rsidRPr="002A6242">
              <w:rPr>
                <w:rFonts w:asciiTheme="majorBidi" w:hAnsiTheme="majorBidi" w:cstheme="majorBidi"/>
              </w:rPr>
              <w:t>Supplier information is vital because it allows us to maintain a constant supply of ingredients and ensure that our equipment is always in working order.</w:t>
            </w:r>
          </w:p>
        </w:tc>
      </w:tr>
      <w:tr w:rsidR="009224BA" w:rsidRPr="002A6242" w14:paraId="0D7387CC" w14:textId="77777777" w:rsidTr="00A13DEE">
        <w:trPr>
          <w:trHeight w:val="434"/>
        </w:trPr>
        <w:tc>
          <w:tcPr>
            <w:tcW w:w="1696" w:type="dxa"/>
          </w:tcPr>
          <w:p w14:paraId="07C54710" w14:textId="242D6305" w:rsidR="009224BA" w:rsidRPr="002A6242" w:rsidRDefault="009224BA" w:rsidP="009224BA">
            <w:pPr>
              <w:rPr>
                <w:rFonts w:asciiTheme="majorBidi" w:hAnsiTheme="majorBidi" w:cstheme="majorBidi"/>
              </w:rPr>
            </w:pPr>
            <w:r w:rsidRPr="002A6242">
              <w:rPr>
                <w:rFonts w:asciiTheme="majorBidi" w:hAnsiTheme="majorBidi" w:cstheme="majorBidi"/>
                <w:lang w:bidi="ar-EG"/>
              </w:rPr>
              <w:t>Tables</w:t>
            </w:r>
          </w:p>
        </w:tc>
        <w:tc>
          <w:tcPr>
            <w:tcW w:w="1134" w:type="dxa"/>
          </w:tcPr>
          <w:p w14:paraId="3643D348" w14:textId="4C8C89C5"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630D39E9" w14:textId="43EC2746" w:rsidR="009224BA" w:rsidRPr="002A6242" w:rsidRDefault="00170ECC" w:rsidP="009224BA">
            <w:pPr>
              <w:rPr>
                <w:rFonts w:asciiTheme="majorBidi" w:hAnsiTheme="majorBidi" w:cstheme="majorBidi"/>
                <w:rtl/>
                <w:lang w:bidi="ar-EG"/>
              </w:rPr>
            </w:pPr>
            <w:r w:rsidRPr="002A6242">
              <w:rPr>
                <w:rFonts w:asciiTheme="majorBidi" w:hAnsiTheme="majorBidi" w:cstheme="majorBidi"/>
              </w:rPr>
              <w:t xml:space="preserve">Keep track of tables information which help us to manage </w:t>
            </w:r>
            <w:r w:rsidR="000D5676" w:rsidRPr="002A6242">
              <w:rPr>
                <w:rFonts w:asciiTheme="majorBidi" w:hAnsiTheme="majorBidi" w:cstheme="majorBidi"/>
              </w:rPr>
              <w:t>Restaurant lounge and track usage of tables</w:t>
            </w:r>
          </w:p>
        </w:tc>
      </w:tr>
      <w:tr w:rsidR="009224BA" w:rsidRPr="002A6242" w14:paraId="6D382808" w14:textId="77777777" w:rsidTr="00A13DEE">
        <w:trPr>
          <w:trHeight w:val="434"/>
        </w:trPr>
        <w:tc>
          <w:tcPr>
            <w:tcW w:w="1696" w:type="dxa"/>
          </w:tcPr>
          <w:p w14:paraId="561DCF71" w14:textId="1E64A7A1" w:rsidR="009224BA" w:rsidRPr="002A6242" w:rsidRDefault="009224BA" w:rsidP="009224BA">
            <w:pPr>
              <w:rPr>
                <w:rFonts w:asciiTheme="majorBidi" w:hAnsiTheme="majorBidi" w:cstheme="majorBidi"/>
              </w:rPr>
            </w:pPr>
            <w:r w:rsidRPr="002A6242">
              <w:rPr>
                <w:rFonts w:asciiTheme="majorBidi" w:hAnsiTheme="majorBidi" w:cstheme="majorBidi"/>
              </w:rPr>
              <w:t>Attendance</w:t>
            </w:r>
          </w:p>
        </w:tc>
        <w:tc>
          <w:tcPr>
            <w:tcW w:w="1134" w:type="dxa"/>
          </w:tcPr>
          <w:p w14:paraId="50AC01F5" w14:textId="3C54DBA3"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71D40106" w14:textId="1D80FAA0" w:rsidR="009224BA" w:rsidRPr="002A6242" w:rsidRDefault="00FD57B2" w:rsidP="009224BA">
            <w:pPr>
              <w:rPr>
                <w:rFonts w:asciiTheme="majorBidi" w:hAnsiTheme="majorBidi" w:cstheme="majorBidi"/>
                <w:rtl/>
                <w:lang w:bidi="ar-EG"/>
              </w:rPr>
            </w:pPr>
            <w:r w:rsidRPr="002A6242">
              <w:rPr>
                <w:rFonts w:asciiTheme="majorBidi" w:hAnsiTheme="majorBidi" w:cstheme="majorBidi"/>
              </w:rPr>
              <w:t xml:space="preserve">Contain the attendance of employees in organization which help managers to track </w:t>
            </w:r>
            <w:r w:rsidR="00487CF0" w:rsidRPr="002A6242">
              <w:rPr>
                <w:rFonts w:asciiTheme="majorBidi" w:hAnsiTheme="majorBidi" w:cstheme="majorBidi"/>
              </w:rPr>
              <w:t>Workers' commitment</w:t>
            </w:r>
          </w:p>
        </w:tc>
      </w:tr>
      <w:tr w:rsidR="009224BA" w:rsidRPr="002A6242" w14:paraId="0418731D" w14:textId="77777777" w:rsidTr="00A13DEE">
        <w:trPr>
          <w:trHeight w:val="434"/>
        </w:trPr>
        <w:tc>
          <w:tcPr>
            <w:tcW w:w="1696" w:type="dxa"/>
          </w:tcPr>
          <w:p w14:paraId="42BB397A" w14:textId="3904DFE6" w:rsidR="009224BA" w:rsidRPr="002A6242" w:rsidRDefault="009224BA" w:rsidP="009224BA">
            <w:pPr>
              <w:rPr>
                <w:rFonts w:asciiTheme="majorBidi" w:hAnsiTheme="majorBidi" w:cstheme="majorBidi"/>
              </w:rPr>
            </w:pPr>
            <w:r w:rsidRPr="002A6242">
              <w:rPr>
                <w:rFonts w:asciiTheme="majorBidi" w:hAnsiTheme="majorBidi" w:cstheme="majorBidi"/>
              </w:rPr>
              <w:t>Storage</w:t>
            </w:r>
          </w:p>
        </w:tc>
        <w:tc>
          <w:tcPr>
            <w:tcW w:w="1134" w:type="dxa"/>
          </w:tcPr>
          <w:p w14:paraId="2398D464" w14:textId="2D201C96"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3918B65A" w14:textId="544616E7" w:rsidR="009224BA" w:rsidRPr="002A6242" w:rsidRDefault="00487CF0" w:rsidP="009224BA">
            <w:pPr>
              <w:rPr>
                <w:rFonts w:asciiTheme="majorBidi" w:hAnsiTheme="majorBidi" w:cstheme="majorBidi"/>
                <w:lang w:bidi="ar-EG"/>
              </w:rPr>
            </w:pPr>
            <w:r w:rsidRPr="002A6242">
              <w:rPr>
                <w:rFonts w:asciiTheme="majorBidi" w:hAnsiTheme="majorBidi" w:cstheme="majorBidi"/>
                <w:lang w:bidi="ar-EG"/>
              </w:rPr>
              <w:t xml:space="preserve">Contain the </w:t>
            </w:r>
            <w:r w:rsidR="00326554" w:rsidRPr="002A6242">
              <w:rPr>
                <w:rFonts w:asciiTheme="majorBidi" w:hAnsiTheme="majorBidi" w:cstheme="majorBidi"/>
                <w:lang w:bidi="ar-EG"/>
              </w:rPr>
              <w:t xml:space="preserve">quantity of all </w:t>
            </w:r>
            <w:r w:rsidR="00326554" w:rsidRPr="002A6242">
              <w:rPr>
                <w:rFonts w:asciiTheme="majorBidi" w:hAnsiTheme="majorBidi" w:cstheme="majorBidi"/>
              </w:rPr>
              <w:t xml:space="preserve">ingredients in the main storage which help </w:t>
            </w:r>
            <w:r w:rsidR="0047048F" w:rsidRPr="002A6242">
              <w:rPr>
                <w:rFonts w:asciiTheme="majorBidi" w:hAnsiTheme="majorBidi" w:cstheme="majorBidi"/>
              </w:rPr>
              <w:t>Quartermaster</w:t>
            </w:r>
            <w:r w:rsidR="0047048F" w:rsidRPr="002A6242">
              <w:rPr>
                <w:rFonts w:asciiTheme="majorBidi" w:hAnsiTheme="majorBidi" w:cstheme="majorBidi"/>
                <w:rtl/>
              </w:rPr>
              <w:t xml:space="preserve"> </w:t>
            </w:r>
            <w:r w:rsidR="0047048F" w:rsidRPr="002A6242">
              <w:rPr>
                <w:rFonts w:asciiTheme="majorBidi" w:hAnsiTheme="majorBidi" w:cstheme="majorBidi"/>
              </w:rPr>
              <w:t>and managers to manage ingredients orders</w:t>
            </w:r>
          </w:p>
        </w:tc>
      </w:tr>
      <w:tr w:rsidR="009224BA" w:rsidRPr="002A6242" w14:paraId="000D74B6" w14:textId="77777777" w:rsidTr="00A13DEE">
        <w:trPr>
          <w:trHeight w:val="434"/>
        </w:trPr>
        <w:tc>
          <w:tcPr>
            <w:tcW w:w="1696" w:type="dxa"/>
          </w:tcPr>
          <w:p w14:paraId="6197C01A" w14:textId="1F431461" w:rsidR="009224BA" w:rsidRPr="002A6242" w:rsidRDefault="009224BA" w:rsidP="009224BA">
            <w:pPr>
              <w:rPr>
                <w:rFonts w:asciiTheme="majorBidi" w:hAnsiTheme="majorBidi" w:cstheme="majorBidi"/>
              </w:rPr>
            </w:pPr>
            <w:r w:rsidRPr="002A6242">
              <w:rPr>
                <w:rFonts w:asciiTheme="majorBidi" w:hAnsiTheme="majorBidi" w:cstheme="majorBidi"/>
              </w:rPr>
              <w:t>Restaurant Sections</w:t>
            </w:r>
          </w:p>
        </w:tc>
        <w:tc>
          <w:tcPr>
            <w:tcW w:w="1134" w:type="dxa"/>
          </w:tcPr>
          <w:p w14:paraId="15B19E75" w14:textId="238B3DF2" w:rsidR="009224BA" w:rsidRPr="002A6242" w:rsidRDefault="00C96E7B" w:rsidP="009224BA">
            <w:pPr>
              <w:rPr>
                <w:rFonts w:asciiTheme="majorBidi" w:hAnsiTheme="majorBidi" w:cstheme="majorBidi"/>
              </w:rPr>
            </w:pPr>
            <w:r w:rsidRPr="002A6242">
              <w:rPr>
                <w:rFonts w:asciiTheme="majorBidi" w:hAnsiTheme="majorBidi" w:cstheme="majorBidi"/>
              </w:rPr>
              <w:t>validation</w:t>
            </w:r>
          </w:p>
        </w:tc>
        <w:tc>
          <w:tcPr>
            <w:tcW w:w="5908" w:type="dxa"/>
          </w:tcPr>
          <w:p w14:paraId="5A18AF64" w14:textId="768596A2" w:rsidR="009224BA" w:rsidRPr="002A6242" w:rsidRDefault="004F283A" w:rsidP="009224BA">
            <w:pPr>
              <w:rPr>
                <w:rFonts w:asciiTheme="majorBidi" w:hAnsiTheme="majorBidi" w:cstheme="majorBidi"/>
              </w:rPr>
            </w:pPr>
            <w:r w:rsidRPr="002A6242">
              <w:rPr>
                <w:rFonts w:asciiTheme="majorBidi" w:hAnsiTheme="majorBidi" w:cstheme="majorBidi"/>
              </w:rPr>
              <w:t xml:space="preserve">Contain a list of </w:t>
            </w:r>
            <w:r w:rsidR="00C96E7B" w:rsidRPr="002A6242">
              <w:rPr>
                <w:rFonts w:asciiTheme="majorBidi" w:hAnsiTheme="majorBidi" w:cstheme="majorBidi"/>
              </w:rPr>
              <w:t xml:space="preserve">branch sections </w:t>
            </w:r>
            <w:r w:rsidR="00CF4222" w:rsidRPr="002A6242">
              <w:rPr>
                <w:rFonts w:asciiTheme="majorBidi" w:hAnsiTheme="majorBidi" w:cstheme="majorBidi"/>
              </w:rPr>
              <w:t>to help applying employees and orders to the right sections</w:t>
            </w:r>
          </w:p>
        </w:tc>
      </w:tr>
      <w:tr w:rsidR="009224BA" w:rsidRPr="002A6242" w14:paraId="15F611C9" w14:textId="77777777" w:rsidTr="00A13DEE">
        <w:trPr>
          <w:trHeight w:val="434"/>
        </w:trPr>
        <w:tc>
          <w:tcPr>
            <w:tcW w:w="1696" w:type="dxa"/>
          </w:tcPr>
          <w:p w14:paraId="300B4E82" w14:textId="1C151BBF" w:rsidR="009224BA" w:rsidRPr="002A6242" w:rsidRDefault="009224BA" w:rsidP="009224BA">
            <w:pPr>
              <w:rPr>
                <w:rFonts w:asciiTheme="majorBidi" w:hAnsiTheme="majorBidi" w:cstheme="majorBidi"/>
              </w:rPr>
            </w:pPr>
            <w:r w:rsidRPr="002A6242">
              <w:rPr>
                <w:rFonts w:asciiTheme="majorBidi" w:hAnsiTheme="majorBidi" w:cstheme="majorBidi"/>
              </w:rPr>
              <w:t>Promotions</w:t>
            </w:r>
          </w:p>
        </w:tc>
        <w:tc>
          <w:tcPr>
            <w:tcW w:w="1134" w:type="dxa"/>
          </w:tcPr>
          <w:p w14:paraId="3CCFAB5E" w14:textId="5E5AEEA8" w:rsidR="009224BA" w:rsidRPr="002A6242" w:rsidRDefault="00CF4222" w:rsidP="009224BA">
            <w:pPr>
              <w:rPr>
                <w:rFonts w:asciiTheme="majorBidi" w:hAnsiTheme="majorBidi" w:cstheme="majorBidi"/>
              </w:rPr>
            </w:pPr>
            <w:r w:rsidRPr="002A6242">
              <w:rPr>
                <w:rFonts w:asciiTheme="majorBidi" w:hAnsiTheme="majorBidi" w:cstheme="majorBidi"/>
              </w:rPr>
              <w:t>validation</w:t>
            </w:r>
          </w:p>
        </w:tc>
        <w:tc>
          <w:tcPr>
            <w:tcW w:w="5908" w:type="dxa"/>
          </w:tcPr>
          <w:p w14:paraId="05EDFC56" w14:textId="594A2DF5" w:rsidR="009224BA" w:rsidRPr="002A6242" w:rsidRDefault="00CD0066" w:rsidP="009224BA">
            <w:pPr>
              <w:rPr>
                <w:rFonts w:asciiTheme="majorBidi" w:hAnsiTheme="majorBidi" w:cstheme="majorBidi"/>
              </w:rPr>
            </w:pPr>
            <w:r w:rsidRPr="002A6242">
              <w:rPr>
                <w:rFonts w:asciiTheme="majorBidi" w:hAnsiTheme="majorBidi" w:cstheme="majorBidi"/>
              </w:rPr>
              <w:t xml:space="preserve">Contain a list and description of every position in the </w:t>
            </w:r>
            <w:r w:rsidR="00682800" w:rsidRPr="002A6242">
              <w:rPr>
                <w:rFonts w:asciiTheme="majorBidi" w:hAnsiTheme="majorBidi" w:cstheme="majorBidi"/>
              </w:rPr>
              <w:t xml:space="preserve">working hierarchy </w:t>
            </w:r>
          </w:p>
        </w:tc>
      </w:tr>
      <w:tr w:rsidR="009224BA" w:rsidRPr="002A6242" w14:paraId="634A6B92" w14:textId="77777777" w:rsidTr="00A13DEE">
        <w:trPr>
          <w:trHeight w:val="419"/>
        </w:trPr>
        <w:tc>
          <w:tcPr>
            <w:tcW w:w="1696" w:type="dxa"/>
          </w:tcPr>
          <w:p w14:paraId="5BCA54C9" w14:textId="14ADE260" w:rsidR="009224BA" w:rsidRPr="002A6242" w:rsidRDefault="009224BA" w:rsidP="009224BA">
            <w:pPr>
              <w:rPr>
                <w:rFonts w:asciiTheme="majorBidi" w:hAnsiTheme="majorBidi" w:cstheme="majorBidi"/>
              </w:rPr>
            </w:pPr>
            <w:r w:rsidRPr="002A6242">
              <w:rPr>
                <w:rFonts w:asciiTheme="majorBidi" w:hAnsiTheme="majorBidi" w:cstheme="majorBidi"/>
              </w:rPr>
              <w:t>Branches</w:t>
            </w:r>
          </w:p>
        </w:tc>
        <w:tc>
          <w:tcPr>
            <w:tcW w:w="1134" w:type="dxa"/>
          </w:tcPr>
          <w:p w14:paraId="7C237CEE" w14:textId="2B428919"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787CB576" w14:textId="2F9A5EF3" w:rsidR="009224BA" w:rsidRPr="002A6242" w:rsidRDefault="00682800" w:rsidP="009224BA">
            <w:pPr>
              <w:rPr>
                <w:rFonts w:asciiTheme="majorBidi" w:hAnsiTheme="majorBidi" w:cstheme="majorBidi"/>
              </w:rPr>
            </w:pPr>
            <w:r w:rsidRPr="002A6242">
              <w:rPr>
                <w:rFonts w:asciiTheme="majorBidi" w:hAnsiTheme="majorBidi" w:cstheme="majorBidi"/>
              </w:rPr>
              <w:t xml:space="preserve">Keep information of each branch </w:t>
            </w:r>
            <w:r w:rsidR="00E01254" w:rsidRPr="002A6242">
              <w:rPr>
                <w:rFonts w:asciiTheme="majorBidi" w:hAnsiTheme="majorBidi" w:cstheme="majorBidi"/>
              </w:rPr>
              <w:t>to help us to track development of each branch work flow</w:t>
            </w:r>
          </w:p>
        </w:tc>
      </w:tr>
      <w:tr w:rsidR="009224BA" w:rsidRPr="002A6242" w14:paraId="798E8AEE" w14:textId="77777777" w:rsidTr="00A13DEE">
        <w:trPr>
          <w:trHeight w:val="419"/>
        </w:trPr>
        <w:tc>
          <w:tcPr>
            <w:tcW w:w="1696" w:type="dxa"/>
          </w:tcPr>
          <w:p w14:paraId="527FD12D" w14:textId="6C74C086" w:rsidR="009224BA" w:rsidRPr="002A6242" w:rsidRDefault="009224BA" w:rsidP="009224BA">
            <w:pPr>
              <w:rPr>
                <w:rFonts w:asciiTheme="majorBidi" w:hAnsiTheme="majorBidi" w:cstheme="majorBidi"/>
              </w:rPr>
            </w:pPr>
            <w:r w:rsidRPr="002A6242">
              <w:rPr>
                <w:rFonts w:asciiTheme="majorBidi" w:hAnsiTheme="majorBidi" w:cstheme="majorBidi"/>
              </w:rPr>
              <w:t>Categories</w:t>
            </w:r>
          </w:p>
        </w:tc>
        <w:tc>
          <w:tcPr>
            <w:tcW w:w="1134" w:type="dxa"/>
          </w:tcPr>
          <w:p w14:paraId="0C887D66" w14:textId="6F7DDC50" w:rsidR="009224BA" w:rsidRPr="002A6242" w:rsidRDefault="00CD0066" w:rsidP="009224BA">
            <w:pPr>
              <w:rPr>
                <w:rFonts w:asciiTheme="majorBidi" w:hAnsiTheme="majorBidi" w:cstheme="majorBidi"/>
              </w:rPr>
            </w:pPr>
            <w:r w:rsidRPr="002A6242">
              <w:rPr>
                <w:rFonts w:asciiTheme="majorBidi" w:hAnsiTheme="majorBidi" w:cstheme="majorBidi"/>
              </w:rPr>
              <w:t>validation</w:t>
            </w:r>
          </w:p>
        </w:tc>
        <w:tc>
          <w:tcPr>
            <w:tcW w:w="5908" w:type="dxa"/>
          </w:tcPr>
          <w:p w14:paraId="6B3F618F" w14:textId="004FA5B1" w:rsidR="009224BA" w:rsidRPr="002A6242" w:rsidRDefault="002118FA" w:rsidP="009224BA">
            <w:pPr>
              <w:rPr>
                <w:rFonts w:asciiTheme="majorBidi" w:hAnsiTheme="majorBidi" w:cstheme="majorBidi"/>
              </w:rPr>
            </w:pPr>
            <w:r w:rsidRPr="002A6242">
              <w:rPr>
                <w:rFonts w:asciiTheme="majorBidi" w:hAnsiTheme="majorBidi" w:cstheme="majorBidi"/>
              </w:rPr>
              <w:t xml:space="preserve">Contain the main titles of the menu to help branch to organize menu items under some of categories </w:t>
            </w:r>
          </w:p>
        </w:tc>
      </w:tr>
      <w:tr w:rsidR="009224BA" w:rsidRPr="002A6242" w14:paraId="060C7467" w14:textId="77777777" w:rsidTr="00A13DEE">
        <w:trPr>
          <w:trHeight w:val="419"/>
        </w:trPr>
        <w:tc>
          <w:tcPr>
            <w:tcW w:w="1696" w:type="dxa"/>
          </w:tcPr>
          <w:p w14:paraId="17C0B4ED" w14:textId="26DA3C55" w:rsidR="009224BA" w:rsidRPr="002A6242" w:rsidRDefault="009224BA" w:rsidP="009224BA">
            <w:pPr>
              <w:rPr>
                <w:rFonts w:asciiTheme="majorBidi" w:hAnsiTheme="majorBidi" w:cstheme="majorBidi"/>
              </w:rPr>
            </w:pPr>
            <w:r w:rsidRPr="002A6242">
              <w:rPr>
                <w:rFonts w:asciiTheme="majorBidi" w:hAnsiTheme="majorBidi" w:cstheme="majorBidi"/>
              </w:rPr>
              <w:t>Ingredients</w:t>
            </w:r>
          </w:p>
        </w:tc>
        <w:tc>
          <w:tcPr>
            <w:tcW w:w="1134" w:type="dxa"/>
          </w:tcPr>
          <w:p w14:paraId="56E9B2CD" w14:textId="0D58CB98"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E7D3FFB" w14:textId="5902DE94" w:rsidR="009224BA" w:rsidRPr="002A6242" w:rsidRDefault="00D73E75" w:rsidP="009224BA">
            <w:pPr>
              <w:rPr>
                <w:rFonts w:asciiTheme="majorBidi" w:hAnsiTheme="majorBidi" w:cstheme="majorBidi"/>
              </w:rPr>
            </w:pPr>
            <w:r w:rsidRPr="002A6242">
              <w:rPr>
                <w:rFonts w:asciiTheme="majorBidi" w:hAnsiTheme="majorBidi" w:cstheme="majorBidi"/>
              </w:rPr>
              <w:t xml:space="preserve">Keep track the ingredients which use in each branch and needing in stock for each one </w:t>
            </w:r>
          </w:p>
        </w:tc>
      </w:tr>
      <w:tr w:rsidR="009224BA" w:rsidRPr="002A6242" w14:paraId="2F7AF9D8" w14:textId="77777777" w:rsidTr="00A13DEE">
        <w:trPr>
          <w:trHeight w:val="419"/>
        </w:trPr>
        <w:tc>
          <w:tcPr>
            <w:tcW w:w="1696" w:type="dxa"/>
          </w:tcPr>
          <w:p w14:paraId="1D3D02DF" w14:textId="1BCF9602" w:rsidR="009224BA" w:rsidRPr="002A6242" w:rsidRDefault="009224BA" w:rsidP="009224BA">
            <w:pPr>
              <w:rPr>
                <w:rFonts w:asciiTheme="majorBidi" w:hAnsiTheme="majorBidi" w:cstheme="majorBidi"/>
              </w:rPr>
            </w:pPr>
            <w:r w:rsidRPr="002A6242">
              <w:rPr>
                <w:rFonts w:asciiTheme="majorBidi" w:hAnsiTheme="majorBidi" w:cstheme="majorBidi"/>
              </w:rPr>
              <w:t>Recipes</w:t>
            </w:r>
          </w:p>
        </w:tc>
        <w:tc>
          <w:tcPr>
            <w:tcW w:w="1134" w:type="dxa"/>
          </w:tcPr>
          <w:p w14:paraId="48A3ED2B" w14:textId="6469230E"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53CE6163" w14:textId="5BA8ADE1" w:rsidR="009224BA" w:rsidRPr="002A6242" w:rsidRDefault="00D73E75" w:rsidP="009224BA">
            <w:pPr>
              <w:rPr>
                <w:rFonts w:asciiTheme="majorBidi" w:hAnsiTheme="majorBidi" w:cstheme="majorBidi"/>
              </w:rPr>
            </w:pPr>
            <w:r w:rsidRPr="002A6242">
              <w:rPr>
                <w:rFonts w:asciiTheme="majorBidi" w:hAnsiTheme="majorBidi" w:cstheme="majorBidi"/>
              </w:rPr>
              <w:t xml:space="preserve">To describe the </w:t>
            </w:r>
            <w:r w:rsidR="007D6621" w:rsidRPr="002A6242">
              <w:rPr>
                <w:rFonts w:asciiTheme="majorBidi" w:hAnsiTheme="majorBidi" w:cstheme="majorBidi"/>
              </w:rPr>
              <w:t>item recipes in menu and to help in automate the report of Ingredients stock</w:t>
            </w:r>
          </w:p>
        </w:tc>
      </w:tr>
      <w:tr w:rsidR="009224BA" w:rsidRPr="002A6242" w14:paraId="35D5F631" w14:textId="77777777" w:rsidTr="00A13DEE">
        <w:trPr>
          <w:trHeight w:val="419"/>
        </w:trPr>
        <w:tc>
          <w:tcPr>
            <w:tcW w:w="1696" w:type="dxa"/>
          </w:tcPr>
          <w:p w14:paraId="28062899" w14:textId="781E548B" w:rsidR="009224BA" w:rsidRPr="002A6242" w:rsidRDefault="009224BA" w:rsidP="009224BA">
            <w:pPr>
              <w:rPr>
                <w:rFonts w:asciiTheme="majorBidi" w:hAnsiTheme="majorBidi" w:cstheme="majorBidi"/>
              </w:rPr>
            </w:pPr>
            <w:r w:rsidRPr="002A6242">
              <w:rPr>
                <w:rFonts w:asciiTheme="majorBidi" w:hAnsiTheme="majorBidi" w:cstheme="majorBidi"/>
              </w:rPr>
              <w:t>Menu</w:t>
            </w:r>
            <w:r w:rsidR="000974CD" w:rsidRPr="002A6242">
              <w:rPr>
                <w:rFonts w:asciiTheme="majorBidi" w:hAnsiTheme="majorBidi" w:cstheme="majorBidi"/>
              </w:rPr>
              <w:t xml:space="preserve"> Items</w:t>
            </w:r>
          </w:p>
        </w:tc>
        <w:tc>
          <w:tcPr>
            <w:tcW w:w="1134" w:type="dxa"/>
          </w:tcPr>
          <w:p w14:paraId="0F503B32" w14:textId="4438DCFB"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13FB96D4" w14:textId="47000D25" w:rsidR="009224BA" w:rsidRPr="002A6242" w:rsidRDefault="00EB168C" w:rsidP="009224BA">
            <w:pPr>
              <w:rPr>
                <w:rFonts w:asciiTheme="majorBidi" w:hAnsiTheme="majorBidi" w:cstheme="majorBidi"/>
              </w:rPr>
            </w:pPr>
            <w:r w:rsidRPr="002A6242">
              <w:rPr>
                <w:rFonts w:asciiTheme="majorBidi" w:hAnsiTheme="majorBidi" w:cstheme="majorBidi"/>
              </w:rPr>
              <w:t xml:space="preserve">Contain the list of active and unactive </w:t>
            </w:r>
            <w:r w:rsidR="00D951C4" w:rsidRPr="002A6242">
              <w:rPr>
                <w:rFonts w:asciiTheme="majorBidi" w:hAnsiTheme="majorBidi" w:cstheme="majorBidi"/>
              </w:rPr>
              <w:t xml:space="preserve">items which is provided by branch </w:t>
            </w:r>
          </w:p>
        </w:tc>
      </w:tr>
      <w:tr w:rsidR="009224BA" w:rsidRPr="002A6242" w14:paraId="1CEB102A" w14:textId="77777777" w:rsidTr="00A13DEE">
        <w:trPr>
          <w:trHeight w:val="434"/>
        </w:trPr>
        <w:tc>
          <w:tcPr>
            <w:tcW w:w="1696" w:type="dxa"/>
          </w:tcPr>
          <w:p w14:paraId="5058AA92" w14:textId="00D7E9CA" w:rsidR="009224BA" w:rsidRPr="002A6242" w:rsidRDefault="009224BA" w:rsidP="009224BA">
            <w:pPr>
              <w:rPr>
                <w:rFonts w:asciiTheme="majorBidi" w:hAnsiTheme="majorBidi" w:cstheme="majorBidi"/>
              </w:rPr>
            </w:pPr>
            <w:r w:rsidRPr="002A6242">
              <w:rPr>
                <w:rFonts w:asciiTheme="majorBidi" w:hAnsiTheme="majorBidi" w:cstheme="majorBidi"/>
              </w:rPr>
              <w:t>Booking</w:t>
            </w:r>
          </w:p>
        </w:tc>
        <w:tc>
          <w:tcPr>
            <w:tcW w:w="1134" w:type="dxa"/>
          </w:tcPr>
          <w:p w14:paraId="74948AE3" w14:textId="3515B95A" w:rsidR="009224BA" w:rsidRPr="002A6242" w:rsidRDefault="009224BA" w:rsidP="009224BA">
            <w:pPr>
              <w:rPr>
                <w:rFonts w:asciiTheme="majorBidi" w:hAnsiTheme="majorBidi" w:cstheme="majorBidi"/>
              </w:rPr>
            </w:pPr>
            <w:r w:rsidRPr="002A6242">
              <w:rPr>
                <w:rFonts w:asciiTheme="majorBidi" w:hAnsiTheme="majorBidi" w:cstheme="majorBidi"/>
              </w:rPr>
              <w:t>Data</w:t>
            </w:r>
          </w:p>
        </w:tc>
        <w:tc>
          <w:tcPr>
            <w:tcW w:w="5908" w:type="dxa"/>
          </w:tcPr>
          <w:p w14:paraId="01A11D3B" w14:textId="5910B1AB" w:rsidR="009224BA" w:rsidRPr="002A6242" w:rsidRDefault="000974CD" w:rsidP="009224BA">
            <w:pPr>
              <w:rPr>
                <w:rFonts w:asciiTheme="majorBidi" w:hAnsiTheme="majorBidi" w:cstheme="majorBidi"/>
              </w:rPr>
            </w:pPr>
            <w:r w:rsidRPr="002A6242">
              <w:rPr>
                <w:rFonts w:asciiTheme="majorBidi" w:hAnsiTheme="majorBidi" w:cstheme="majorBidi"/>
              </w:rPr>
              <w:t xml:space="preserve">Contain </w:t>
            </w:r>
            <w:r w:rsidR="003402A7" w:rsidRPr="002A6242">
              <w:rPr>
                <w:rFonts w:asciiTheme="majorBidi" w:hAnsiTheme="majorBidi" w:cstheme="majorBidi"/>
              </w:rPr>
              <w:t xml:space="preserve">the info of the present and future </w:t>
            </w:r>
            <w:r w:rsidR="00C61C3A" w:rsidRPr="00C61C3A">
              <w:rPr>
                <w:rFonts w:asciiTheme="majorBidi" w:hAnsiTheme="majorBidi" w:cstheme="majorBidi"/>
              </w:rPr>
              <w:t>reservation</w:t>
            </w:r>
            <w:r w:rsidR="00C61C3A">
              <w:rPr>
                <w:rFonts w:asciiTheme="majorBidi" w:hAnsiTheme="majorBidi" w:cstheme="majorBidi"/>
              </w:rPr>
              <w:t xml:space="preserve">s </w:t>
            </w:r>
            <w:r w:rsidR="003402A7" w:rsidRPr="002A6242">
              <w:rPr>
                <w:rFonts w:asciiTheme="majorBidi" w:hAnsiTheme="majorBidi" w:cstheme="majorBidi"/>
              </w:rPr>
              <w:t xml:space="preserve">orders to the restaurant </w:t>
            </w:r>
            <w:r w:rsidR="00AB1A65" w:rsidRPr="002A6242">
              <w:rPr>
                <w:rFonts w:asciiTheme="majorBidi" w:hAnsiTheme="majorBidi" w:cstheme="majorBidi"/>
              </w:rPr>
              <w:t>tables</w:t>
            </w:r>
          </w:p>
        </w:tc>
      </w:tr>
      <w:tr w:rsidR="00A86D0E" w:rsidRPr="002A6242" w14:paraId="0AD6A736" w14:textId="77777777" w:rsidTr="00A13DEE">
        <w:trPr>
          <w:trHeight w:val="434"/>
        </w:trPr>
        <w:tc>
          <w:tcPr>
            <w:tcW w:w="1696" w:type="dxa"/>
          </w:tcPr>
          <w:p w14:paraId="2CD0420B" w14:textId="763BCF0F" w:rsidR="00A86D0E" w:rsidRPr="002A6242" w:rsidRDefault="00A86D0E" w:rsidP="009224BA">
            <w:pPr>
              <w:rPr>
                <w:rFonts w:asciiTheme="majorBidi" w:hAnsiTheme="majorBidi" w:cstheme="majorBidi"/>
              </w:rPr>
            </w:pPr>
            <w:r w:rsidRPr="002A6242">
              <w:rPr>
                <w:rFonts w:asciiTheme="majorBidi" w:hAnsiTheme="majorBidi" w:cstheme="majorBidi"/>
              </w:rPr>
              <w:t>Booking archive</w:t>
            </w:r>
          </w:p>
        </w:tc>
        <w:tc>
          <w:tcPr>
            <w:tcW w:w="1134" w:type="dxa"/>
          </w:tcPr>
          <w:p w14:paraId="4C82580B" w14:textId="5BA603A8" w:rsidR="00A86D0E" w:rsidRPr="002A6242" w:rsidRDefault="00150383" w:rsidP="009224BA">
            <w:pPr>
              <w:rPr>
                <w:rFonts w:asciiTheme="majorBidi" w:hAnsiTheme="majorBidi" w:cstheme="majorBidi"/>
              </w:rPr>
            </w:pPr>
            <w:r>
              <w:rPr>
                <w:rFonts w:asciiTheme="majorBidi" w:hAnsiTheme="majorBidi" w:cstheme="majorBidi"/>
              </w:rPr>
              <w:t>subset</w:t>
            </w:r>
          </w:p>
        </w:tc>
        <w:tc>
          <w:tcPr>
            <w:tcW w:w="5908" w:type="dxa"/>
          </w:tcPr>
          <w:p w14:paraId="3F7872BE" w14:textId="160C27F3" w:rsidR="00A86D0E" w:rsidRPr="002A6242" w:rsidRDefault="00A86D0E" w:rsidP="009224BA">
            <w:pPr>
              <w:rPr>
                <w:rFonts w:asciiTheme="majorBidi" w:hAnsiTheme="majorBidi" w:cstheme="majorBidi"/>
              </w:rPr>
            </w:pPr>
            <w:r w:rsidRPr="002A6242">
              <w:rPr>
                <w:rFonts w:asciiTheme="majorBidi" w:hAnsiTheme="majorBidi" w:cstheme="majorBidi"/>
              </w:rPr>
              <w:t>Contain the information of the past booking o</w:t>
            </w:r>
            <w:r w:rsidR="00CD5F9F" w:rsidRPr="002A6242">
              <w:rPr>
                <w:rFonts w:asciiTheme="majorBidi" w:hAnsiTheme="majorBidi" w:cstheme="majorBidi"/>
              </w:rPr>
              <w:t>rders to help in track working flow of booking in branch</w:t>
            </w:r>
          </w:p>
        </w:tc>
      </w:tr>
      <w:tr w:rsidR="009224BA" w:rsidRPr="002A6242" w14:paraId="1958B70E" w14:textId="77777777" w:rsidTr="00A13DEE">
        <w:trPr>
          <w:trHeight w:val="434"/>
        </w:trPr>
        <w:tc>
          <w:tcPr>
            <w:tcW w:w="1696" w:type="dxa"/>
          </w:tcPr>
          <w:p w14:paraId="2989EFC1" w14:textId="7F01231A" w:rsidR="009224BA" w:rsidRPr="002A6242" w:rsidRDefault="009224BA" w:rsidP="009224BA">
            <w:pPr>
              <w:rPr>
                <w:rFonts w:asciiTheme="majorBidi" w:hAnsiTheme="majorBidi" w:cstheme="majorBidi"/>
              </w:rPr>
            </w:pPr>
            <w:r w:rsidRPr="002A6242">
              <w:rPr>
                <w:rFonts w:asciiTheme="majorBidi" w:hAnsiTheme="majorBidi" w:cstheme="majorBidi"/>
              </w:rPr>
              <w:t>Order</w:t>
            </w:r>
          </w:p>
        </w:tc>
        <w:tc>
          <w:tcPr>
            <w:tcW w:w="1134" w:type="dxa"/>
          </w:tcPr>
          <w:p w14:paraId="2BBF8818" w14:textId="3E85D584" w:rsidR="009224BA" w:rsidRPr="002A6242" w:rsidRDefault="00093043" w:rsidP="009224BA">
            <w:pPr>
              <w:rPr>
                <w:rFonts w:asciiTheme="majorBidi" w:hAnsiTheme="majorBidi" w:cstheme="majorBidi"/>
              </w:rPr>
            </w:pPr>
            <w:r>
              <w:rPr>
                <w:rFonts w:asciiTheme="majorBidi" w:hAnsiTheme="majorBidi" w:cstheme="majorBidi"/>
              </w:rPr>
              <w:t>Data</w:t>
            </w:r>
          </w:p>
        </w:tc>
        <w:tc>
          <w:tcPr>
            <w:tcW w:w="5908" w:type="dxa"/>
          </w:tcPr>
          <w:p w14:paraId="6DD4D769" w14:textId="079538DA" w:rsidR="009224BA" w:rsidRPr="002A6242" w:rsidRDefault="00F76770" w:rsidP="009224BA">
            <w:pPr>
              <w:rPr>
                <w:rFonts w:asciiTheme="majorBidi" w:hAnsiTheme="majorBidi" w:cstheme="majorBidi"/>
              </w:rPr>
            </w:pPr>
            <w:r w:rsidRPr="002A6242">
              <w:rPr>
                <w:rFonts w:asciiTheme="majorBidi" w:hAnsiTheme="majorBidi" w:cstheme="majorBidi"/>
              </w:rPr>
              <w:t xml:space="preserve">Contain the main orders details to help in provide order to the right customer and </w:t>
            </w:r>
            <w:r w:rsidR="00D815A9" w:rsidRPr="002A6242">
              <w:rPr>
                <w:rFonts w:asciiTheme="majorBidi" w:hAnsiTheme="majorBidi" w:cstheme="majorBidi"/>
              </w:rPr>
              <w:t>keep track of speed of working</w:t>
            </w:r>
          </w:p>
        </w:tc>
      </w:tr>
      <w:tr w:rsidR="009224BA" w:rsidRPr="002A6242" w14:paraId="2036BA36" w14:textId="77777777" w:rsidTr="00A13DEE">
        <w:trPr>
          <w:trHeight w:val="434"/>
        </w:trPr>
        <w:tc>
          <w:tcPr>
            <w:tcW w:w="1696" w:type="dxa"/>
          </w:tcPr>
          <w:p w14:paraId="05F4055A" w14:textId="210C6CE2" w:rsidR="009224BA" w:rsidRPr="002A6242" w:rsidRDefault="009224BA" w:rsidP="009224BA">
            <w:pPr>
              <w:rPr>
                <w:rFonts w:asciiTheme="majorBidi" w:hAnsiTheme="majorBidi" w:cstheme="majorBidi"/>
              </w:rPr>
            </w:pPr>
            <w:r w:rsidRPr="002A6242">
              <w:rPr>
                <w:rFonts w:asciiTheme="majorBidi" w:hAnsiTheme="majorBidi" w:cstheme="majorBidi"/>
              </w:rPr>
              <w:t>Order Items</w:t>
            </w:r>
          </w:p>
        </w:tc>
        <w:tc>
          <w:tcPr>
            <w:tcW w:w="1134" w:type="dxa"/>
          </w:tcPr>
          <w:p w14:paraId="7D7E0AE9" w14:textId="42EA14D8" w:rsidR="009224BA" w:rsidRPr="002A6242" w:rsidRDefault="001E38E6" w:rsidP="009224BA">
            <w:pPr>
              <w:rPr>
                <w:rFonts w:asciiTheme="majorBidi" w:hAnsiTheme="majorBidi" w:cstheme="majorBidi"/>
              </w:rPr>
            </w:pPr>
            <w:r>
              <w:rPr>
                <w:rFonts w:asciiTheme="majorBidi" w:hAnsiTheme="majorBidi" w:cstheme="majorBidi"/>
              </w:rPr>
              <w:t>Link</w:t>
            </w:r>
          </w:p>
        </w:tc>
        <w:tc>
          <w:tcPr>
            <w:tcW w:w="5908" w:type="dxa"/>
          </w:tcPr>
          <w:p w14:paraId="677575D7" w14:textId="52002517" w:rsidR="009224BA" w:rsidRPr="002A6242" w:rsidRDefault="00D815A9" w:rsidP="009224BA">
            <w:pPr>
              <w:rPr>
                <w:rFonts w:asciiTheme="majorBidi" w:hAnsiTheme="majorBidi" w:cstheme="majorBidi"/>
              </w:rPr>
            </w:pPr>
            <w:r w:rsidRPr="002A6242">
              <w:rPr>
                <w:rFonts w:asciiTheme="majorBidi" w:hAnsiTheme="majorBidi" w:cstheme="majorBidi"/>
              </w:rPr>
              <w:t xml:space="preserve">Contain the specific details of each order </w:t>
            </w:r>
            <w:r w:rsidR="00596303" w:rsidRPr="002A6242">
              <w:rPr>
                <w:rFonts w:asciiTheme="majorBidi" w:hAnsiTheme="majorBidi" w:cstheme="majorBidi"/>
              </w:rPr>
              <w:t>to assign each item to the right section of restaurant</w:t>
            </w:r>
            <w:r w:rsidR="00525ECF" w:rsidRPr="002A6242">
              <w:rPr>
                <w:rFonts w:asciiTheme="majorBidi" w:hAnsiTheme="majorBidi" w:cstheme="majorBidi"/>
              </w:rPr>
              <w:t xml:space="preserve"> and track speed of each section</w:t>
            </w:r>
          </w:p>
        </w:tc>
      </w:tr>
    </w:tbl>
    <w:p w14:paraId="1001E6F9" w14:textId="77777777" w:rsidR="00C71732" w:rsidRPr="002A6242" w:rsidRDefault="00C71732" w:rsidP="00C71732">
      <w:pPr>
        <w:rPr>
          <w:rFonts w:asciiTheme="majorBidi" w:hAnsiTheme="majorBidi" w:cstheme="majorBidi"/>
        </w:rPr>
      </w:pPr>
    </w:p>
    <w:p w14:paraId="0ECD6CEA" w14:textId="389ADE5D" w:rsidR="007C74D9" w:rsidRPr="002A6242" w:rsidRDefault="007C74D9" w:rsidP="007C74D9">
      <w:pPr>
        <w:pStyle w:val="Heading3"/>
        <w:rPr>
          <w:rFonts w:asciiTheme="majorBidi" w:hAnsiTheme="majorBidi"/>
          <w:b/>
          <w:bCs/>
        </w:rPr>
      </w:pPr>
      <w:bookmarkStart w:id="17" w:name="_Toc158750606"/>
      <w:r w:rsidRPr="002A6242">
        <w:rPr>
          <w:rFonts w:asciiTheme="majorBidi" w:hAnsiTheme="majorBidi"/>
          <w:b/>
          <w:bCs/>
        </w:rPr>
        <w:t>Creating Field Names</w:t>
      </w:r>
      <w:r w:rsidR="00344717" w:rsidRPr="002A6242">
        <w:rPr>
          <w:rFonts w:asciiTheme="majorBidi" w:hAnsiTheme="majorBidi"/>
          <w:b/>
          <w:bCs/>
        </w:rPr>
        <w:t xml:space="preserve"> guidelines</w:t>
      </w:r>
      <w:bookmarkEnd w:id="17"/>
    </w:p>
    <w:p w14:paraId="405761BC" w14:textId="62188C50" w:rsidR="007C74D9" w:rsidRPr="002A6242" w:rsidRDefault="007D28BC" w:rsidP="007C74D9">
      <w:pPr>
        <w:pStyle w:val="ListParagraph"/>
        <w:numPr>
          <w:ilvl w:val="0"/>
          <w:numId w:val="9"/>
        </w:numPr>
        <w:rPr>
          <w:rFonts w:asciiTheme="majorBidi" w:hAnsiTheme="majorBidi" w:cstheme="majorBidi"/>
        </w:rPr>
      </w:pPr>
      <w:r w:rsidRPr="002A6242">
        <w:rPr>
          <w:rFonts w:asciiTheme="majorBidi" w:hAnsiTheme="majorBidi" w:cstheme="majorBidi"/>
        </w:rPr>
        <w:t>Create a unique, descriptive name that is meaningful to the entire organization. A given field name should appear only once in the entire database; the only exception to this rule occurs when the field serves to establish a relationship between two tables.</w:t>
      </w:r>
    </w:p>
    <w:p w14:paraId="374C5320" w14:textId="2D2AB0F3" w:rsidR="00452226" w:rsidRPr="002A6242" w:rsidRDefault="00870506" w:rsidP="00452226">
      <w:pPr>
        <w:pStyle w:val="ListParagraph"/>
        <w:numPr>
          <w:ilvl w:val="0"/>
          <w:numId w:val="9"/>
        </w:numPr>
        <w:rPr>
          <w:rFonts w:asciiTheme="majorBidi" w:hAnsiTheme="majorBidi" w:cstheme="majorBidi"/>
        </w:rPr>
      </w:pPr>
      <w:r w:rsidRPr="002A6242">
        <w:rPr>
          <w:rFonts w:asciiTheme="majorBidi" w:hAnsiTheme="majorBidi" w:cstheme="majorBidi"/>
        </w:rPr>
        <w:t>Create a name that accurately, clearly, and unambiguously identifies the characteristic a field represents.</w:t>
      </w:r>
    </w:p>
    <w:p w14:paraId="5C1C245C" w14:textId="5F926243" w:rsidR="00B22D3E" w:rsidRPr="002A6242" w:rsidRDefault="00B22D3E" w:rsidP="00452226">
      <w:pPr>
        <w:pStyle w:val="ListParagraph"/>
        <w:numPr>
          <w:ilvl w:val="0"/>
          <w:numId w:val="9"/>
        </w:numPr>
        <w:rPr>
          <w:rFonts w:asciiTheme="majorBidi" w:hAnsiTheme="majorBidi" w:cstheme="majorBidi"/>
        </w:rPr>
      </w:pPr>
      <w:r w:rsidRPr="002A6242">
        <w:rPr>
          <w:rFonts w:asciiTheme="majorBidi" w:hAnsiTheme="majorBidi" w:cstheme="majorBidi"/>
        </w:rPr>
        <w:t>Use the minimum number of words necessary to convey the meaning of the characteristic the field represents. You want to avoid lengthy field names, but at the same time, you also want to avoid using a single word as a field name if that word is inappropriate.</w:t>
      </w:r>
    </w:p>
    <w:p w14:paraId="47159428" w14:textId="0E743AF5" w:rsidR="00A4598F" w:rsidRPr="002A6242" w:rsidRDefault="00A4598F" w:rsidP="00F3413C">
      <w:pPr>
        <w:pStyle w:val="Heading3"/>
        <w:rPr>
          <w:rFonts w:asciiTheme="majorBidi" w:hAnsiTheme="majorBidi"/>
          <w:b/>
          <w:bCs/>
        </w:rPr>
      </w:pPr>
      <w:bookmarkStart w:id="18" w:name="_Toc158750607"/>
      <w:r w:rsidRPr="002A6242">
        <w:rPr>
          <w:rFonts w:asciiTheme="majorBidi" w:hAnsiTheme="majorBidi"/>
          <w:b/>
          <w:bCs/>
        </w:rPr>
        <w:t xml:space="preserve">Associating Fields </w:t>
      </w:r>
      <w:r w:rsidR="008F6D7F" w:rsidRPr="002A6242">
        <w:rPr>
          <w:rFonts w:asciiTheme="majorBidi" w:hAnsiTheme="majorBidi"/>
          <w:b/>
          <w:bCs/>
        </w:rPr>
        <w:t xml:space="preserve">and Keys </w:t>
      </w:r>
      <w:r w:rsidRPr="002A6242">
        <w:rPr>
          <w:rFonts w:asciiTheme="majorBidi" w:hAnsiTheme="majorBidi"/>
          <w:b/>
          <w:bCs/>
        </w:rPr>
        <w:t>with Each Table</w:t>
      </w:r>
      <w:bookmarkEnd w:id="18"/>
    </w:p>
    <w:p w14:paraId="73784458" w14:textId="5A94A645" w:rsidR="00305C08" w:rsidRPr="002A6242" w:rsidRDefault="00955C0A" w:rsidP="00955C0A">
      <w:pPr>
        <w:rPr>
          <w:rFonts w:asciiTheme="majorBidi" w:hAnsiTheme="majorBidi" w:cstheme="majorBidi"/>
        </w:rPr>
      </w:pPr>
      <w:r w:rsidRPr="002A6242">
        <w:rPr>
          <w:rFonts w:asciiTheme="majorBidi" w:hAnsiTheme="majorBidi" w:cstheme="majorBidi"/>
        </w:rPr>
        <w:t xml:space="preserve"> Keys are crucial to a table structure for the following reasons:</w:t>
      </w:r>
    </w:p>
    <w:p w14:paraId="7A5CAD49" w14:textId="3D1883C2" w:rsidR="00FD1996" w:rsidRPr="002A6242" w:rsidRDefault="00FD1996" w:rsidP="00FD1996">
      <w:pPr>
        <w:pStyle w:val="ListParagraph"/>
        <w:numPr>
          <w:ilvl w:val="0"/>
          <w:numId w:val="10"/>
        </w:numPr>
        <w:rPr>
          <w:rFonts w:asciiTheme="majorBidi" w:hAnsiTheme="majorBidi" w:cstheme="majorBidi"/>
        </w:rPr>
      </w:pPr>
      <w:r w:rsidRPr="002A6242">
        <w:rPr>
          <w:rFonts w:asciiTheme="majorBidi" w:hAnsiTheme="majorBidi" w:cstheme="majorBidi"/>
        </w:rPr>
        <w:t>They ensure that each record in a table is precisely identified.</w:t>
      </w:r>
    </w:p>
    <w:p w14:paraId="212CA9E9" w14:textId="65CFE209" w:rsidR="005778C5" w:rsidRPr="002A6242" w:rsidRDefault="005778C5" w:rsidP="00FD1996">
      <w:pPr>
        <w:pStyle w:val="ListParagraph"/>
        <w:numPr>
          <w:ilvl w:val="0"/>
          <w:numId w:val="10"/>
        </w:numPr>
        <w:rPr>
          <w:rFonts w:asciiTheme="majorBidi" w:hAnsiTheme="majorBidi" w:cstheme="majorBidi"/>
        </w:rPr>
      </w:pPr>
      <w:r w:rsidRPr="002A6242">
        <w:rPr>
          <w:rFonts w:asciiTheme="majorBidi" w:hAnsiTheme="majorBidi" w:cstheme="majorBidi"/>
        </w:rPr>
        <w:lastRenderedPageBreak/>
        <w:t>They help establish and enforce various types of integrity. they enable us to ensure that a table has unique records and that the fields you use to establish a relationship between a pair of tables always contain matching values.</w:t>
      </w:r>
    </w:p>
    <w:p w14:paraId="5B452AA2" w14:textId="385A68CA" w:rsidR="00A06594" w:rsidRPr="002A6242" w:rsidRDefault="00A06594" w:rsidP="00FD1996">
      <w:pPr>
        <w:pStyle w:val="ListParagraph"/>
        <w:numPr>
          <w:ilvl w:val="0"/>
          <w:numId w:val="10"/>
        </w:numPr>
        <w:rPr>
          <w:rFonts w:asciiTheme="majorBidi" w:hAnsiTheme="majorBidi" w:cstheme="majorBidi"/>
        </w:rPr>
      </w:pPr>
      <w:r w:rsidRPr="002A6242">
        <w:rPr>
          <w:rFonts w:asciiTheme="majorBidi" w:hAnsiTheme="majorBidi" w:cstheme="majorBidi"/>
        </w:rPr>
        <w:t>They serve to establish table relationships.</w:t>
      </w:r>
    </w:p>
    <w:p w14:paraId="3A956CA0" w14:textId="4DD6744E" w:rsidR="00A06594" w:rsidRPr="002A6242" w:rsidRDefault="009A3276" w:rsidP="00A06594">
      <w:pPr>
        <w:rPr>
          <w:rFonts w:asciiTheme="majorBidi" w:hAnsiTheme="majorBidi" w:cstheme="majorBidi"/>
        </w:rPr>
      </w:pPr>
      <w:r w:rsidRPr="002A6242">
        <w:rPr>
          <w:rFonts w:asciiTheme="majorBidi" w:hAnsiTheme="majorBidi" w:cstheme="majorBidi"/>
        </w:rPr>
        <w:t>The four main types of keys are candidate, primary, foreign, and non-keys. A key’s type determines its function within the table.</w:t>
      </w:r>
    </w:p>
    <w:p w14:paraId="7C96FE2D" w14:textId="62D5BE06" w:rsidR="009A3276" w:rsidRPr="002A6242" w:rsidRDefault="00E418BE" w:rsidP="00A06594">
      <w:pPr>
        <w:rPr>
          <w:rFonts w:asciiTheme="majorBidi" w:hAnsiTheme="majorBidi" w:cstheme="majorBidi"/>
          <w:b/>
          <w:bCs/>
        </w:rPr>
      </w:pPr>
      <w:r w:rsidRPr="002A6242">
        <w:rPr>
          <w:rFonts w:asciiTheme="majorBidi" w:hAnsiTheme="majorBidi" w:cstheme="majorBidi"/>
          <w:b/>
          <w:bCs/>
        </w:rPr>
        <w:t>Candidate Keys</w:t>
      </w:r>
    </w:p>
    <w:p w14:paraId="3C240B5F" w14:textId="4E879226" w:rsidR="000E4DCE" w:rsidRPr="002A6242" w:rsidRDefault="000E4DCE" w:rsidP="00A06594">
      <w:pPr>
        <w:rPr>
          <w:rFonts w:asciiTheme="majorBidi" w:hAnsiTheme="majorBidi" w:cstheme="majorBidi"/>
        </w:rPr>
      </w:pPr>
      <w:r w:rsidRPr="002A6242">
        <w:rPr>
          <w:rFonts w:asciiTheme="majorBidi" w:hAnsiTheme="majorBidi" w:cstheme="majorBidi"/>
        </w:rPr>
        <w:t>A field or set of fields that uniquely identifies a single instance (a record in the table) of the table’s subject. Each table must have at least one candidate key.</w:t>
      </w:r>
    </w:p>
    <w:p w14:paraId="0A4E1487" w14:textId="3F775880" w:rsidR="007D494A" w:rsidRPr="002A6242" w:rsidRDefault="007D494A" w:rsidP="00A06594">
      <w:pPr>
        <w:rPr>
          <w:rFonts w:asciiTheme="majorBidi" w:hAnsiTheme="majorBidi" w:cstheme="majorBidi"/>
          <w:b/>
          <w:bCs/>
        </w:rPr>
      </w:pPr>
      <w:r w:rsidRPr="002A6242">
        <w:rPr>
          <w:rFonts w:asciiTheme="majorBidi" w:hAnsiTheme="majorBidi" w:cstheme="majorBidi"/>
          <w:b/>
          <w:bCs/>
        </w:rPr>
        <w:t>Elements of a Candidate Key:</w:t>
      </w:r>
    </w:p>
    <w:p w14:paraId="4C90BE32" w14:textId="12852D6A" w:rsidR="007D494A"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be a multipart field.</w:t>
      </w:r>
    </w:p>
    <w:p w14:paraId="1D5CB965" w14:textId="0EEDA219" w:rsidR="00780961" w:rsidRPr="002A6242" w:rsidRDefault="0078096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must contain unique values. This element helps us guard against duplicating a given record within the table.</w:t>
      </w:r>
    </w:p>
    <w:p w14:paraId="4ECC5DF1" w14:textId="1B30580A" w:rsidR="00F71008" w:rsidRPr="002A6242" w:rsidRDefault="00F71008"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cannot contain Nulls. A Null value represents the absence of a value, and there’s absolutely no way a candidate key field can identify a given record if it is Null</w:t>
      </w:r>
    </w:p>
    <w:p w14:paraId="303E4B42" w14:textId="2E8227C1" w:rsidR="00F71008"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cannot cause a breach of the organization’s security or privacy rules. Values such as passwords and Social Security numbers are not suitable for use as a candidate key.</w:t>
      </w:r>
    </w:p>
    <w:p w14:paraId="38C8E61C" w14:textId="0013C664" w:rsidR="00106B21" w:rsidRPr="002A6242" w:rsidRDefault="00106B21"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is not optional in whole or in part. A value that is optional implies that it may be null at some point.</w:t>
      </w:r>
    </w:p>
    <w:p w14:paraId="16A2B8C7" w14:textId="5CB85368" w:rsidR="00106B21"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 comprises a minimum number of fields necessary to define uniqueness. You can use a combination of fields (treated as a single unit) to serve as a candidate key,</w:t>
      </w:r>
    </w:p>
    <w:p w14:paraId="42B6F274" w14:textId="3D870F9D"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values must uniquely and exclusively identify each record in the table.</w:t>
      </w:r>
    </w:p>
    <w:p w14:paraId="1FCAADE5" w14:textId="7474DD94" w:rsidR="00EE666E" w:rsidRPr="002A6242" w:rsidRDefault="00EE666E" w:rsidP="00780961">
      <w:pPr>
        <w:pStyle w:val="ListParagraph"/>
        <w:numPr>
          <w:ilvl w:val="0"/>
          <w:numId w:val="12"/>
        </w:numPr>
        <w:rPr>
          <w:rFonts w:asciiTheme="majorBidi" w:hAnsiTheme="majorBidi" w:cstheme="majorBidi"/>
          <w:b/>
          <w:bCs/>
        </w:rPr>
      </w:pPr>
      <w:r w:rsidRPr="002A6242">
        <w:rPr>
          <w:rFonts w:asciiTheme="majorBidi" w:hAnsiTheme="majorBidi" w:cstheme="majorBidi"/>
        </w:rPr>
        <w:t>Its value can be modified only in rare or extreme cases.</w:t>
      </w:r>
    </w:p>
    <w:p w14:paraId="2AB0BAF8" w14:textId="0D9CD42E" w:rsidR="00FB13F3" w:rsidRPr="002A6242" w:rsidRDefault="00FB13F3">
      <w:pPr>
        <w:rPr>
          <w:rFonts w:asciiTheme="majorBidi" w:hAnsiTheme="majorBidi" w:cstheme="majorBidi"/>
          <w:b/>
          <w:bCs/>
        </w:rPr>
      </w:pPr>
      <w:r w:rsidRPr="002A6242">
        <w:rPr>
          <w:rFonts w:asciiTheme="majorBidi" w:hAnsiTheme="majorBidi" w:cstheme="majorBidi"/>
          <w:b/>
          <w:bCs/>
        </w:rPr>
        <w:br w:type="page"/>
      </w:r>
    </w:p>
    <w:p w14:paraId="5484B3CA" w14:textId="3B7339F3" w:rsidR="00EE666E" w:rsidRPr="002A6242" w:rsidRDefault="00FB13F3" w:rsidP="00FB13F3">
      <w:pPr>
        <w:rPr>
          <w:rFonts w:asciiTheme="majorBidi" w:hAnsiTheme="majorBidi" w:cstheme="majorBidi"/>
          <w:b/>
          <w:bCs/>
        </w:rPr>
      </w:pPr>
      <w:r w:rsidRPr="002A6242">
        <w:rPr>
          <w:rFonts w:asciiTheme="majorBidi" w:hAnsiTheme="majorBidi" w:cstheme="majorBidi"/>
          <w:b/>
          <w:bCs/>
        </w:rPr>
        <w:lastRenderedPageBreak/>
        <w:t>Artificial Candidate Keys</w:t>
      </w:r>
      <w:r w:rsidR="003F16B8" w:rsidRPr="002A6242">
        <w:rPr>
          <w:rFonts w:asciiTheme="majorBidi" w:hAnsiTheme="majorBidi" w:cstheme="majorBidi"/>
          <w:b/>
          <w:bCs/>
        </w:rPr>
        <w:t xml:space="preserve"> (</w:t>
      </w:r>
      <w:r w:rsidR="003F16B8" w:rsidRPr="002A6242">
        <w:rPr>
          <w:rFonts w:asciiTheme="majorBidi" w:hAnsiTheme="majorBidi" w:cstheme="majorBidi"/>
        </w:rPr>
        <w:t>surrogate</w:t>
      </w:r>
      <w:r w:rsidR="003F16B8" w:rsidRPr="002A6242">
        <w:rPr>
          <w:rFonts w:asciiTheme="majorBidi" w:hAnsiTheme="majorBidi" w:cstheme="majorBidi"/>
          <w:b/>
          <w:bCs/>
        </w:rPr>
        <w:t>)</w:t>
      </w:r>
      <w:r w:rsidRPr="002A6242">
        <w:rPr>
          <w:rFonts w:asciiTheme="majorBidi" w:hAnsiTheme="majorBidi" w:cstheme="majorBidi"/>
          <w:b/>
          <w:bCs/>
        </w:rPr>
        <w:t>:</w:t>
      </w:r>
    </w:p>
    <w:p w14:paraId="7020B69E" w14:textId="2EBE4B40" w:rsidR="00FB13F3" w:rsidRPr="002A6242" w:rsidRDefault="00090D3E" w:rsidP="00FB13F3">
      <w:pPr>
        <w:rPr>
          <w:rFonts w:asciiTheme="majorBidi" w:hAnsiTheme="majorBidi" w:cstheme="majorBidi"/>
        </w:rPr>
      </w:pPr>
      <w:r w:rsidRPr="002A6242">
        <w:rPr>
          <w:rFonts w:asciiTheme="majorBidi" w:hAnsiTheme="majorBidi" w:cstheme="majorBidi"/>
        </w:rPr>
        <w:t xml:space="preserve">When you determine that a table does not contain a candidate key, we can create and use an artificial (or surrogate) candidate key. </w:t>
      </w:r>
      <w:r w:rsidR="0097740B" w:rsidRPr="002A6242">
        <w:rPr>
          <w:rFonts w:asciiTheme="majorBidi" w:hAnsiTheme="majorBidi" w:cstheme="majorBidi"/>
        </w:rPr>
        <w:t>we</w:t>
      </w:r>
      <w:r w:rsidRPr="002A6242">
        <w:rPr>
          <w:rFonts w:asciiTheme="majorBidi" w:hAnsiTheme="majorBidi" w:cstheme="majorBidi"/>
        </w:rPr>
        <w:t xml:space="preserve"> establish an artificial candidate key by creating a new field that conforms to all the Elements of a Candidate Key and then adding it to the table; this field becomes the official candidate key.</w:t>
      </w:r>
      <w:r w:rsidR="0097740B" w:rsidRPr="002A6242">
        <w:rPr>
          <w:rFonts w:asciiTheme="majorBidi" w:hAnsiTheme="majorBidi" w:cstheme="majorBidi"/>
        </w:rPr>
        <w:t xml:space="preserve"> we may also choose to create an artificial candidate key when it would be a stronger</w:t>
      </w:r>
    </w:p>
    <w:p w14:paraId="14D7641A" w14:textId="18467397" w:rsidR="00090D3E" w:rsidRPr="002A6242" w:rsidRDefault="00E068C2" w:rsidP="00FB13F3">
      <w:pPr>
        <w:rPr>
          <w:rFonts w:asciiTheme="majorBidi" w:hAnsiTheme="majorBidi" w:cstheme="majorBidi"/>
          <w:b/>
          <w:bCs/>
        </w:rPr>
      </w:pPr>
      <w:r w:rsidRPr="002A6242">
        <w:rPr>
          <w:rFonts w:asciiTheme="majorBidi" w:hAnsiTheme="majorBidi" w:cstheme="majorBidi"/>
          <w:b/>
          <w:bCs/>
        </w:rPr>
        <w:t>Primary Keys:</w:t>
      </w:r>
    </w:p>
    <w:p w14:paraId="18AEEEBD" w14:textId="3E029FB2" w:rsidR="00E068C2" w:rsidRPr="002A6242" w:rsidRDefault="00E068C2" w:rsidP="00D4764B">
      <w:pPr>
        <w:pStyle w:val="ListParagraph"/>
        <w:numPr>
          <w:ilvl w:val="0"/>
          <w:numId w:val="13"/>
        </w:numPr>
        <w:rPr>
          <w:rFonts w:asciiTheme="majorBidi" w:hAnsiTheme="majorBidi" w:cstheme="majorBidi"/>
        </w:rPr>
      </w:pPr>
      <w:r w:rsidRPr="002A6242">
        <w:rPr>
          <w:rFonts w:asciiTheme="majorBidi" w:hAnsiTheme="majorBidi" w:cstheme="majorBidi"/>
        </w:rPr>
        <w:t>A primary key field exclusively identifies the table throughout the database structure and helps establish relationships with other tables.</w:t>
      </w:r>
    </w:p>
    <w:p w14:paraId="64643D4B" w14:textId="4AE0F806" w:rsidR="00D4764B" w:rsidRPr="002A6242" w:rsidRDefault="00D4764B" w:rsidP="00D4764B">
      <w:pPr>
        <w:pStyle w:val="ListParagraph"/>
        <w:numPr>
          <w:ilvl w:val="0"/>
          <w:numId w:val="13"/>
        </w:numPr>
        <w:rPr>
          <w:rFonts w:asciiTheme="majorBidi" w:hAnsiTheme="majorBidi" w:cstheme="majorBidi"/>
          <w:b/>
          <w:bCs/>
        </w:rPr>
      </w:pPr>
      <w:r w:rsidRPr="002A6242">
        <w:rPr>
          <w:rFonts w:asciiTheme="majorBidi" w:hAnsiTheme="majorBidi" w:cstheme="majorBidi"/>
        </w:rPr>
        <w:t>A primary key value uniquely identifies a given record within a table and exclusively represents that record throughout the entire database. It also helps to guard against duplicate records.</w:t>
      </w:r>
    </w:p>
    <w:p w14:paraId="4AE99BC8" w14:textId="4254B044" w:rsidR="00D4764B" w:rsidRPr="002A6242" w:rsidRDefault="00D4764B" w:rsidP="00D4764B">
      <w:pPr>
        <w:rPr>
          <w:rFonts w:asciiTheme="majorBidi" w:hAnsiTheme="majorBidi" w:cstheme="majorBidi"/>
        </w:rPr>
      </w:pPr>
      <w:r w:rsidRPr="002A6242">
        <w:rPr>
          <w:rFonts w:asciiTheme="majorBidi" w:hAnsiTheme="majorBidi" w:cstheme="majorBidi"/>
        </w:rPr>
        <w:t>A primary key must conform to the exact same elements as a candidate key.</w:t>
      </w:r>
    </w:p>
    <w:p w14:paraId="6256D96E" w14:textId="3A37AA82" w:rsidR="00D4764B"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If </w:t>
      </w:r>
      <w:r w:rsidR="00D54E91" w:rsidRPr="002A6242">
        <w:rPr>
          <w:rFonts w:asciiTheme="majorBidi" w:hAnsiTheme="majorBidi" w:cstheme="majorBidi"/>
        </w:rPr>
        <w:t>we</w:t>
      </w:r>
      <w:r w:rsidRPr="002A6242">
        <w:rPr>
          <w:rFonts w:asciiTheme="majorBidi" w:hAnsiTheme="majorBidi" w:cstheme="majorBidi"/>
        </w:rPr>
        <w:t xml:space="preserve"> have a simple (single-field) candidate key and a composite candidate key, choose the simple candidate key. It’s always best to use a candidate key that contains the least number of fields. </w:t>
      </w:r>
    </w:p>
    <w:p w14:paraId="09D68DFD" w14:textId="4B3DD4ED" w:rsidR="00E65EB1" w:rsidRPr="002A6242" w:rsidRDefault="00E65EB1" w:rsidP="00E65EB1">
      <w:pPr>
        <w:pStyle w:val="ListParagraph"/>
        <w:numPr>
          <w:ilvl w:val="0"/>
          <w:numId w:val="14"/>
        </w:numPr>
        <w:rPr>
          <w:rFonts w:asciiTheme="majorBidi" w:hAnsiTheme="majorBidi" w:cstheme="majorBidi"/>
          <w:b/>
          <w:bCs/>
        </w:rPr>
      </w:pPr>
      <w:r w:rsidRPr="002A6242">
        <w:rPr>
          <w:rFonts w:asciiTheme="majorBidi" w:hAnsiTheme="majorBidi" w:cstheme="majorBidi"/>
        </w:rPr>
        <w:t xml:space="preserve">We will Choose a candidate key that incorporates part of the table name within its own name. </w:t>
      </w:r>
    </w:p>
    <w:p w14:paraId="739E0DDC" w14:textId="77777777" w:rsidR="003110BC" w:rsidRPr="002A6242" w:rsidRDefault="003110BC" w:rsidP="003110BC">
      <w:pPr>
        <w:rPr>
          <w:rFonts w:asciiTheme="majorBidi" w:hAnsiTheme="majorBidi" w:cstheme="majorBidi"/>
          <w:b/>
          <w:bCs/>
        </w:rPr>
      </w:pPr>
      <w:r w:rsidRPr="002A6242">
        <w:rPr>
          <w:rFonts w:asciiTheme="majorBidi" w:hAnsiTheme="majorBidi" w:cstheme="majorBidi"/>
          <w:b/>
          <w:bCs/>
        </w:rPr>
        <w:t>Elements of a Primary Key</w:t>
      </w:r>
    </w:p>
    <w:p w14:paraId="1186A045" w14:textId="6C2F09B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be a multipart field.</w:t>
      </w:r>
    </w:p>
    <w:p w14:paraId="74BF278B" w14:textId="5B619462"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must contain unique values.</w:t>
      </w:r>
    </w:p>
    <w:p w14:paraId="645CED57" w14:textId="375D56B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cannot contain Nulls.</w:t>
      </w:r>
    </w:p>
    <w:p w14:paraId="5C0A0788" w14:textId="144EB72F"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cannot cause a breach of the organization’s security or privacy rules.</w:t>
      </w:r>
    </w:p>
    <w:p w14:paraId="07CFDFF3" w14:textId="39D366A1"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is not optional in whole or in part.</w:t>
      </w:r>
    </w:p>
    <w:p w14:paraId="4CCF2433" w14:textId="7E7A3379"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 comprises a minimum number of fields necessary to define uniqueness.</w:t>
      </w:r>
    </w:p>
    <w:p w14:paraId="41AC97D6" w14:textId="25CACF40"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values must uniquely and exclusively identify each record in the table.</w:t>
      </w:r>
    </w:p>
    <w:p w14:paraId="1549C862" w14:textId="03DB3EDC"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must exclusively identify the value of each field within a given record.</w:t>
      </w:r>
    </w:p>
    <w:p w14:paraId="36AB3304" w14:textId="51DCC72B" w:rsidR="003110BC" w:rsidRPr="002A6242" w:rsidRDefault="003110BC" w:rsidP="004C16BD">
      <w:pPr>
        <w:pStyle w:val="ListParagraph"/>
        <w:numPr>
          <w:ilvl w:val="0"/>
          <w:numId w:val="15"/>
        </w:numPr>
        <w:rPr>
          <w:rFonts w:asciiTheme="majorBidi" w:hAnsiTheme="majorBidi" w:cstheme="majorBidi"/>
        </w:rPr>
      </w:pPr>
      <w:r w:rsidRPr="002A6242">
        <w:rPr>
          <w:rFonts w:asciiTheme="majorBidi" w:hAnsiTheme="majorBidi" w:cstheme="majorBidi"/>
        </w:rPr>
        <w:t>Its value can be modified only in rare or extreme cases.</w:t>
      </w:r>
    </w:p>
    <w:p w14:paraId="78F3F27C" w14:textId="1D24FEC5" w:rsidR="00040FDD" w:rsidRPr="002A6242" w:rsidRDefault="00040FDD" w:rsidP="00040FDD">
      <w:pPr>
        <w:rPr>
          <w:rFonts w:asciiTheme="majorBidi" w:hAnsiTheme="majorBidi" w:cstheme="majorBidi"/>
          <w:b/>
          <w:bCs/>
        </w:rPr>
      </w:pPr>
      <w:r w:rsidRPr="002A6242">
        <w:rPr>
          <w:rFonts w:asciiTheme="majorBidi" w:hAnsiTheme="majorBidi" w:cstheme="majorBidi"/>
          <w:b/>
          <w:bCs/>
        </w:rPr>
        <w:t>Alternate Keys:</w:t>
      </w:r>
    </w:p>
    <w:p w14:paraId="75A56A0A" w14:textId="076EF861" w:rsidR="004C68DC" w:rsidRPr="002A6242" w:rsidRDefault="00040FDD" w:rsidP="00577BFA">
      <w:pPr>
        <w:rPr>
          <w:rFonts w:asciiTheme="majorBidi" w:hAnsiTheme="majorBidi" w:cstheme="majorBidi"/>
        </w:rPr>
      </w:pPr>
      <w:r w:rsidRPr="002A6242">
        <w:rPr>
          <w:rFonts w:asciiTheme="majorBidi" w:hAnsiTheme="majorBidi" w:cstheme="majorBidi"/>
        </w:rPr>
        <w:t xml:space="preserve">Now that </w:t>
      </w:r>
      <w:r w:rsidR="001D60CF" w:rsidRPr="002A6242">
        <w:rPr>
          <w:rFonts w:asciiTheme="majorBidi" w:hAnsiTheme="majorBidi" w:cstheme="majorBidi"/>
        </w:rPr>
        <w:t>we</w:t>
      </w:r>
      <w:r w:rsidRPr="002A6242">
        <w:rPr>
          <w:rFonts w:asciiTheme="majorBidi" w:hAnsiTheme="majorBidi" w:cstheme="majorBidi"/>
        </w:rPr>
        <w:t xml:space="preserve">’ve selected a candidate key to serve as the primary key for a particular table, </w:t>
      </w:r>
      <w:r w:rsidR="00577BFA" w:rsidRPr="002A6242">
        <w:rPr>
          <w:rFonts w:asciiTheme="majorBidi" w:hAnsiTheme="majorBidi" w:cstheme="majorBidi"/>
        </w:rPr>
        <w:t>we</w:t>
      </w:r>
      <w:r w:rsidRPr="002A6242">
        <w:rPr>
          <w:rFonts w:asciiTheme="majorBidi" w:hAnsiTheme="majorBidi" w:cstheme="majorBidi"/>
        </w:rPr>
        <w:t>’ll designate the remaining candidate keys as alternate keys.</w:t>
      </w:r>
      <w:r w:rsidR="00577BFA" w:rsidRPr="002A6242">
        <w:rPr>
          <w:rFonts w:asciiTheme="majorBidi" w:hAnsiTheme="majorBidi" w:cstheme="majorBidi"/>
        </w:rPr>
        <w:t xml:space="preserve"> These keys can be useful to us in an RDBMS program because they provide an alternative means of uniquely identifying a particular record within the table.</w:t>
      </w:r>
      <w:r w:rsidR="00E07383" w:rsidRPr="002A6242">
        <w:rPr>
          <w:rFonts w:asciiTheme="majorBidi" w:hAnsiTheme="majorBidi" w:cstheme="majorBidi"/>
        </w:rPr>
        <w:t xml:space="preserve"> we won’t be concerned with alternate keys for the remainder of the database design process, but </w:t>
      </w:r>
      <w:r w:rsidR="000B08D2" w:rsidRPr="002A6242">
        <w:rPr>
          <w:rFonts w:asciiTheme="majorBidi" w:hAnsiTheme="majorBidi" w:cstheme="majorBidi"/>
        </w:rPr>
        <w:t>we</w:t>
      </w:r>
      <w:r w:rsidR="00E07383" w:rsidRPr="002A6242">
        <w:rPr>
          <w:rFonts w:asciiTheme="majorBidi" w:hAnsiTheme="majorBidi" w:cstheme="majorBidi"/>
        </w:rPr>
        <w:t xml:space="preserve"> will work with them once again as you implement the database in an RDBMS program.</w:t>
      </w:r>
    </w:p>
    <w:p w14:paraId="02BF7EC5" w14:textId="2DA6F95B" w:rsidR="00040FDD" w:rsidRPr="002A6242" w:rsidRDefault="004C68DC" w:rsidP="00EC14C8">
      <w:pPr>
        <w:rPr>
          <w:rFonts w:asciiTheme="majorBidi" w:hAnsiTheme="majorBidi" w:cstheme="majorBidi"/>
        </w:rPr>
      </w:pPr>
      <w:r w:rsidRPr="002A6242">
        <w:rPr>
          <w:rFonts w:asciiTheme="majorBidi" w:hAnsiTheme="majorBidi" w:cstheme="majorBidi"/>
        </w:rPr>
        <w:br w:type="page"/>
      </w:r>
    </w:p>
    <w:tbl>
      <w:tblPr>
        <w:tblStyle w:val="GridTable4-Accent5"/>
        <w:tblW w:w="0" w:type="auto"/>
        <w:tblInd w:w="-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63"/>
        <w:gridCol w:w="1414"/>
        <w:gridCol w:w="1524"/>
        <w:gridCol w:w="1561"/>
        <w:gridCol w:w="1492"/>
        <w:gridCol w:w="1536"/>
      </w:tblGrid>
      <w:tr w:rsidR="004960AF" w:rsidRPr="002A6242" w14:paraId="108229C6" w14:textId="77777777" w:rsidTr="00B01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527C9A7" w14:textId="3C0D04BD" w:rsidR="00F21443" w:rsidRPr="002A6242" w:rsidRDefault="00F21443" w:rsidP="00C71732">
            <w:pPr>
              <w:rPr>
                <w:rFonts w:asciiTheme="majorBidi" w:hAnsiTheme="majorBidi" w:cstheme="majorBidi"/>
                <w:lang w:bidi="ar-EG"/>
              </w:rPr>
            </w:pPr>
            <w:r w:rsidRPr="002A6242">
              <w:rPr>
                <w:rFonts w:asciiTheme="majorBidi" w:hAnsiTheme="majorBidi" w:cstheme="majorBidi"/>
                <w:lang w:bidi="ar-EG"/>
              </w:rPr>
              <w:lastRenderedPageBreak/>
              <w:t>Customers</w:t>
            </w:r>
          </w:p>
        </w:tc>
        <w:tc>
          <w:tcPr>
            <w:tcW w:w="1414" w:type="dxa"/>
          </w:tcPr>
          <w:p w14:paraId="726FF550" w14:textId="33ABB74C"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Accounts</w:t>
            </w:r>
          </w:p>
        </w:tc>
        <w:tc>
          <w:tcPr>
            <w:tcW w:w="1524" w:type="dxa"/>
          </w:tcPr>
          <w:p w14:paraId="4C23029C" w14:textId="75B0E2C4"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Employees</w:t>
            </w:r>
          </w:p>
        </w:tc>
        <w:tc>
          <w:tcPr>
            <w:tcW w:w="1561" w:type="dxa"/>
          </w:tcPr>
          <w:p w14:paraId="762800F2" w14:textId="52F544F7"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Suppliers</w:t>
            </w:r>
          </w:p>
        </w:tc>
        <w:tc>
          <w:tcPr>
            <w:tcW w:w="1365" w:type="dxa"/>
          </w:tcPr>
          <w:p w14:paraId="77B941CA" w14:textId="18E2AF23" w:rsidR="00F21443" w:rsidRPr="002A6242" w:rsidRDefault="00427EE5"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427EE5">
              <w:rPr>
                <w:rFonts w:asciiTheme="majorBidi" w:hAnsiTheme="majorBidi" w:cstheme="majorBidi"/>
                <w:lang w:bidi="ar-EG"/>
              </w:rPr>
              <w:t>branchTables</w:t>
            </w:r>
            <w:proofErr w:type="spellEnd"/>
          </w:p>
        </w:tc>
        <w:tc>
          <w:tcPr>
            <w:tcW w:w="1536" w:type="dxa"/>
          </w:tcPr>
          <w:p w14:paraId="191DE895" w14:textId="7471B35A" w:rsidR="00F21443" w:rsidRPr="002A6242" w:rsidRDefault="00F21443"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Branches</w:t>
            </w:r>
          </w:p>
        </w:tc>
      </w:tr>
      <w:tr w:rsidR="004960AF" w:rsidRPr="002A6242" w14:paraId="359210B2"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6C8952A4" w14:textId="2C5C8958"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custID</w:t>
            </w:r>
            <w:proofErr w:type="spellEnd"/>
            <w:r w:rsidR="00391276" w:rsidRPr="002A6242">
              <w:rPr>
                <w:rFonts w:asciiTheme="majorBidi" w:hAnsiTheme="majorBidi" w:cstheme="majorBidi"/>
                <w:b w:val="0"/>
                <w:bCs w:val="0"/>
                <w:lang w:bidi="ar-EG"/>
              </w:rPr>
              <w:t xml:space="preserve"> PK</w:t>
            </w:r>
          </w:p>
        </w:tc>
        <w:tc>
          <w:tcPr>
            <w:tcW w:w="1414" w:type="dxa"/>
          </w:tcPr>
          <w:p w14:paraId="6B3442E1" w14:textId="524975AE"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custID</w:t>
            </w:r>
            <w:proofErr w:type="spellEnd"/>
            <w:r w:rsidR="00391276" w:rsidRPr="002A6242">
              <w:rPr>
                <w:rFonts w:asciiTheme="majorBidi" w:hAnsiTheme="majorBidi" w:cstheme="majorBidi"/>
                <w:lang w:bidi="ar-EG"/>
              </w:rPr>
              <w:t xml:space="preserve"> FK</w:t>
            </w:r>
          </w:p>
        </w:tc>
        <w:tc>
          <w:tcPr>
            <w:tcW w:w="1524" w:type="dxa"/>
          </w:tcPr>
          <w:p w14:paraId="4EF6A1C1" w14:textId="3191216E" w:rsidR="00F21443" w:rsidRPr="002A6242" w:rsidRDefault="00F21443" w:rsidP="00AA6E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empID</w:t>
            </w:r>
            <w:proofErr w:type="spellEnd"/>
            <w:r w:rsidRPr="002A6242">
              <w:rPr>
                <w:rFonts w:asciiTheme="majorBidi" w:hAnsiTheme="majorBidi" w:cstheme="majorBidi"/>
                <w:lang w:bidi="ar-EG"/>
              </w:rPr>
              <w:t xml:space="preserve"> </w:t>
            </w:r>
            <w:r w:rsidR="00391276" w:rsidRPr="002A6242">
              <w:rPr>
                <w:rFonts w:asciiTheme="majorBidi" w:hAnsiTheme="majorBidi" w:cstheme="majorBidi"/>
                <w:lang w:bidi="ar-EG"/>
              </w:rPr>
              <w:t>PK</w:t>
            </w:r>
          </w:p>
        </w:tc>
        <w:tc>
          <w:tcPr>
            <w:tcW w:w="1561" w:type="dxa"/>
          </w:tcPr>
          <w:p w14:paraId="66A8583B" w14:textId="32582359"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suppID</w:t>
            </w:r>
            <w:proofErr w:type="spellEnd"/>
            <w:r w:rsidR="00F221F8" w:rsidRPr="002A6242">
              <w:rPr>
                <w:rFonts w:asciiTheme="majorBidi" w:hAnsiTheme="majorBidi" w:cstheme="majorBidi"/>
                <w:lang w:bidi="ar-EG"/>
              </w:rPr>
              <w:t xml:space="preserve"> PK</w:t>
            </w:r>
          </w:p>
        </w:tc>
        <w:tc>
          <w:tcPr>
            <w:tcW w:w="1365" w:type="dxa"/>
          </w:tcPr>
          <w:p w14:paraId="634DB795" w14:textId="001A7437"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tableID</w:t>
            </w:r>
            <w:proofErr w:type="spellEnd"/>
            <w:r w:rsidR="0092650D" w:rsidRPr="002A6242">
              <w:rPr>
                <w:rFonts w:asciiTheme="majorBidi" w:hAnsiTheme="majorBidi" w:cstheme="majorBidi"/>
                <w:lang w:bidi="ar-EG"/>
              </w:rPr>
              <w:t xml:space="preserve"> PR</w:t>
            </w:r>
          </w:p>
        </w:tc>
        <w:tc>
          <w:tcPr>
            <w:tcW w:w="1536" w:type="dxa"/>
          </w:tcPr>
          <w:p w14:paraId="3788BB67" w14:textId="49726B06" w:rsidR="00F21443" w:rsidRPr="002A6242" w:rsidRDefault="00CC0DEB"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PK</w:t>
            </w:r>
          </w:p>
        </w:tc>
      </w:tr>
      <w:tr w:rsidR="004960AF" w:rsidRPr="002A6242" w14:paraId="22AB8811"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3F975A53" w14:textId="3CCF48DF"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custFName</w:t>
            </w:r>
            <w:proofErr w:type="spellEnd"/>
          </w:p>
        </w:tc>
        <w:tc>
          <w:tcPr>
            <w:tcW w:w="1414" w:type="dxa"/>
          </w:tcPr>
          <w:p w14:paraId="2C70FDF1" w14:textId="7C8F563B"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custEmail</w:t>
            </w:r>
            <w:proofErr w:type="spellEnd"/>
          </w:p>
        </w:tc>
        <w:tc>
          <w:tcPr>
            <w:tcW w:w="1524" w:type="dxa"/>
          </w:tcPr>
          <w:p w14:paraId="05CACD96" w14:textId="6B1BD330"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 xml:space="preserve">SSN AK </w:t>
            </w:r>
          </w:p>
        </w:tc>
        <w:tc>
          <w:tcPr>
            <w:tcW w:w="1561" w:type="dxa"/>
          </w:tcPr>
          <w:p w14:paraId="503DAE76" w14:textId="750BE72C"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suppFName</w:t>
            </w:r>
            <w:proofErr w:type="spellEnd"/>
          </w:p>
        </w:tc>
        <w:tc>
          <w:tcPr>
            <w:tcW w:w="1365" w:type="dxa"/>
          </w:tcPr>
          <w:p w14:paraId="695ABCD5" w14:textId="2F0F58EA" w:rsidR="00F21443" w:rsidRPr="002A6242" w:rsidRDefault="00FD159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branchID</w:t>
            </w:r>
            <w:proofErr w:type="spellEnd"/>
            <w:r w:rsidRPr="002A6242">
              <w:rPr>
                <w:rFonts w:asciiTheme="majorBidi" w:hAnsiTheme="majorBidi" w:cstheme="majorBidi"/>
                <w:lang w:bidi="ar-EG"/>
              </w:rPr>
              <w:t xml:space="preserve"> </w:t>
            </w:r>
            <w:r w:rsidR="0092650D" w:rsidRPr="002A6242">
              <w:rPr>
                <w:rFonts w:asciiTheme="majorBidi" w:hAnsiTheme="majorBidi" w:cstheme="majorBidi"/>
                <w:lang w:bidi="ar-EG"/>
              </w:rPr>
              <w:t xml:space="preserve">FK </w:t>
            </w:r>
          </w:p>
        </w:tc>
        <w:tc>
          <w:tcPr>
            <w:tcW w:w="1536" w:type="dxa"/>
          </w:tcPr>
          <w:p w14:paraId="590B1AA8" w14:textId="2A372BDE" w:rsidR="00F21443" w:rsidRPr="002A6242" w:rsidRDefault="00455646"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br</w:t>
            </w:r>
            <w:r w:rsidR="00330A68" w:rsidRPr="002A6242">
              <w:rPr>
                <w:rFonts w:asciiTheme="majorBidi" w:hAnsiTheme="majorBidi" w:cstheme="majorBidi"/>
                <w:lang w:bidi="ar-EG"/>
              </w:rPr>
              <w:t>anch</w:t>
            </w:r>
            <w:r w:rsidR="00CC0DEB" w:rsidRPr="002A6242">
              <w:rPr>
                <w:rFonts w:asciiTheme="majorBidi" w:hAnsiTheme="majorBidi" w:cstheme="majorBidi"/>
                <w:lang w:bidi="ar-EG"/>
              </w:rPr>
              <w:t>Address</w:t>
            </w:r>
            <w:proofErr w:type="spellEnd"/>
            <w:r w:rsidR="00330A68" w:rsidRPr="002A6242">
              <w:rPr>
                <w:rFonts w:asciiTheme="majorBidi" w:hAnsiTheme="majorBidi" w:cstheme="majorBidi"/>
                <w:lang w:bidi="ar-EG"/>
              </w:rPr>
              <w:t xml:space="preserve"> </w:t>
            </w:r>
            <w:r w:rsidR="006635BB" w:rsidRPr="002A6242">
              <w:rPr>
                <w:rFonts w:asciiTheme="majorBidi" w:hAnsiTheme="majorBidi" w:cstheme="majorBidi"/>
                <w:lang w:bidi="ar-EG"/>
              </w:rPr>
              <w:t>AK</w:t>
            </w:r>
          </w:p>
        </w:tc>
      </w:tr>
      <w:tr w:rsidR="004960AF" w:rsidRPr="002A6242" w14:paraId="7B55C471"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5CA4B6AC" w14:textId="29D164A2" w:rsidR="00F21443" w:rsidRPr="002A6242" w:rsidRDefault="00F21443"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custLName</w:t>
            </w:r>
            <w:proofErr w:type="spellEnd"/>
          </w:p>
        </w:tc>
        <w:tc>
          <w:tcPr>
            <w:tcW w:w="1414" w:type="dxa"/>
          </w:tcPr>
          <w:p w14:paraId="3600C43E" w14:textId="619070C4"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custPassword</w:t>
            </w:r>
            <w:proofErr w:type="spellEnd"/>
          </w:p>
        </w:tc>
        <w:tc>
          <w:tcPr>
            <w:tcW w:w="1524" w:type="dxa"/>
          </w:tcPr>
          <w:p w14:paraId="56755D9B" w14:textId="6C1D15AB" w:rsidR="00F21443" w:rsidRPr="002A6242" w:rsidRDefault="00416ED4"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empFName</w:t>
            </w:r>
            <w:proofErr w:type="spellEnd"/>
            <w:r w:rsidRPr="002A6242">
              <w:rPr>
                <w:rFonts w:asciiTheme="majorBidi" w:hAnsiTheme="majorBidi" w:cstheme="majorBidi"/>
                <w:lang w:bidi="ar-EG"/>
              </w:rPr>
              <w:t xml:space="preserve"> </w:t>
            </w:r>
          </w:p>
        </w:tc>
        <w:tc>
          <w:tcPr>
            <w:tcW w:w="1561" w:type="dxa"/>
          </w:tcPr>
          <w:p w14:paraId="6F94F067" w14:textId="0E618016" w:rsidR="00F21443" w:rsidRPr="002A6242" w:rsidRDefault="00F21443"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suppLName</w:t>
            </w:r>
            <w:proofErr w:type="spellEnd"/>
          </w:p>
        </w:tc>
        <w:tc>
          <w:tcPr>
            <w:tcW w:w="1365" w:type="dxa"/>
          </w:tcPr>
          <w:p w14:paraId="3FD78B3D" w14:textId="30538B26" w:rsidR="00F21443" w:rsidRPr="002A6242" w:rsidRDefault="00214316"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tableS</w:t>
            </w:r>
            <w:r w:rsidR="005B402E" w:rsidRPr="002A6242">
              <w:rPr>
                <w:rFonts w:asciiTheme="majorBidi" w:hAnsiTheme="majorBidi" w:cstheme="majorBidi"/>
                <w:lang w:bidi="ar-EG"/>
              </w:rPr>
              <w:t>tatus</w:t>
            </w:r>
            <w:proofErr w:type="spellEnd"/>
          </w:p>
        </w:tc>
        <w:tc>
          <w:tcPr>
            <w:tcW w:w="1536" w:type="dxa"/>
          </w:tcPr>
          <w:p w14:paraId="4B058BAF" w14:textId="07869344" w:rsidR="00F21443" w:rsidRPr="002A6242" w:rsidRDefault="004960AF"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managerID</w:t>
            </w:r>
            <w:proofErr w:type="spellEnd"/>
            <w:r w:rsidR="008F1788" w:rsidRPr="002A6242">
              <w:rPr>
                <w:rFonts w:asciiTheme="majorBidi" w:hAnsiTheme="majorBidi" w:cstheme="majorBidi"/>
                <w:lang w:bidi="ar-EG"/>
              </w:rPr>
              <w:t xml:space="preserve"> FK</w:t>
            </w:r>
          </w:p>
        </w:tc>
      </w:tr>
      <w:tr w:rsidR="004960AF" w:rsidRPr="002A6242" w14:paraId="78405C9A"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2FB47E8C" w14:textId="7B44A3E6" w:rsidR="00F21443" w:rsidRPr="002A6242" w:rsidRDefault="00C97481" w:rsidP="00C71732">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sidRPr="002A6242">
              <w:rPr>
                <w:rFonts w:asciiTheme="majorBidi" w:hAnsiTheme="majorBidi" w:cstheme="majorBidi"/>
                <w:b w:val="0"/>
                <w:bCs w:val="0"/>
              </w:rPr>
              <w:t>City</w:t>
            </w:r>
            <w:proofErr w:type="spellEnd"/>
          </w:p>
        </w:tc>
        <w:tc>
          <w:tcPr>
            <w:tcW w:w="1414" w:type="dxa"/>
          </w:tcPr>
          <w:p w14:paraId="3A679EF8" w14:textId="65FE07F6" w:rsidR="00F21443" w:rsidRPr="002A6242" w:rsidRDefault="00751F15"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751F15">
              <w:rPr>
                <w:rFonts w:asciiTheme="majorBidi" w:hAnsiTheme="majorBidi" w:cstheme="majorBidi"/>
                <w:lang w:bidi="ar-EG"/>
              </w:rPr>
              <w:t>CreatedDate</w:t>
            </w:r>
            <w:proofErr w:type="spellEnd"/>
          </w:p>
        </w:tc>
        <w:tc>
          <w:tcPr>
            <w:tcW w:w="1524" w:type="dxa"/>
          </w:tcPr>
          <w:p w14:paraId="344A6F54" w14:textId="32D53244" w:rsidR="00F21443" w:rsidRPr="002A6242" w:rsidRDefault="00416ED4"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empLName</w:t>
            </w:r>
            <w:proofErr w:type="spellEnd"/>
          </w:p>
        </w:tc>
        <w:tc>
          <w:tcPr>
            <w:tcW w:w="1561" w:type="dxa"/>
          </w:tcPr>
          <w:p w14:paraId="269DBE30" w14:textId="0A97B8F5" w:rsidR="00F21443" w:rsidRPr="002A6242" w:rsidRDefault="00D2483A"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suppAddress</w:t>
            </w:r>
            <w:proofErr w:type="spellEnd"/>
          </w:p>
        </w:tc>
        <w:tc>
          <w:tcPr>
            <w:tcW w:w="1365" w:type="dxa"/>
          </w:tcPr>
          <w:p w14:paraId="0C95F4A8" w14:textId="3F31ABAF" w:rsidR="00F21443" w:rsidRPr="002A6242" w:rsidRDefault="00F8639C"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2A6242">
              <w:rPr>
                <w:rFonts w:asciiTheme="majorBidi" w:hAnsiTheme="majorBidi" w:cstheme="majorBidi"/>
                <w:lang w:bidi="ar-EG"/>
              </w:rPr>
              <w:t>capacity</w:t>
            </w:r>
          </w:p>
        </w:tc>
        <w:tc>
          <w:tcPr>
            <w:tcW w:w="1536" w:type="dxa"/>
          </w:tcPr>
          <w:p w14:paraId="6FD793DD" w14:textId="77777777" w:rsidR="00F21443" w:rsidRPr="002A6242" w:rsidRDefault="00F21443"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3438FA64"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2C0D6371" w14:textId="5A2AFA17"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w:t>
            </w:r>
            <w:r>
              <w:rPr>
                <w:rFonts w:asciiTheme="majorBidi" w:hAnsiTheme="majorBidi" w:cstheme="majorBidi"/>
                <w:b w:val="0"/>
                <w:bCs w:val="0"/>
                <w:lang w:bidi="ar-EG"/>
              </w:rPr>
              <w:t>Status</w:t>
            </w:r>
            <w:proofErr w:type="spellEnd"/>
          </w:p>
        </w:tc>
        <w:tc>
          <w:tcPr>
            <w:tcW w:w="1414" w:type="dxa"/>
          </w:tcPr>
          <w:p w14:paraId="18ACBA7F"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357B68D0" w14:textId="5AEDAA60"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empBirthDate</w:t>
            </w:r>
            <w:proofErr w:type="spellEnd"/>
          </w:p>
        </w:tc>
        <w:tc>
          <w:tcPr>
            <w:tcW w:w="1561" w:type="dxa"/>
          </w:tcPr>
          <w:p w14:paraId="5A70C2C3" w14:textId="62274B4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suppCompany</w:t>
            </w:r>
            <w:proofErr w:type="spellEnd"/>
          </w:p>
        </w:tc>
        <w:tc>
          <w:tcPr>
            <w:tcW w:w="1365" w:type="dxa"/>
          </w:tcPr>
          <w:p w14:paraId="32EC8C75"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7D5214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r w:rsidR="00B01574" w:rsidRPr="002A6242" w14:paraId="3B10964B" w14:textId="77777777" w:rsidTr="00B01574">
        <w:tc>
          <w:tcPr>
            <w:cnfStyle w:val="001000000000" w:firstRow="0" w:lastRow="0" w:firstColumn="1" w:lastColumn="0" w:oddVBand="0" w:evenVBand="0" w:oddHBand="0" w:evenHBand="0" w:firstRowFirstColumn="0" w:firstRowLastColumn="0" w:lastRowFirstColumn="0" w:lastRowLastColumn="0"/>
            <w:tcW w:w="1563" w:type="dxa"/>
          </w:tcPr>
          <w:p w14:paraId="4CEE9E3B" w14:textId="1EC31FFF" w:rsidR="00B01574" w:rsidRPr="002A6242" w:rsidRDefault="00B01574" w:rsidP="00B01574">
            <w:pPr>
              <w:rPr>
                <w:rFonts w:asciiTheme="majorBidi" w:hAnsiTheme="majorBidi" w:cstheme="majorBidi"/>
                <w:b w:val="0"/>
                <w:bCs w:val="0"/>
                <w:lang w:bidi="ar-EG"/>
              </w:rPr>
            </w:pPr>
            <w:proofErr w:type="spellStart"/>
            <w:r w:rsidRPr="002A6242">
              <w:rPr>
                <w:rFonts w:asciiTheme="majorBidi" w:hAnsiTheme="majorBidi" w:cstheme="majorBidi"/>
                <w:b w:val="0"/>
                <w:bCs w:val="0"/>
                <w:lang w:bidi="ar-EG"/>
              </w:rPr>
              <w:t>custBirthdate</w:t>
            </w:r>
            <w:proofErr w:type="spellEnd"/>
          </w:p>
        </w:tc>
        <w:tc>
          <w:tcPr>
            <w:tcW w:w="1414" w:type="dxa"/>
          </w:tcPr>
          <w:p w14:paraId="79391B51"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24" w:type="dxa"/>
          </w:tcPr>
          <w:p w14:paraId="1ED9E31F" w14:textId="3D145CB2"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empAddress</w:t>
            </w:r>
            <w:proofErr w:type="spellEnd"/>
          </w:p>
        </w:tc>
        <w:tc>
          <w:tcPr>
            <w:tcW w:w="1561" w:type="dxa"/>
          </w:tcPr>
          <w:p w14:paraId="27EAD6EF" w14:textId="41E8EF4A"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365" w:type="dxa"/>
          </w:tcPr>
          <w:p w14:paraId="77444AEA"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c>
          <w:tcPr>
            <w:tcW w:w="1536" w:type="dxa"/>
          </w:tcPr>
          <w:p w14:paraId="11FAE6C6" w14:textId="77777777" w:rsidR="00B01574" w:rsidRPr="002A6242" w:rsidRDefault="00B01574" w:rsidP="00B0157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tc>
      </w:tr>
      <w:tr w:rsidR="00B01574" w:rsidRPr="002A6242" w14:paraId="0AD1755D" w14:textId="77777777" w:rsidTr="00B01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Pr>
          <w:p w14:paraId="0ACA9051" w14:textId="546F2EF0" w:rsidR="00B01574" w:rsidRPr="002A6242" w:rsidRDefault="00B01574" w:rsidP="00B01574">
            <w:pPr>
              <w:rPr>
                <w:rFonts w:asciiTheme="majorBidi" w:hAnsiTheme="majorBidi" w:cstheme="majorBidi"/>
              </w:rPr>
            </w:pPr>
            <w:proofErr w:type="spellStart"/>
            <w:r w:rsidRPr="002A6242">
              <w:rPr>
                <w:rFonts w:asciiTheme="majorBidi" w:hAnsiTheme="majorBidi" w:cstheme="majorBidi"/>
                <w:b w:val="0"/>
                <w:bCs w:val="0"/>
                <w:lang w:bidi="ar-EG"/>
              </w:rPr>
              <w:t>custAddress</w:t>
            </w:r>
            <w:proofErr w:type="spellEnd"/>
          </w:p>
        </w:tc>
        <w:tc>
          <w:tcPr>
            <w:tcW w:w="1414" w:type="dxa"/>
          </w:tcPr>
          <w:p w14:paraId="180F1F69"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24" w:type="dxa"/>
          </w:tcPr>
          <w:p w14:paraId="1734CA86" w14:textId="73CF3C1D"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roofErr w:type="spellStart"/>
            <w:r w:rsidRPr="002A6242">
              <w:rPr>
                <w:rFonts w:asciiTheme="majorBidi" w:hAnsiTheme="majorBidi" w:cstheme="majorBidi"/>
                <w:lang w:bidi="ar-EG"/>
              </w:rPr>
              <w:t>empDateHired</w:t>
            </w:r>
            <w:proofErr w:type="spellEnd"/>
          </w:p>
        </w:tc>
        <w:tc>
          <w:tcPr>
            <w:tcW w:w="1561" w:type="dxa"/>
          </w:tcPr>
          <w:p w14:paraId="5F4A462D"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365" w:type="dxa"/>
          </w:tcPr>
          <w:p w14:paraId="3F7321D6"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c>
          <w:tcPr>
            <w:tcW w:w="1536" w:type="dxa"/>
          </w:tcPr>
          <w:p w14:paraId="3EE5E163" w14:textId="77777777" w:rsidR="00B01574" w:rsidRPr="002A6242" w:rsidRDefault="00B01574" w:rsidP="00B0157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EG"/>
              </w:rPr>
            </w:pPr>
          </w:p>
        </w:tc>
      </w:tr>
    </w:tbl>
    <w:p w14:paraId="0AC8E731" w14:textId="77777777" w:rsidR="009951EE" w:rsidRPr="002A6242" w:rsidRDefault="009951EE" w:rsidP="00C71732">
      <w:pPr>
        <w:rPr>
          <w:rFonts w:asciiTheme="majorBidi" w:hAnsiTheme="majorBidi" w:cstheme="majorBidi"/>
        </w:rPr>
      </w:pPr>
    </w:p>
    <w:tbl>
      <w:tblPr>
        <w:tblStyle w:val="GridTable4-Accent5"/>
        <w:tblW w:w="0" w:type="auto"/>
        <w:tblLayout w:type="fixed"/>
        <w:tblLook w:val="04A0" w:firstRow="1" w:lastRow="0" w:firstColumn="1" w:lastColumn="0" w:noHBand="0" w:noVBand="1"/>
      </w:tblPr>
      <w:tblGrid>
        <w:gridCol w:w="1838"/>
        <w:gridCol w:w="1165"/>
        <w:gridCol w:w="1387"/>
        <w:gridCol w:w="1474"/>
        <w:gridCol w:w="1383"/>
        <w:gridCol w:w="1383"/>
      </w:tblGrid>
      <w:tr w:rsidR="00275452" w:rsidRPr="002A6242" w14:paraId="53819392" w14:textId="77777777" w:rsidTr="004A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4B784B" w14:textId="03ACA7E4" w:rsidR="00275452" w:rsidRPr="002A6242" w:rsidRDefault="00275452" w:rsidP="00E94B78">
            <w:pPr>
              <w:rPr>
                <w:rFonts w:asciiTheme="majorBidi" w:hAnsiTheme="majorBidi" w:cstheme="majorBidi"/>
              </w:rPr>
            </w:pPr>
            <w:r w:rsidRPr="002A6242">
              <w:rPr>
                <w:rFonts w:asciiTheme="majorBidi" w:hAnsiTheme="majorBidi" w:cstheme="majorBidi"/>
              </w:rPr>
              <w:t>Attendance</w:t>
            </w:r>
          </w:p>
        </w:tc>
        <w:tc>
          <w:tcPr>
            <w:tcW w:w="1165" w:type="dxa"/>
          </w:tcPr>
          <w:p w14:paraId="4AF080A5" w14:textId="26AA978A"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Positions</w:t>
            </w:r>
          </w:p>
        </w:tc>
        <w:tc>
          <w:tcPr>
            <w:tcW w:w="1387" w:type="dxa"/>
          </w:tcPr>
          <w:p w14:paraId="042C243B" w14:textId="0154FEB5"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Promotions</w:t>
            </w:r>
          </w:p>
        </w:tc>
        <w:tc>
          <w:tcPr>
            <w:tcW w:w="1474" w:type="dxa"/>
          </w:tcPr>
          <w:p w14:paraId="42529469" w14:textId="7675117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Storage</w:t>
            </w:r>
          </w:p>
        </w:tc>
        <w:tc>
          <w:tcPr>
            <w:tcW w:w="1383" w:type="dxa"/>
          </w:tcPr>
          <w:p w14:paraId="7B964EEB" w14:textId="4EF0266B"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Ingredients</w:t>
            </w:r>
          </w:p>
        </w:tc>
        <w:tc>
          <w:tcPr>
            <w:tcW w:w="1383" w:type="dxa"/>
          </w:tcPr>
          <w:p w14:paraId="505E7A2B" w14:textId="33299F68" w:rsidR="00275452" w:rsidRPr="002A6242" w:rsidRDefault="00275452" w:rsidP="00E94B7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Stock</w:t>
            </w:r>
          </w:p>
        </w:tc>
      </w:tr>
      <w:tr w:rsidR="00D34EB4" w:rsidRPr="002A6242" w14:paraId="20146F3B"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D071A9D" w14:textId="5B1BBBD3" w:rsidR="00D34EB4" w:rsidRPr="004911FB" w:rsidRDefault="00D34EB4" w:rsidP="00D34EB4">
            <w:pPr>
              <w:rPr>
                <w:rFonts w:asciiTheme="majorBidi" w:hAnsiTheme="majorBidi" w:cstheme="majorBidi"/>
                <w:b w:val="0"/>
                <w:bCs w:val="0"/>
              </w:rPr>
            </w:pPr>
            <w:proofErr w:type="spellStart"/>
            <w:r w:rsidRPr="004911FB">
              <w:rPr>
                <w:rFonts w:asciiTheme="majorBidi" w:hAnsiTheme="majorBidi" w:cstheme="majorBidi"/>
                <w:b w:val="0"/>
                <w:bCs w:val="0"/>
              </w:rPr>
              <w:t>AttendanceID</w:t>
            </w:r>
            <w:proofErr w:type="spellEnd"/>
            <w:r w:rsidRPr="004911FB">
              <w:rPr>
                <w:rFonts w:asciiTheme="majorBidi" w:hAnsiTheme="majorBidi" w:cstheme="majorBidi"/>
                <w:b w:val="0"/>
                <w:bCs w:val="0"/>
              </w:rPr>
              <w:t xml:space="preserve"> PK</w:t>
            </w:r>
          </w:p>
        </w:tc>
        <w:tc>
          <w:tcPr>
            <w:tcW w:w="1165" w:type="dxa"/>
          </w:tcPr>
          <w:p w14:paraId="70C447E8" w14:textId="53A24588"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PK</w:t>
            </w:r>
          </w:p>
        </w:tc>
        <w:tc>
          <w:tcPr>
            <w:tcW w:w="1387" w:type="dxa"/>
          </w:tcPr>
          <w:p w14:paraId="5E910024" w14:textId="34BC2961"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proID</w:t>
            </w:r>
            <w:proofErr w:type="spellEnd"/>
            <w:r w:rsidRPr="004911FB">
              <w:rPr>
                <w:rFonts w:asciiTheme="majorBidi" w:hAnsiTheme="majorBidi" w:cstheme="majorBidi"/>
              </w:rPr>
              <w:t xml:space="preserve"> PK</w:t>
            </w:r>
          </w:p>
        </w:tc>
        <w:tc>
          <w:tcPr>
            <w:tcW w:w="1474" w:type="dxa"/>
          </w:tcPr>
          <w:p w14:paraId="0494B2F5" w14:textId="100E8992"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storageID</w:t>
            </w:r>
            <w:proofErr w:type="spellEnd"/>
            <w:r w:rsidRPr="004911FB">
              <w:rPr>
                <w:rFonts w:asciiTheme="majorBidi" w:hAnsiTheme="majorBidi" w:cstheme="majorBidi"/>
              </w:rPr>
              <w:t xml:space="preserve"> PK</w:t>
            </w:r>
          </w:p>
        </w:tc>
        <w:tc>
          <w:tcPr>
            <w:tcW w:w="1383" w:type="dxa"/>
          </w:tcPr>
          <w:p w14:paraId="0376E39A" w14:textId="2FA0DD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PK</w:t>
            </w:r>
          </w:p>
        </w:tc>
        <w:tc>
          <w:tcPr>
            <w:tcW w:w="1383" w:type="dxa"/>
          </w:tcPr>
          <w:p w14:paraId="03063463" w14:textId="1602BEFF" w:rsidR="00D34EB4" w:rsidRPr="004911FB" w:rsidRDefault="00D34EB4" w:rsidP="00D34EB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branchID</w:t>
            </w:r>
            <w:proofErr w:type="spellEnd"/>
            <w:r w:rsidRPr="004911FB">
              <w:rPr>
                <w:rFonts w:asciiTheme="majorBidi" w:hAnsiTheme="majorBidi" w:cstheme="majorBidi"/>
                <w:lang w:bidi="ar-EG"/>
              </w:rPr>
              <w:t xml:space="preserve"> </w:t>
            </w:r>
            <w:r w:rsidRPr="00D34EB4">
              <w:rPr>
                <w:rFonts w:asciiTheme="majorBidi" w:hAnsiTheme="majorBidi" w:cstheme="majorBidi"/>
                <w:lang w:bidi="ar-EG"/>
              </w:rPr>
              <w:t>CPK/FK</w:t>
            </w:r>
          </w:p>
        </w:tc>
      </w:tr>
      <w:tr w:rsidR="0000088E" w:rsidRPr="002A6242" w14:paraId="14EEB5C0"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4AFBFAA3" w14:textId="35E573F6" w:rsidR="0000088E" w:rsidRPr="004911FB" w:rsidRDefault="0000088E" w:rsidP="0000088E">
            <w:pPr>
              <w:rPr>
                <w:rFonts w:asciiTheme="majorBidi" w:hAnsiTheme="majorBidi" w:cstheme="majorBidi"/>
                <w:b w:val="0"/>
                <w:bCs w:val="0"/>
              </w:rPr>
            </w:pPr>
            <w:proofErr w:type="spellStart"/>
            <w:r w:rsidRPr="004911FB">
              <w:rPr>
                <w:rFonts w:asciiTheme="majorBidi" w:hAnsiTheme="majorBidi" w:cstheme="majorBidi"/>
                <w:b w:val="0"/>
                <w:bCs w:val="0"/>
              </w:rPr>
              <w:t>empID</w:t>
            </w:r>
            <w:proofErr w:type="spellEnd"/>
            <w:r w:rsidRPr="004911FB">
              <w:rPr>
                <w:rFonts w:asciiTheme="majorBidi" w:hAnsiTheme="majorBidi" w:cstheme="majorBidi"/>
                <w:b w:val="0"/>
                <w:bCs w:val="0"/>
              </w:rPr>
              <w:t xml:space="preserve"> FK</w:t>
            </w:r>
          </w:p>
        </w:tc>
        <w:tc>
          <w:tcPr>
            <w:tcW w:w="1165" w:type="dxa"/>
          </w:tcPr>
          <w:p w14:paraId="05DF4294" w14:textId="04A0D55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postionName</w:t>
            </w:r>
            <w:proofErr w:type="spellEnd"/>
            <w:r w:rsidRPr="004911FB">
              <w:rPr>
                <w:rFonts w:asciiTheme="majorBidi" w:hAnsiTheme="majorBidi" w:cstheme="majorBidi"/>
              </w:rPr>
              <w:t xml:space="preserve"> </w:t>
            </w:r>
            <w:r w:rsidR="00673C0C" w:rsidRPr="004911FB">
              <w:rPr>
                <w:rFonts w:asciiTheme="majorBidi" w:hAnsiTheme="majorBidi" w:cstheme="majorBidi"/>
              </w:rPr>
              <w:t>AK</w:t>
            </w:r>
          </w:p>
        </w:tc>
        <w:tc>
          <w:tcPr>
            <w:tcW w:w="1387" w:type="dxa"/>
          </w:tcPr>
          <w:p w14:paraId="7B2AE4B6" w14:textId="318C323D"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previousPosID</w:t>
            </w:r>
            <w:proofErr w:type="spellEnd"/>
            <w:r w:rsidRPr="004911FB">
              <w:rPr>
                <w:rFonts w:asciiTheme="majorBidi" w:hAnsiTheme="majorBidi" w:cstheme="majorBidi"/>
              </w:rPr>
              <w:t xml:space="preserve"> FK</w:t>
            </w:r>
          </w:p>
        </w:tc>
        <w:tc>
          <w:tcPr>
            <w:tcW w:w="1474" w:type="dxa"/>
          </w:tcPr>
          <w:p w14:paraId="3FCB1EC0" w14:textId="7793C649"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383" w:type="dxa"/>
          </w:tcPr>
          <w:p w14:paraId="09E9785D" w14:textId="77A8D7A1" w:rsidR="0000088E" w:rsidRPr="004911FB" w:rsidRDefault="00AF2142"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00088E" w:rsidRPr="004911FB">
              <w:rPr>
                <w:rFonts w:asciiTheme="majorBidi" w:hAnsiTheme="majorBidi" w:cstheme="majorBidi"/>
              </w:rPr>
              <w:t>Name</w:t>
            </w:r>
            <w:proofErr w:type="spellEnd"/>
            <w:r w:rsidR="00F143FC" w:rsidRPr="004911FB">
              <w:rPr>
                <w:rFonts w:asciiTheme="majorBidi" w:hAnsiTheme="majorBidi" w:cstheme="majorBidi"/>
              </w:rPr>
              <w:t xml:space="preserve"> AK</w:t>
            </w:r>
          </w:p>
        </w:tc>
        <w:tc>
          <w:tcPr>
            <w:tcW w:w="1383" w:type="dxa"/>
          </w:tcPr>
          <w:p w14:paraId="5CBB350A" w14:textId="1FE987AA" w:rsidR="0000088E" w:rsidRPr="004911FB" w:rsidRDefault="0000088E" w:rsidP="000008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w:t>
            </w:r>
            <w:r w:rsidR="00D34EB4" w:rsidRPr="00D34EB4">
              <w:rPr>
                <w:rFonts w:asciiTheme="majorBidi" w:hAnsiTheme="majorBidi" w:cstheme="majorBidi"/>
              </w:rPr>
              <w:t>CPK/FK</w:t>
            </w:r>
          </w:p>
        </w:tc>
      </w:tr>
      <w:tr w:rsidR="004E546A" w:rsidRPr="002A6242" w14:paraId="0AF81058"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4BF368E" w14:textId="3689D85C" w:rsidR="004E546A" w:rsidRPr="004911FB" w:rsidRDefault="00B4486F"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lang w:bidi="ar-EG"/>
              </w:rPr>
              <w:t>attendanceDate</w:t>
            </w:r>
            <w:proofErr w:type="spellEnd"/>
          </w:p>
        </w:tc>
        <w:tc>
          <w:tcPr>
            <w:tcW w:w="1165" w:type="dxa"/>
          </w:tcPr>
          <w:p w14:paraId="61C188E6"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7D669A7E" w14:textId="6A701A23"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newPosID</w:t>
            </w:r>
            <w:proofErr w:type="spellEnd"/>
            <w:r w:rsidRPr="004911FB">
              <w:rPr>
                <w:rFonts w:asciiTheme="majorBidi" w:hAnsiTheme="majorBidi" w:cstheme="majorBidi"/>
              </w:rPr>
              <w:t xml:space="preserve"> FK</w:t>
            </w:r>
          </w:p>
        </w:tc>
        <w:tc>
          <w:tcPr>
            <w:tcW w:w="1474" w:type="dxa"/>
          </w:tcPr>
          <w:p w14:paraId="569CBB14" w14:textId="70A17732"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suppID</w:t>
            </w:r>
            <w:proofErr w:type="spellEnd"/>
            <w:r w:rsidRPr="004911FB">
              <w:rPr>
                <w:rFonts w:asciiTheme="majorBidi" w:hAnsiTheme="majorBidi" w:cstheme="majorBidi"/>
              </w:rPr>
              <w:t xml:space="preserve"> FK</w:t>
            </w:r>
          </w:p>
        </w:tc>
        <w:tc>
          <w:tcPr>
            <w:tcW w:w="1383" w:type="dxa"/>
          </w:tcPr>
          <w:p w14:paraId="2056F4F9" w14:textId="132F2DC2" w:rsidR="004E546A" w:rsidRPr="004911FB" w:rsidRDefault="00E51ABC"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AF2142">
              <w:rPr>
                <w:rFonts w:asciiTheme="majorBidi" w:hAnsiTheme="majorBidi" w:cstheme="majorBidi"/>
              </w:rPr>
              <w:t>ingredients</w:t>
            </w:r>
            <w:r w:rsidR="004E546A" w:rsidRPr="004911FB">
              <w:rPr>
                <w:rFonts w:asciiTheme="majorBidi" w:hAnsiTheme="majorBidi" w:cstheme="majorBidi"/>
              </w:rPr>
              <w:t>Unit</w:t>
            </w:r>
            <w:proofErr w:type="spellEnd"/>
          </w:p>
        </w:tc>
        <w:tc>
          <w:tcPr>
            <w:tcW w:w="1383" w:type="dxa"/>
          </w:tcPr>
          <w:p w14:paraId="4300A649" w14:textId="6DF5B6AB" w:rsidR="004E546A" w:rsidRPr="004911FB" w:rsidRDefault="00D34EB4"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r>
      <w:tr w:rsidR="004E546A" w:rsidRPr="002A6242" w14:paraId="5D8D9A62"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6997C0EE" w14:textId="37E3C912" w:rsidR="004E546A" w:rsidRPr="004911FB" w:rsidRDefault="004E546A" w:rsidP="004E546A">
            <w:pPr>
              <w:rPr>
                <w:rFonts w:asciiTheme="majorBidi" w:hAnsiTheme="majorBidi" w:cstheme="majorBidi"/>
                <w:b w:val="0"/>
                <w:bCs w:val="0"/>
                <w:rtl/>
                <w:lang w:bidi="ar-EG"/>
              </w:rPr>
            </w:pPr>
            <w:proofErr w:type="spellStart"/>
            <w:r w:rsidRPr="004911FB">
              <w:rPr>
                <w:rFonts w:asciiTheme="majorBidi" w:hAnsiTheme="majorBidi" w:cstheme="majorBidi"/>
                <w:b w:val="0"/>
                <w:bCs w:val="0"/>
              </w:rPr>
              <w:t>DismissingTime</w:t>
            </w:r>
            <w:proofErr w:type="spellEnd"/>
          </w:p>
        </w:tc>
        <w:tc>
          <w:tcPr>
            <w:tcW w:w="1165" w:type="dxa"/>
          </w:tcPr>
          <w:p w14:paraId="65C58B7E"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473E9482" w14:textId="77777777"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7DD156CE" w14:textId="59F280A8"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5EBAFB0E" w14:textId="1EE3EBE3"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463E4298" w14:textId="5B9493C4" w:rsidR="004E546A" w:rsidRPr="004911FB" w:rsidRDefault="004E546A"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4E546A" w:rsidRPr="002A6242" w14:paraId="1C943099" w14:textId="77777777" w:rsidTr="004A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9227EE" w14:textId="2F763F8F" w:rsidR="004E546A" w:rsidRPr="004911FB" w:rsidRDefault="004E546A" w:rsidP="004E546A">
            <w:pPr>
              <w:rPr>
                <w:rFonts w:asciiTheme="majorBidi" w:hAnsiTheme="majorBidi" w:cstheme="majorBidi"/>
                <w:b w:val="0"/>
                <w:bCs w:val="0"/>
              </w:rPr>
            </w:pPr>
            <w:proofErr w:type="spellStart"/>
            <w:r w:rsidRPr="004911FB">
              <w:rPr>
                <w:rFonts w:asciiTheme="majorBidi" w:hAnsiTheme="majorBidi" w:cstheme="majorBidi"/>
                <w:b w:val="0"/>
                <w:bCs w:val="0"/>
              </w:rPr>
              <w:t>WorkedTime</w:t>
            </w:r>
            <w:proofErr w:type="spellEnd"/>
          </w:p>
        </w:tc>
        <w:tc>
          <w:tcPr>
            <w:tcW w:w="1165" w:type="dxa"/>
          </w:tcPr>
          <w:p w14:paraId="7E129A64"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7" w:type="dxa"/>
          </w:tcPr>
          <w:p w14:paraId="2AB9F2BA"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74" w:type="dxa"/>
          </w:tcPr>
          <w:p w14:paraId="3AA1A1E9"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65CD4767"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383" w:type="dxa"/>
          </w:tcPr>
          <w:p w14:paraId="0F391981" w14:textId="77777777" w:rsidR="004E546A" w:rsidRPr="004911FB" w:rsidRDefault="004E546A" w:rsidP="004E546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00088E" w:rsidRPr="002A6242" w14:paraId="3FD0B141" w14:textId="77777777" w:rsidTr="004A119A">
        <w:tc>
          <w:tcPr>
            <w:cnfStyle w:val="001000000000" w:firstRow="0" w:lastRow="0" w:firstColumn="1" w:lastColumn="0" w:oddVBand="0" w:evenVBand="0" w:oddHBand="0" w:evenHBand="0" w:firstRowFirstColumn="0" w:firstRowLastColumn="0" w:lastRowFirstColumn="0" w:lastRowLastColumn="0"/>
            <w:tcW w:w="1838" w:type="dxa"/>
          </w:tcPr>
          <w:p w14:paraId="74217D59" w14:textId="77777777" w:rsidR="0000088E" w:rsidRPr="004911FB" w:rsidRDefault="0000088E" w:rsidP="004E546A">
            <w:pPr>
              <w:rPr>
                <w:rFonts w:asciiTheme="majorBidi" w:hAnsiTheme="majorBidi" w:cstheme="majorBidi"/>
                <w:b w:val="0"/>
                <w:bCs w:val="0"/>
              </w:rPr>
            </w:pPr>
          </w:p>
        </w:tc>
        <w:tc>
          <w:tcPr>
            <w:tcW w:w="1165" w:type="dxa"/>
          </w:tcPr>
          <w:p w14:paraId="43D2C33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7" w:type="dxa"/>
          </w:tcPr>
          <w:p w14:paraId="0797961C"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74" w:type="dxa"/>
          </w:tcPr>
          <w:p w14:paraId="5D665915"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3A745B36"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383" w:type="dxa"/>
          </w:tcPr>
          <w:p w14:paraId="1CDC05A1" w14:textId="77777777" w:rsidR="0000088E" w:rsidRPr="004911FB" w:rsidRDefault="0000088E" w:rsidP="004E546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54ECCDF3" w14:textId="77777777" w:rsidR="00114A28" w:rsidRPr="002A6242" w:rsidRDefault="00114A28" w:rsidP="00C71732">
      <w:pPr>
        <w:rPr>
          <w:rFonts w:asciiTheme="majorBidi" w:hAnsiTheme="majorBidi" w:cstheme="majorBidi"/>
        </w:rPr>
      </w:pPr>
    </w:p>
    <w:tbl>
      <w:tblPr>
        <w:tblStyle w:val="GridTable4-Accent5"/>
        <w:tblW w:w="0" w:type="auto"/>
        <w:tblLook w:val="04A0" w:firstRow="1" w:lastRow="0" w:firstColumn="1" w:lastColumn="0" w:noHBand="0" w:noVBand="1"/>
      </w:tblPr>
      <w:tblGrid>
        <w:gridCol w:w="2071"/>
        <w:gridCol w:w="1887"/>
        <w:gridCol w:w="2153"/>
        <w:gridCol w:w="1470"/>
        <w:gridCol w:w="1096"/>
      </w:tblGrid>
      <w:tr w:rsidR="000939D0" w:rsidRPr="002A6242" w14:paraId="1A89D6DC" w14:textId="359577E1" w:rsidTr="0009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FA94B4" w14:textId="77777777" w:rsidR="000939D0" w:rsidRPr="002A6242" w:rsidRDefault="000939D0" w:rsidP="0036253D">
            <w:pPr>
              <w:rPr>
                <w:rFonts w:asciiTheme="majorBidi" w:hAnsiTheme="majorBidi" w:cstheme="majorBidi"/>
              </w:rPr>
            </w:pPr>
            <w:r w:rsidRPr="002A6242">
              <w:rPr>
                <w:rFonts w:asciiTheme="majorBidi" w:hAnsiTheme="majorBidi" w:cstheme="majorBidi"/>
              </w:rPr>
              <w:t>Categories</w:t>
            </w:r>
          </w:p>
        </w:tc>
        <w:tc>
          <w:tcPr>
            <w:tcW w:w="1887" w:type="dxa"/>
          </w:tcPr>
          <w:p w14:paraId="5B279B93"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branchMenu</w:t>
            </w:r>
            <w:proofErr w:type="spellEnd"/>
          </w:p>
        </w:tc>
        <w:tc>
          <w:tcPr>
            <w:tcW w:w="2153" w:type="dxa"/>
          </w:tcPr>
          <w:p w14:paraId="19883C9B" w14:textId="77777777"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BookingsArchive</w:t>
            </w:r>
            <w:proofErr w:type="spellEnd"/>
          </w:p>
        </w:tc>
        <w:tc>
          <w:tcPr>
            <w:tcW w:w="1470" w:type="dxa"/>
          </w:tcPr>
          <w:p w14:paraId="183D9901" w14:textId="42D98893" w:rsidR="000939D0" w:rsidRPr="002A6242" w:rsidRDefault="000939D0"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Sections</w:t>
            </w:r>
          </w:p>
        </w:tc>
        <w:tc>
          <w:tcPr>
            <w:tcW w:w="1049" w:type="dxa"/>
          </w:tcPr>
          <w:p w14:paraId="4224CDB4" w14:textId="28A01EFF" w:rsidR="000939D0" w:rsidRPr="002A6242" w:rsidRDefault="005B1FB9" w:rsidP="0036253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lang w:bidi="ar-EG"/>
              </w:rPr>
              <w:t>Branch</w:t>
            </w:r>
            <w:r w:rsidRPr="002A6242">
              <w:rPr>
                <w:rFonts w:asciiTheme="majorBidi" w:hAnsiTheme="majorBidi" w:cstheme="majorBidi"/>
              </w:rPr>
              <w:t xml:space="preserve"> </w:t>
            </w:r>
            <w:r w:rsidR="000939D0" w:rsidRPr="002A6242">
              <w:rPr>
                <w:rFonts w:asciiTheme="majorBidi" w:hAnsiTheme="majorBidi" w:cstheme="majorBidi"/>
              </w:rPr>
              <w:t>staff</w:t>
            </w:r>
          </w:p>
        </w:tc>
      </w:tr>
      <w:tr w:rsidR="006F29B7" w:rsidRPr="002A6242" w14:paraId="35EB45F7" w14:textId="5E9E89F7"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35047384" w14:textId="77777777"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PK</w:t>
            </w:r>
          </w:p>
        </w:tc>
        <w:tc>
          <w:tcPr>
            <w:tcW w:w="1887" w:type="dxa"/>
          </w:tcPr>
          <w:p w14:paraId="06D04E4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2153" w:type="dxa"/>
          </w:tcPr>
          <w:p w14:paraId="00577334"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c>
          <w:tcPr>
            <w:tcW w:w="1470" w:type="dxa"/>
          </w:tcPr>
          <w:p w14:paraId="7889E114" w14:textId="3F9F730C"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PK</w:t>
            </w:r>
          </w:p>
        </w:tc>
        <w:tc>
          <w:tcPr>
            <w:tcW w:w="1049" w:type="dxa"/>
          </w:tcPr>
          <w:p w14:paraId="031FAC77" w14:textId="06AFC9B1" w:rsidR="006F29B7" w:rsidRPr="004911FB" w:rsidRDefault="005B1FB9"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lang w:bidi="ar-EG"/>
              </w:rPr>
              <w:t>Branch</w:t>
            </w:r>
            <w:r w:rsidR="006F29B7" w:rsidRPr="004911FB">
              <w:rPr>
                <w:rFonts w:asciiTheme="majorBidi" w:hAnsiTheme="majorBidi" w:cstheme="majorBidi"/>
              </w:rPr>
              <w:t>ID</w:t>
            </w:r>
            <w:proofErr w:type="spellEnd"/>
            <w:r w:rsidR="006F29B7" w:rsidRPr="004911FB">
              <w:rPr>
                <w:rFonts w:asciiTheme="majorBidi" w:hAnsiTheme="majorBidi" w:cstheme="majorBidi"/>
              </w:rPr>
              <w:t xml:space="preserve"> </w:t>
            </w:r>
            <w:r w:rsidR="00B55621" w:rsidRPr="004911FB">
              <w:rPr>
                <w:rFonts w:asciiTheme="majorBidi" w:hAnsiTheme="majorBidi" w:cstheme="majorBidi"/>
              </w:rPr>
              <w:t>CPK/</w:t>
            </w:r>
            <w:r w:rsidR="006F29B7" w:rsidRPr="004911FB">
              <w:rPr>
                <w:rFonts w:asciiTheme="majorBidi" w:hAnsiTheme="majorBidi" w:cstheme="majorBidi"/>
                <w:lang w:bidi="ar-EG"/>
              </w:rPr>
              <w:t>FK</w:t>
            </w:r>
          </w:p>
        </w:tc>
      </w:tr>
      <w:tr w:rsidR="006F29B7" w:rsidRPr="002A6242" w14:paraId="62E6E866" w14:textId="267CEA39" w:rsidTr="000939D0">
        <w:tc>
          <w:tcPr>
            <w:cnfStyle w:val="001000000000" w:firstRow="0" w:lastRow="0" w:firstColumn="1" w:lastColumn="0" w:oddVBand="0" w:evenVBand="0" w:oddHBand="0" w:evenHBand="0" w:firstRowFirstColumn="0" w:firstRowLastColumn="0" w:lastRowFirstColumn="0" w:lastRowLastColumn="0"/>
            <w:tcW w:w="2071" w:type="dxa"/>
          </w:tcPr>
          <w:p w14:paraId="1DE7F7CA" w14:textId="4A0D7A56"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categoryName</w:t>
            </w:r>
            <w:proofErr w:type="spellEnd"/>
            <w:r w:rsidRPr="004911FB">
              <w:rPr>
                <w:rFonts w:asciiTheme="majorBidi" w:hAnsiTheme="majorBidi" w:cstheme="majorBidi"/>
                <w:b w:val="0"/>
                <w:bCs w:val="0"/>
              </w:rPr>
              <w:t xml:space="preserve"> AK</w:t>
            </w:r>
          </w:p>
        </w:tc>
        <w:tc>
          <w:tcPr>
            <w:tcW w:w="1887" w:type="dxa"/>
          </w:tcPr>
          <w:p w14:paraId="6719C73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FK</w:t>
            </w:r>
          </w:p>
        </w:tc>
        <w:tc>
          <w:tcPr>
            <w:tcW w:w="2153" w:type="dxa"/>
          </w:tcPr>
          <w:p w14:paraId="62FB6F3A"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470" w:type="dxa"/>
          </w:tcPr>
          <w:p w14:paraId="374B0F02" w14:textId="371F20D8"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049" w:type="dxa"/>
          </w:tcPr>
          <w:p w14:paraId="21324AE6" w14:textId="408DC8C4"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empID</w:t>
            </w:r>
            <w:proofErr w:type="spellEnd"/>
            <w:r w:rsidRPr="004911FB">
              <w:rPr>
                <w:rFonts w:asciiTheme="majorBidi" w:hAnsiTheme="majorBidi" w:cstheme="majorBidi"/>
              </w:rPr>
              <w:t xml:space="preserve"> </w:t>
            </w:r>
            <w:r w:rsidR="00B55621" w:rsidRPr="004911FB">
              <w:rPr>
                <w:rFonts w:asciiTheme="majorBidi" w:hAnsiTheme="majorBidi" w:cstheme="majorBidi"/>
              </w:rPr>
              <w:t>CPK/</w:t>
            </w:r>
            <w:r w:rsidR="00B55621" w:rsidRPr="004911FB">
              <w:rPr>
                <w:rFonts w:asciiTheme="majorBidi" w:hAnsiTheme="majorBidi" w:cstheme="majorBidi"/>
                <w:lang w:bidi="ar-EG"/>
              </w:rPr>
              <w:t>FK</w:t>
            </w:r>
          </w:p>
        </w:tc>
      </w:tr>
      <w:tr w:rsidR="006F29B7" w:rsidRPr="002A6242" w14:paraId="6BAE0094" w14:textId="30AB0184"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F6E7336" w14:textId="3AD32084" w:rsidR="006F29B7" w:rsidRPr="004911FB" w:rsidRDefault="006F29B7" w:rsidP="006F29B7">
            <w:pPr>
              <w:rPr>
                <w:rFonts w:asciiTheme="majorBidi" w:hAnsiTheme="majorBidi" w:cstheme="majorBidi"/>
                <w:b w:val="0"/>
                <w:bCs w:val="0"/>
              </w:rPr>
            </w:pPr>
            <w:proofErr w:type="spellStart"/>
            <w:r w:rsidRPr="004911FB">
              <w:rPr>
                <w:rFonts w:asciiTheme="majorBidi" w:hAnsiTheme="majorBidi" w:cstheme="majorBidi"/>
                <w:b w:val="0"/>
                <w:bCs w:val="0"/>
              </w:rPr>
              <w:t>categorySection</w:t>
            </w:r>
            <w:proofErr w:type="spellEnd"/>
            <w:r w:rsidR="00544EF3">
              <w:rPr>
                <w:rFonts w:asciiTheme="majorBidi" w:hAnsiTheme="majorBidi" w:cstheme="majorBidi"/>
                <w:b w:val="0"/>
                <w:bCs w:val="0"/>
              </w:rPr>
              <w:t xml:space="preserve"> FK</w:t>
            </w:r>
          </w:p>
        </w:tc>
        <w:tc>
          <w:tcPr>
            <w:tcW w:w="1887" w:type="dxa"/>
          </w:tcPr>
          <w:p w14:paraId="5B46B68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itemStatus</w:t>
            </w:r>
            <w:proofErr w:type="spellEnd"/>
          </w:p>
        </w:tc>
        <w:tc>
          <w:tcPr>
            <w:tcW w:w="2153" w:type="dxa"/>
          </w:tcPr>
          <w:p w14:paraId="42D4758A"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c>
          <w:tcPr>
            <w:tcW w:w="1470" w:type="dxa"/>
          </w:tcPr>
          <w:p w14:paraId="18EDEF1A" w14:textId="34CB6746"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managerID</w:t>
            </w:r>
            <w:proofErr w:type="spellEnd"/>
            <w:r w:rsidRPr="004911FB">
              <w:rPr>
                <w:rFonts w:asciiTheme="majorBidi" w:hAnsiTheme="majorBidi" w:cstheme="majorBidi"/>
              </w:rPr>
              <w:t xml:space="preserve"> FK</w:t>
            </w:r>
          </w:p>
        </w:tc>
        <w:tc>
          <w:tcPr>
            <w:tcW w:w="1049" w:type="dxa"/>
          </w:tcPr>
          <w:p w14:paraId="2B65EBD6" w14:textId="4BB0A040"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postionID</w:t>
            </w:r>
            <w:proofErr w:type="spellEnd"/>
            <w:r w:rsidRPr="004911FB">
              <w:rPr>
                <w:rFonts w:asciiTheme="majorBidi" w:hAnsiTheme="majorBidi" w:cstheme="majorBidi"/>
              </w:rPr>
              <w:t xml:space="preserve"> </w:t>
            </w:r>
            <w:r w:rsidRPr="004911FB">
              <w:rPr>
                <w:rFonts w:asciiTheme="majorBidi" w:hAnsiTheme="majorBidi" w:cstheme="majorBidi"/>
                <w:lang w:bidi="ar-EG"/>
              </w:rPr>
              <w:t>FK</w:t>
            </w:r>
          </w:p>
        </w:tc>
      </w:tr>
      <w:tr w:rsidR="006F29B7" w:rsidRPr="002A6242" w14:paraId="78D46B6F" w14:textId="211F8A45" w:rsidTr="000939D0">
        <w:tc>
          <w:tcPr>
            <w:cnfStyle w:val="001000000000" w:firstRow="0" w:lastRow="0" w:firstColumn="1" w:lastColumn="0" w:oddVBand="0" w:evenVBand="0" w:oddHBand="0" w:evenHBand="0" w:firstRowFirstColumn="0" w:firstRowLastColumn="0" w:lastRowFirstColumn="0" w:lastRowLastColumn="0"/>
            <w:tcW w:w="2071" w:type="dxa"/>
          </w:tcPr>
          <w:p w14:paraId="0D59189E" w14:textId="46F7A904" w:rsidR="006F29B7" w:rsidRPr="004911FB" w:rsidRDefault="004911FB" w:rsidP="006F29B7">
            <w:pPr>
              <w:rPr>
                <w:rFonts w:asciiTheme="majorBidi" w:hAnsiTheme="majorBidi" w:cstheme="majorBidi"/>
                <w:b w:val="0"/>
                <w:bCs w:val="0"/>
              </w:rPr>
            </w:pPr>
            <w:proofErr w:type="spellStart"/>
            <w:r w:rsidRPr="004911FB">
              <w:rPr>
                <w:rFonts w:ascii="Helvetica" w:hAnsi="Helvetica"/>
                <w:b w:val="0"/>
                <w:bCs w:val="0"/>
                <w:color w:val="000000"/>
                <w:sz w:val="18"/>
                <w:szCs w:val="18"/>
                <w:shd w:val="clear" w:color="auto" w:fill="FBFBFB"/>
              </w:rPr>
              <w:t>categoryDescription</w:t>
            </w:r>
            <w:proofErr w:type="spellEnd"/>
          </w:p>
        </w:tc>
        <w:tc>
          <w:tcPr>
            <w:tcW w:w="1887" w:type="dxa"/>
          </w:tcPr>
          <w:p w14:paraId="2E1219C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discount</w:t>
            </w:r>
          </w:p>
        </w:tc>
        <w:tc>
          <w:tcPr>
            <w:tcW w:w="2153" w:type="dxa"/>
          </w:tcPr>
          <w:p w14:paraId="07739980"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c>
          <w:tcPr>
            <w:tcW w:w="1470" w:type="dxa"/>
          </w:tcPr>
          <w:p w14:paraId="53DF7E2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520834B5" w14:textId="020E6262" w:rsidR="006F29B7" w:rsidRPr="004911FB" w:rsidRDefault="00480202"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sectionID</w:t>
            </w:r>
            <w:proofErr w:type="spellEnd"/>
            <w:r w:rsidRPr="004911FB">
              <w:rPr>
                <w:rFonts w:asciiTheme="majorBidi" w:hAnsiTheme="majorBidi" w:cstheme="majorBidi"/>
              </w:rPr>
              <w:t xml:space="preserve"> FK</w:t>
            </w:r>
          </w:p>
        </w:tc>
      </w:tr>
      <w:tr w:rsidR="006F29B7" w:rsidRPr="002A6242" w14:paraId="112677FA" w14:textId="7531D86A"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082A7A69" w14:textId="77777777" w:rsidR="006F29B7" w:rsidRPr="004911FB" w:rsidRDefault="006F29B7" w:rsidP="006F29B7">
            <w:pPr>
              <w:rPr>
                <w:rFonts w:asciiTheme="majorBidi" w:hAnsiTheme="majorBidi" w:cstheme="majorBidi"/>
                <w:b w:val="0"/>
                <w:bCs w:val="0"/>
              </w:rPr>
            </w:pPr>
          </w:p>
        </w:tc>
        <w:tc>
          <w:tcPr>
            <w:tcW w:w="1887" w:type="dxa"/>
          </w:tcPr>
          <w:p w14:paraId="60A6D600"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price</w:t>
            </w:r>
          </w:p>
        </w:tc>
        <w:tc>
          <w:tcPr>
            <w:tcW w:w="2153" w:type="dxa"/>
          </w:tcPr>
          <w:p w14:paraId="7B6C9F4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c>
          <w:tcPr>
            <w:tcW w:w="1470" w:type="dxa"/>
          </w:tcPr>
          <w:p w14:paraId="23682462"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14484C6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2E609AFD" w14:textId="18875A6E" w:rsidTr="000939D0">
        <w:tc>
          <w:tcPr>
            <w:cnfStyle w:val="001000000000" w:firstRow="0" w:lastRow="0" w:firstColumn="1" w:lastColumn="0" w:oddVBand="0" w:evenVBand="0" w:oddHBand="0" w:evenHBand="0" w:firstRowFirstColumn="0" w:firstRowLastColumn="0" w:lastRowFirstColumn="0" w:lastRowLastColumn="0"/>
            <w:tcW w:w="2071" w:type="dxa"/>
          </w:tcPr>
          <w:p w14:paraId="0BD572F0" w14:textId="77777777" w:rsidR="006F29B7" w:rsidRPr="004911FB" w:rsidRDefault="006F29B7" w:rsidP="006F29B7">
            <w:pPr>
              <w:rPr>
                <w:rFonts w:asciiTheme="majorBidi" w:hAnsiTheme="majorBidi" w:cstheme="majorBidi"/>
                <w:b w:val="0"/>
                <w:bCs w:val="0"/>
              </w:rPr>
            </w:pPr>
          </w:p>
        </w:tc>
        <w:tc>
          <w:tcPr>
            <w:tcW w:w="1887" w:type="dxa"/>
          </w:tcPr>
          <w:p w14:paraId="16A70EB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21ED79A6"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c>
          <w:tcPr>
            <w:tcW w:w="1470" w:type="dxa"/>
          </w:tcPr>
          <w:p w14:paraId="53C9E85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1BA4E7C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6F29B7" w:rsidRPr="002A6242" w14:paraId="5BD8E0A5" w14:textId="582BC406" w:rsidTr="0009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4B26B2E7" w14:textId="77777777" w:rsidR="006F29B7" w:rsidRPr="004911FB" w:rsidRDefault="006F29B7" w:rsidP="006F29B7">
            <w:pPr>
              <w:rPr>
                <w:rFonts w:asciiTheme="majorBidi" w:hAnsiTheme="majorBidi" w:cstheme="majorBidi"/>
                <w:b w:val="0"/>
                <w:bCs w:val="0"/>
              </w:rPr>
            </w:pPr>
          </w:p>
        </w:tc>
        <w:tc>
          <w:tcPr>
            <w:tcW w:w="1887" w:type="dxa"/>
          </w:tcPr>
          <w:p w14:paraId="26AA1D5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2153" w:type="dxa"/>
          </w:tcPr>
          <w:p w14:paraId="673448C7"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c>
          <w:tcPr>
            <w:tcW w:w="1470" w:type="dxa"/>
          </w:tcPr>
          <w:p w14:paraId="41D17A05"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49" w:type="dxa"/>
          </w:tcPr>
          <w:p w14:paraId="220BED81" w14:textId="77777777" w:rsidR="006F29B7" w:rsidRPr="004911FB" w:rsidRDefault="006F29B7" w:rsidP="006F29B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6F29B7" w:rsidRPr="002A6242" w14:paraId="71DFAB13" w14:textId="143CA60F" w:rsidTr="000939D0">
        <w:tc>
          <w:tcPr>
            <w:cnfStyle w:val="001000000000" w:firstRow="0" w:lastRow="0" w:firstColumn="1" w:lastColumn="0" w:oddVBand="0" w:evenVBand="0" w:oddHBand="0" w:evenHBand="0" w:firstRowFirstColumn="0" w:firstRowLastColumn="0" w:lastRowFirstColumn="0" w:lastRowLastColumn="0"/>
            <w:tcW w:w="2071" w:type="dxa"/>
          </w:tcPr>
          <w:p w14:paraId="2A2EF86D" w14:textId="77777777" w:rsidR="006F29B7" w:rsidRPr="004911FB" w:rsidRDefault="006F29B7" w:rsidP="006F29B7">
            <w:pPr>
              <w:rPr>
                <w:rFonts w:asciiTheme="majorBidi" w:hAnsiTheme="majorBidi" w:cstheme="majorBidi"/>
                <w:b w:val="0"/>
                <w:bCs w:val="0"/>
              </w:rPr>
            </w:pPr>
          </w:p>
        </w:tc>
        <w:tc>
          <w:tcPr>
            <w:tcW w:w="1887" w:type="dxa"/>
          </w:tcPr>
          <w:p w14:paraId="66FD494F"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153" w:type="dxa"/>
          </w:tcPr>
          <w:p w14:paraId="1DF24221"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c>
          <w:tcPr>
            <w:tcW w:w="1470" w:type="dxa"/>
          </w:tcPr>
          <w:p w14:paraId="35C6144C"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49" w:type="dxa"/>
          </w:tcPr>
          <w:p w14:paraId="75BB58AD" w14:textId="77777777" w:rsidR="006F29B7" w:rsidRPr="004911FB" w:rsidRDefault="006F29B7" w:rsidP="006F29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56DCA67" w14:textId="51ADF79B" w:rsidR="004142C8" w:rsidRPr="002A6242" w:rsidRDefault="004142C8" w:rsidP="00C71732">
      <w:pPr>
        <w:rPr>
          <w:rFonts w:asciiTheme="majorBidi" w:hAnsiTheme="majorBidi" w:cstheme="majorBidi"/>
        </w:rPr>
      </w:pPr>
    </w:p>
    <w:p w14:paraId="38954612" w14:textId="6E7B9E3C" w:rsidR="00D5781A" w:rsidRPr="002A6242" w:rsidRDefault="004142C8" w:rsidP="004142C8">
      <w:pPr>
        <w:rPr>
          <w:rFonts w:asciiTheme="majorBidi" w:hAnsiTheme="majorBidi" w:cstheme="majorBidi"/>
        </w:rPr>
      </w:pPr>
      <w:r w:rsidRPr="002A6242">
        <w:rPr>
          <w:rFonts w:asciiTheme="majorBidi" w:hAnsiTheme="majorBidi" w:cstheme="majorBidi"/>
        </w:rPr>
        <w:br w:type="page"/>
      </w:r>
    </w:p>
    <w:tbl>
      <w:tblPr>
        <w:tblStyle w:val="GridTable4-Accent5"/>
        <w:tblW w:w="10314" w:type="dxa"/>
        <w:tblLayout w:type="fixed"/>
        <w:tblLook w:val="04A0" w:firstRow="1" w:lastRow="0" w:firstColumn="1" w:lastColumn="0" w:noHBand="0" w:noVBand="1"/>
      </w:tblPr>
      <w:tblGrid>
        <w:gridCol w:w="1858"/>
        <w:gridCol w:w="1720"/>
        <w:gridCol w:w="1720"/>
        <w:gridCol w:w="1576"/>
        <w:gridCol w:w="1720"/>
        <w:gridCol w:w="1720"/>
      </w:tblGrid>
      <w:tr w:rsidR="00FE416E" w:rsidRPr="002A6242" w14:paraId="7EFFAEC9" w14:textId="77777777" w:rsidTr="00FE416E">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4822CDD2" w14:textId="5A1F16B0" w:rsidR="00FE416E" w:rsidRPr="002A6242" w:rsidRDefault="00FE416E" w:rsidP="00C71732">
            <w:pPr>
              <w:rPr>
                <w:rFonts w:asciiTheme="majorBidi" w:hAnsiTheme="majorBidi" w:cstheme="majorBidi"/>
              </w:rPr>
            </w:pPr>
            <w:proofErr w:type="spellStart"/>
            <w:r w:rsidRPr="002A6242">
              <w:rPr>
                <w:rFonts w:asciiTheme="majorBidi" w:hAnsiTheme="majorBidi" w:cstheme="majorBidi"/>
              </w:rPr>
              <w:lastRenderedPageBreak/>
              <w:t>MenuItems</w:t>
            </w:r>
            <w:proofErr w:type="spellEnd"/>
          </w:p>
        </w:tc>
        <w:tc>
          <w:tcPr>
            <w:tcW w:w="1720" w:type="dxa"/>
          </w:tcPr>
          <w:p w14:paraId="5C5022C0" w14:textId="414AC195"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FE416E">
              <w:rPr>
                <w:rFonts w:asciiTheme="majorBidi" w:hAnsiTheme="majorBidi" w:cstheme="majorBidi"/>
              </w:rPr>
              <w:t>BranchsMenu</w:t>
            </w:r>
            <w:proofErr w:type="spellEnd"/>
          </w:p>
        </w:tc>
        <w:tc>
          <w:tcPr>
            <w:tcW w:w="1720" w:type="dxa"/>
          </w:tcPr>
          <w:p w14:paraId="7A3ECA4D" w14:textId="256CDC6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Recipes</w:t>
            </w:r>
          </w:p>
        </w:tc>
        <w:tc>
          <w:tcPr>
            <w:tcW w:w="1576" w:type="dxa"/>
          </w:tcPr>
          <w:p w14:paraId="55E3E415" w14:textId="7DEA96C7"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Orders</w:t>
            </w:r>
          </w:p>
        </w:tc>
        <w:tc>
          <w:tcPr>
            <w:tcW w:w="1720" w:type="dxa"/>
          </w:tcPr>
          <w:p w14:paraId="22B1DA10" w14:textId="1A64A3AD" w:rsidR="00FE416E" w:rsidRPr="002A6242" w:rsidRDefault="00FE416E" w:rsidP="00C717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2A6242">
              <w:rPr>
                <w:rFonts w:asciiTheme="majorBidi" w:hAnsiTheme="majorBidi" w:cstheme="majorBidi"/>
              </w:rPr>
              <w:t>OrderItems</w:t>
            </w:r>
            <w:proofErr w:type="spellEnd"/>
          </w:p>
        </w:tc>
        <w:tc>
          <w:tcPr>
            <w:tcW w:w="1720" w:type="dxa"/>
          </w:tcPr>
          <w:p w14:paraId="1C0768E3" w14:textId="7F0B62BE" w:rsidR="00FE416E" w:rsidRPr="002A6242" w:rsidRDefault="00FE416E" w:rsidP="004A119A">
            <w:pPr>
              <w:ind w:right="-29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6242">
              <w:rPr>
                <w:rFonts w:asciiTheme="majorBidi" w:hAnsiTheme="majorBidi" w:cstheme="majorBidi"/>
              </w:rPr>
              <w:t>Bookings</w:t>
            </w:r>
          </w:p>
        </w:tc>
      </w:tr>
      <w:tr w:rsidR="00FE416E" w:rsidRPr="002A6242" w14:paraId="7C9ACA80" w14:textId="77777777" w:rsidTr="00FE41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58" w:type="dxa"/>
          </w:tcPr>
          <w:p w14:paraId="31E14424" w14:textId="12471B60"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itemID</w:t>
            </w:r>
            <w:proofErr w:type="spellEnd"/>
            <w:r w:rsidRPr="004911FB">
              <w:rPr>
                <w:rFonts w:asciiTheme="majorBidi" w:hAnsiTheme="majorBidi" w:cstheme="majorBidi"/>
                <w:b w:val="0"/>
                <w:bCs w:val="0"/>
              </w:rPr>
              <w:t xml:space="preserve"> PK</w:t>
            </w:r>
          </w:p>
        </w:tc>
        <w:tc>
          <w:tcPr>
            <w:tcW w:w="1720" w:type="dxa"/>
          </w:tcPr>
          <w:p w14:paraId="574D8B70" w14:textId="4F1098F8" w:rsidR="00FE416E" w:rsidRPr="004911FB" w:rsidRDefault="0084077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branchID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29FFDAF1" w14:textId="1C1E73C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recipeID</w:t>
            </w:r>
            <w:proofErr w:type="spellEnd"/>
            <w:r w:rsidRPr="004911FB">
              <w:rPr>
                <w:rFonts w:asciiTheme="majorBidi" w:hAnsiTheme="majorBidi" w:cstheme="majorBidi"/>
              </w:rPr>
              <w:t xml:space="preserve"> PK</w:t>
            </w:r>
          </w:p>
        </w:tc>
        <w:tc>
          <w:tcPr>
            <w:tcW w:w="1576" w:type="dxa"/>
          </w:tcPr>
          <w:p w14:paraId="577F1C6D" w14:textId="40F4C59F"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PK</w:t>
            </w:r>
          </w:p>
        </w:tc>
        <w:tc>
          <w:tcPr>
            <w:tcW w:w="1720" w:type="dxa"/>
          </w:tcPr>
          <w:p w14:paraId="42726960" w14:textId="087AEEDD"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orderID</w:t>
            </w:r>
            <w:proofErr w:type="spellEnd"/>
            <w:r w:rsidRPr="004911FB">
              <w:rPr>
                <w:rFonts w:asciiTheme="majorBidi" w:hAnsiTheme="majorBidi" w:cstheme="majorBidi"/>
              </w:rPr>
              <w:t xml:space="preserve"> CPK/FK</w:t>
            </w:r>
          </w:p>
        </w:tc>
        <w:tc>
          <w:tcPr>
            <w:tcW w:w="1720" w:type="dxa"/>
          </w:tcPr>
          <w:p w14:paraId="3A41514E" w14:textId="189A039A"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bookingID</w:t>
            </w:r>
            <w:proofErr w:type="spellEnd"/>
            <w:r w:rsidRPr="004911FB">
              <w:rPr>
                <w:rFonts w:asciiTheme="majorBidi" w:hAnsiTheme="majorBidi" w:cstheme="majorBidi"/>
              </w:rPr>
              <w:t xml:space="preserve"> PK</w:t>
            </w:r>
          </w:p>
        </w:tc>
      </w:tr>
      <w:tr w:rsidR="00FE416E" w:rsidRPr="002A6242" w14:paraId="3EB48A22"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59577FEB" w14:textId="2F8B9E12" w:rsidR="00FE416E" w:rsidRPr="004911FB" w:rsidRDefault="00FE416E" w:rsidP="00C71732">
            <w:pPr>
              <w:rPr>
                <w:rFonts w:asciiTheme="majorBidi" w:hAnsiTheme="majorBidi" w:cstheme="majorBidi"/>
                <w:b w:val="0"/>
                <w:bCs w:val="0"/>
              </w:rPr>
            </w:pPr>
            <w:proofErr w:type="spellStart"/>
            <w:r w:rsidRPr="004911FB">
              <w:rPr>
                <w:rFonts w:asciiTheme="majorBidi" w:hAnsiTheme="majorBidi" w:cstheme="majorBidi"/>
                <w:b w:val="0"/>
                <w:bCs w:val="0"/>
              </w:rPr>
              <w:t>itemName</w:t>
            </w:r>
            <w:proofErr w:type="spellEnd"/>
          </w:p>
        </w:tc>
        <w:tc>
          <w:tcPr>
            <w:tcW w:w="1720" w:type="dxa"/>
          </w:tcPr>
          <w:p w14:paraId="29BC3ADF" w14:textId="2DA3CC0E" w:rsidR="00FE416E" w:rsidRPr="004911FB" w:rsidRDefault="0084077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84077E">
              <w:rPr>
                <w:rFonts w:asciiTheme="majorBidi" w:hAnsiTheme="majorBidi" w:cstheme="majorBidi"/>
              </w:rPr>
              <w:t>itemID</w:t>
            </w:r>
            <w:proofErr w:type="spellEnd"/>
            <w:r>
              <w:rPr>
                <w:rFonts w:asciiTheme="majorBidi" w:hAnsiTheme="majorBidi" w:cstheme="majorBidi"/>
              </w:rPr>
              <w:t xml:space="preserve"> </w:t>
            </w:r>
            <w:r w:rsidRPr="0084077E">
              <w:rPr>
                <w:rFonts w:asciiTheme="majorBidi" w:hAnsiTheme="majorBidi" w:cstheme="majorBidi"/>
              </w:rPr>
              <w:t>CPK/FK</w:t>
            </w:r>
          </w:p>
        </w:tc>
        <w:tc>
          <w:tcPr>
            <w:tcW w:w="1720" w:type="dxa"/>
          </w:tcPr>
          <w:p w14:paraId="0CD3381C" w14:textId="73D411CF"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ingredientsID</w:t>
            </w:r>
            <w:proofErr w:type="spellEnd"/>
            <w:r w:rsidRPr="004911FB">
              <w:rPr>
                <w:rFonts w:asciiTheme="majorBidi" w:hAnsiTheme="majorBidi" w:cstheme="majorBidi"/>
              </w:rPr>
              <w:t xml:space="preserve"> FK</w:t>
            </w:r>
          </w:p>
        </w:tc>
        <w:tc>
          <w:tcPr>
            <w:tcW w:w="1576" w:type="dxa"/>
          </w:tcPr>
          <w:p w14:paraId="1E1C4691" w14:textId="43BF82C5"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c>
          <w:tcPr>
            <w:tcW w:w="1720" w:type="dxa"/>
          </w:tcPr>
          <w:p w14:paraId="3DCBEB96" w14:textId="0D8EAC40"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CPK/FK</w:t>
            </w:r>
          </w:p>
        </w:tc>
        <w:tc>
          <w:tcPr>
            <w:tcW w:w="1720" w:type="dxa"/>
          </w:tcPr>
          <w:p w14:paraId="5319BB33" w14:textId="0E85C79D" w:rsidR="00FE416E" w:rsidRPr="004911FB" w:rsidRDefault="00FE416E" w:rsidP="00C717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customerID</w:t>
            </w:r>
            <w:proofErr w:type="spellEnd"/>
            <w:r w:rsidRPr="004911FB">
              <w:rPr>
                <w:rFonts w:asciiTheme="majorBidi" w:hAnsiTheme="majorBidi" w:cstheme="majorBidi"/>
              </w:rPr>
              <w:t xml:space="preserve"> FK</w:t>
            </w:r>
          </w:p>
        </w:tc>
      </w:tr>
      <w:tr w:rsidR="00FE416E" w:rsidRPr="002A6242" w14:paraId="74A42BCD"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128133F2" w14:textId="3A3AEBF6" w:rsidR="00FE416E" w:rsidRPr="004911FB" w:rsidRDefault="00FE416E" w:rsidP="00C71732">
            <w:pPr>
              <w:rPr>
                <w:rFonts w:asciiTheme="majorBidi" w:hAnsiTheme="majorBidi" w:cstheme="majorBidi"/>
                <w:b w:val="0"/>
                <w:bCs w:val="0"/>
              </w:rPr>
            </w:pPr>
            <w:r w:rsidRPr="004911FB">
              <w:rPr>
                <w:rFonts w:asciiTheme="majorBidi" w:hAnsiTheme="majorBidi" w:cstheme="majorBidi"/>
                <w:b w:val="0"/>
                <w:bCs w:val="0"/>
              </w:rPr>
              <w:t>description</w:t>
            </w:r>
          </w:p>
        </w:tc>
        <w:tc>
          <w:tcPr>
            <w:tcW w:w="1720" w:type="dxa"/>
          </w:tcPr>
          <w:p w14:paraId="009FF67D" w14:textId="7777777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1B298FE" w14:textId="01CF168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itemID</w:t>
            </w:r>
            <w:proofErr w:type="spellEnd"/>
            <w:r w:rsidRPr="004911FB">
              <w:rPr>
                <w:rFonts w:asciiTheme="majorBidi" w:hAnsiTheme="majorBidi" w:cstheme="majorBidi"/>
              </w:rPr>
              <w:t xml:space="preserve"> </w:t>
            </w:r>
            <w:proofErr w:type="spellStart"/>
            <w:r w:rsidRPr="004911FB">
              <w:rPr>
                <w:rFonts w:asciiTheme="majorBidi" w:hAnsiTheme="majorBidi" w:cstheme="majorBidi"/>
              </w:rPr>
              <w:t>fk</w:t>
            </w:r>
            <w:proofErr w:type="spellEnd"/>
          </w:p>
        </w:tc>
        <w:tc>
          <w:tcPr>
            <w:tcW w:w="1576" w:type="dxa"/>
          </w:tcPr>
          <w:p w14:paraId="3BA40617" w14:textId="3BE0BB5E" w:rsidR="00FE416E" w:rsidRPr="004911FB" w:rsidRDefault="004D3F42"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orderStatus</w:t>
            </w:r>
            <w:proofErr w:type="spellEnd"/>
          </w:p>
        </w:tc>
        <w:tc>
          <w:tcPr>
            <w:tcW w:w="1720" w:type="dxa"/>
          </w:tcPr>
          <w:p w14:paraId="1E8A7494" w14:textId="06860297"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720" w:type="dxa"/>
          </w:tcPr>
          <w:p w14:paraId="40A7228A" w14:textId="680019BC" w:rsidR="00FE416E" w:rsidRPr="004911FB" w:rsidRDefault="00FE416E" w:rsidP="00C7173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tableID</w:t>
            </w:r>
            <w:proofErr w:type="spellEnd"/>
            <w:r w:rsidRPr="004911FB">
              <w:rPr>
                <w:rFonts w:asciiTheme="majorBidi" w:hAnsiTheme="majorBidi" w:cstheme="majorBidi"/>
              </w:rPr>
              <w:t xml:space="preserve"> FK</w:t>
            </w:r>
          </w:p>
        </w:tc>
      </w:tr>
      <w:tr w:rsidR="00FE416E" w:rsidRPr="002A6242" w14:paraId="166F4D62" w14:textId="77777777" w:rsidTr="00FE416E">
        <w:trPr>
          <w:trHeight w:val="170"/>
        </w:trPr>
        <w:tc>
          <w:tcPr>
            <w:cnfStyle w:val="001000000000" w:firstRow="0" w:lastRow="0" w:firstColumn="1" w:lastColumn="0" w:oddVBand="0" w:evenVBand="0" w:oddHBand="0" w:evenHBand="0" w:firstRowFirstColumn="0" w:firstRowLastColumn="0" w:lastRowFirstColumn="0" w:lastRowLastColumn="0"/>
            <w:tcW w:w="1858" w:type="dxa"/>
          </w:tcPr>
          <w:p w14:paraId="6E0E44BD" w14:textId="6C2BD2D9"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preparationTime</w:t>
            </w:r>
            <w:proofErr w:type="spellEnd"/>
          </w:p>
        </w:tc>
        <w:tc>
          <w:tcPr>
            <w:tcW w:w="1720" w:type="dxa"/>
          </w:tcPr>
          <w:p w14:paraId="6D915608"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46FFCD3" w14:textId="31CBABFA"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11FB">
              <w:rPr>
                <w:rFonts w:asciiTheme="majorBidi" w:hAnsiTheme="majorBidi" w:cstheme="majorBidi"/>
              </w:rPr>
              <w:t>quantity</w:t>
            </w:r>
          </w:p>
        </w:tc>
        <w:tc>
          <w:tcPr>
            <w:tcW w:w="1576" w:type="dxa"/>
          </w:tcPr>
          <w:p w14:paraId="4742EF5D" w14:textId="7A1B725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orderDate</w:t>
            </w:r>
            <w:proofErr w:type="spellEnd"/>
          </w:p>
        </w:tc>
        <w:tc>
          <w:tcPr>
            <w:tcW w:w="1720" w:type="dxa"/>
          </w:tcPr>
          <w:p w14:paraId="6DE58BEA" w14:textId="52C2B8AE"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quotePrice</w:t>
            </w:r>
            <w:proofErr w:type="spellEnd"/>
          </w:p>
        </w:tc>
        <w:tc>
          <w:tcPr>
            <w:tcW w:w="1720" w:type="dxa"/>
          </w:tcPr>
          <w:p w14:paraId="1A3574A4" w14:textId="2651D66B"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branchID</w:t>
            </w:r>
            <w:proofErr w:type="spellEnd"/>
            <w:r w:rsidRPr="004911FB">
              <w:rPr>
                <w:rFonts w:asciiTheme="majorBidi" w:hAnsiTheme="majorBidi" w:cstheme="majorBidi"/>
              </w:rPr>
              <w:t xml:space="preserve"> FK</w:t>
            </w:r>
          </w:p>
        </w:tc>
      </w:tr>
      <w:tr w:rsidR="00FE416E" w:rsidRPr="002A6242" w14:paraId="3DC4E017" w14:textId="77777777" w:rsidTr="00FE416E">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58" w:type="dxa"/>
          </w:tcPr>
          <w:p w14:paraId="351EC5E4" w14:textId="74A752DB"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categoryID</w:t>
            </w:r>
            <w:proofErr w:type="spellEnd"/>
            <w:r w:rsidRPr="004911FB">
              <w:rPr>
                <w:rFonts w:asciiTheme="majorBidi" w:hAnsiTheme="majorBidi" w:cstheme="majorBidi"/>
                <w:b w:val="0"/>
                <w:bCs w:val="0"/>
              </w:rPr>
              <w:t xml:space="preserve"> FK </w:t>
            </w:r>
          </w:p>
        </w:tc>
        <w:tc>
          <w:tcPr>
            <w:tcW w:w="1720" w:type="dxa"/>
          </w:tcPr>
          <w:p w14:paraId="5EC09E5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789A8D32" w14:textId="25984CA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recipeStatus</w:t>
            </w:r>
            <w:proofErr w:type="spellEnd"/>
          </w:p>
        </w:tc>
        <w:tc>
          <w:tcPr>
            <w:tcW w:w="1576" w:type="dxa"/>
          </w:tcPr>
          <w:p w14:paraId="5C27C168" w14:textId="221F34D0" w:rsidR="00FE416E" w:rsidRPr="004911FB" w:rsidRDefault="004D3F42"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shipDate</w:t>
            </w:r>
            <w:proofErr w:type="spellEnd"/>
          </w:p>
        </w:tc>
        <w:tc>
          <w:tcPr>
            <w:tcW w:w="1720" w:type="dxa"/>
          </w:tcPr>
          <w:p w14:paraId="7C339190" w14:textId="4CE044F8"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616438E5" w14:textId="6AC0428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bookingDate</w:t>
            </w:r>
            <w:proofErr w:type="spellEnd"/>
          </w:p>
        </w:tc>
      </w:tr>
      <w:tr w:rsidR="00FE416E" w:rsidRPr="002A6242" w14:paraId="63BA970C"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7EE7D774" w14:textId="08DD0CC5" w:rsidR="00FE416E" w:rsidRPr="004911FB" w:rsidRDefault="00FE416E" w:rsidP="008C4B8D">
            <w:pPr>
              <w:rPr>
                <w:rFonts w:asciiTheme="majorBidi" w:hAnsiTheme="majorBidi" w:cstheme="majorBidi"/>
                <w:b w:val="0"/>
                <w:bCs w:val="0"/>
              </w:rPr>
            </w:pPr>
            <w:proofErr w:type="spellStart"/>
            <w:r w:rsidRPr="004911FB">
              <w:rPr>
                <w:rFonts w:asciiTheme="majorBidi" w:hAnsiTheme="majorBidi" w:cstheme="majorBidi"/>
                <w:b w:val="0"/>
                <w:bCs w:val="0"/>
              </w:rPr>
              <w:t>sectionID</w:t>
            </w:r>
            <w:proofErr w:type="spellEnd"/>
            <w:r w:rsidRPr="004911FB">
              <w:rPr>
                <w:rFonts w:asciiTheme="majorBidi" w:hAnsiTheme="majorBidi" w:cstheme="majorBidi"/>
                <w:b w:val="0"/>
                <w:bCs w:val="0"/>
              </w:rPr>
              <w:t xml:space="preserve"> FK</w:t>
            </w:r>
          </w:p>
        </w:tc>
        <w:tc>
          <w:tcPr>
            <w:tcW w:w="1720" w:type="dxa"/>
          </w:tcPr>
          <w:p w14:paraId="11C4D9C3"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1F417A46" w14:textId="5D8350EF"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2DFC9018" w14:textId="31338FC5"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30B93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613D69C9" w14:textId="031D33D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startTime</w:t>
            </w:r>
            <w:proofErr w:type="spellEnd"/>
          </w:p>
        </w:tc>
      </w:tr>
      <w:tr w:rsidR="00FE416E" w:rsidRPr="002A6242" w14:paraId="5A890E1C" w14:textId="77777777" w:rsidTr="00FE416E">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858" w:type="dxa"/>
          </w:tcPr>
          <w:p w14:paraId="39A867A6" w14:textId="728D6724" w:rsidR="00FE416E" w:rsidRPr="004911FB" w:rsidRDefault="00FE416E" w:rsidP="008C4B8D">
            <w:pPr>
              <w:rPr>
                <w:rFonts w:asciiTheme="majorBidi" w:hAnsiTheme="majorBidi" w:cstheme="majorBidi"/>
                <w:b w:val="0"/>
                <w:bCs w:val="0"/>
              </w:rPr>
            </w:pPr>
          </w:p>
        </w:tc>
        <w:tc>
          <w:tcPr>
            <w:tcW w:w="1720" w:type="dxa"/>
          </w:tcPr>
          <w:p w14:paraId="22083B9F"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0C9D224D" w14:textId="0BADB512"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76" w:type="dxa"/>
          </w:tcPr>
          <w:p w14:paraId="03399308"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52CA5014" w14:textId="7777777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720" w:type="dxa"/>
          </w:tcPr>
          <w:p w14:paraId="366EF59F" w14:textId="2DEB4727" w:rsidR="00FE416E" w:rsidRPr="004911FB" w:rsidRDefault="00FE416E" w:rsidP="008C4B8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endTime</w:t>
            </w:r>
            <w:proofErr w:type="spellEnd"/>
          </w:p>
        </w:tc>
      </w:tr>
      <w:tr w:rsidR="00FE416E" w:rsidRPr="002A6242" w14:paraId="52B1E20D" w14:textId="77777777" w:rsidTr="00FE416E">
        <w:trPr>
          <w:trHeight w:val="348"/>
        </w:trPr>
        <w:tc>
          <w:tcPr>
            <w:cnfStyle w:val="001000000000" w:firstRow="0" w:lastRow="0" w:firstColumn="1" w:lastColumn="0" w:oddVBand="0" w:evenVBand="0" w:oddHBand="0" w:evenHBand="0" w:firstRowFirstColumn="0" w:firstRowLastColumn="0" w:lastRowFirstColumn="0" w:lastRowLastColumn="0"/>
            <w:tcW w:w="1858" w:type="dxa"/>
          </w:tcPr>
          <w:p w14:paraId="18C0A563" w14:textId="23FD46E5" w:rsidR="00FE416E" w:rsidRPr="004911FB" w:rsidRDefault="00FE416E" w:rsidP="008C4B8D">
            <w:pPr>
              <w:rPr>
                <w:rFonts w:asciiTheme="majorBidi" w:hAnsiTheme="majorBidi" w:cstheme="majorBidi"/>
                <w:b w:val="0"/>
                <w:bCs w:val="0"/>
              </w:rPr>
            </w:pPr>
          </w:p>
        </w:tc>
        <w:tc>
          <w:tcPr>
            <w:tcW w:w="1720" w:type="dxa"/>
          </w:tcPr>
          <w:p w14:paraId="11F61F71"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3195921E" w14:textId="42174670"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76" w:type="dxa"/>
          </w:tcPr>
          <w:p w14:paraId="521369DB"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4DD0D20C" w14:textId="77777777"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720" w:type="dxa"/>
          </w:tcPr>
          <w:p w14:paraId="5F16E7E1" w14:textId="1B7FE943" w:rsidR="00FE416E" w:rsidRPr="004911FB" w:rsidRDefault="00FE416E" w:rsidP="008C4B8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4911FB">
              <w:rPr>
                <w:rFonts w:asciiTheme="majorBidi" w:hAnsiTheme="majorBidi" w:cstheme="majorBidi"/>
              </w:rPr>
              <w:t>startDate</w:t>
            </w:r>
            <w:proofErr w:type="spellEnd"/>
          </w:p>
        </w:tc>
      </w:tr>
    </w:tbl>
    <w:p w14:paraId="55B5867A" w14:textId="77777777" w:rsidR="004E19F7" w:rsidRPr="002A6242" w:rsidRDefault="004E19F7" w:rsidP="00C71732">
      <w:pPr>
        <w:rPr>
          <w:rFonts w:asciiTheme="majorBidi" w:hAnsiTheme="majorBidi" w:cstheme="majorBidi"/>
        </w:rPr>
      </w:pPr>
    </w:p>
    <w:p w14:paraId="025B35B7" w14:textId="37060CF3" w:rsidR="00651C07" w:rsidRDefault="00C97E26" w:rsidP="00C97E26">
      <w:pPr>
        <w:pStyle w:val="Heading3"/>
        <w:rPr>
          <w:b/>
          <w:bCs/>
        </w:rPr>
      </w:pPr>
      <w:bookmarkStart w:id="19" w:name="_Toc158750608"/>
      <w:r w:rsidRPr="00C97E26">
        <w:rPr>
          <w:b/>
          <w:bCs/>
        </w:rPr>
        <w:t>Field Specifications</w:t>
      </w:r>
      <w:bookmarkEnd w:id="19"/>
    </w:p>
    <w:p w14:paraId="36A36AA8" w14:textId="7B5EEA47" w:rsidR="00C97E26" w:rsidRPr="00C97E26" w:rsidRDefault="003D0AA5" w:rsidP="00C97E26">
      <w:r>
        <w:t>time it takes to establish field specifications for each field in the database is an investment toward building consistent data and quality information—we are not wasting time whatsoever by performing this process. In fact, we’ll waste more time in the end if you only partially perform this process or neglect it entirely.</w:t>
      </w:r>
    </w:p>
    <w:p w14:paraId="61E1D886" w14:textId="6C713855" w:rsidR="004E19F7" w:rsidRDefault="006E46B2" w:rsidP="00C71732">
      <w:pPr>
        <w:rPr>
          <w:b/>
          <w:bCs/>
        </w:rPr>
      </w:pPr>
      <w:r w:rsidRPr="006E46B2">
        <w:rPr>
          <w:b/>
          <w:bCs/>
        </w:rPr>
        <w:t>Field specifications are crucial for several reasons:</w:t>
      </w:r>
    </w:p>
    <w:p w14:paraId="590041E6" w14:textId="343A096C" w:rsidR="006E46B2" w:rsidRPr="006E46B2" w:rsidRDefault="006E46B2" w:rsidP="006E46B2">
      <w:pPr>
        <w:pStyle w:val="ListParagraph"/>
        <w:numPr>
          <w:ilvl w:val="0"/>
          <w:numId w:val="16"/>
        </w:numPr>
        <w:rPr>
          <w:rFonts w:asciiTheme="majorBidi" w:hAnsiTheme="majorBidi" w:cstheme="majorBidi"/>
        </w:rPr>
      </w:pPr>
      <w:r>
        <w:t>Field specifications help establish and enforce field-level integrity.</w:t>
      </w:r>
    </w:p>
    <w:p w14:paraId="2A9DD550" w14:textId="403C9784" w:rsidR="006E46B2" w:rsidRPr="00EB750D" w:rsidRDefault="00EB750D" w:rsidP="006E46B2">
      <w:pPr>
        <w:pStyle w:val="ListParagraph"/>
        <w:numPr>
          <w:ilvl w:val="0"/>
          <w:numId w:val="16"/>
        </w:numPr>
        <w:rPr>
          <w:rFonts w:asciiTheme="majorBidi" w:hAnsiTheme="majorBidi" w:cstheme="majorBidi"/>
        </w:rPr>
      </w:pPr>
      <w:r>
        <w:t>Defining field specifications for each field enhances overall data integrity.</w:t>
      </w:r>
    </w:p>
    <w:p w14:paraId="3A6A493E" w14:textId="51263F83" w:rsidR="00EB750D" w:rsidRPr="00EB750D" w:rsidRDefault="00EB750D" w:rsidP="006E46B2">
      <w:pPr>
        <w:pStyle w:val="ListParagraph"/>
        <w:numPr>
          <w:ilvl w:val="0"/>
          <w:numId w:val="16"/>
        </w:numPr>
        <w:rPr>
          <w:rFonts w:asciiTheme="majorBidi" w:hAnsiTheme="majorBidi" w:cstheme="majorBidi"/>
        </w:rPr>
      </w:pPr>
      <w:r>
        <w:t>Defining field specifications compels we to acquire a complete understanding of the nature and purpose of the data in the database. Understanding the data means that we can judge whether the data is truly necessary and important to the organization, and we can learn how to use it to your best advantage.</w:t>
      </w:r>
    </w:p>
    <w:p w14:paraId="3BAB1FA9" w14:textId="225929D1" w:rsidR="00EB750D" w:rsidRPr="00AB2C21" w:rsidRDefault="00AB2C21" w:rsidP="006E46B2">
      <w:pPr>
        <w:pStyle w:val="ListParagraph"/>
        <w:numPr>
          <w:ilvl w:val="0"/>
          <w:numId w:val="16"/>
        </w:numPr>
        <w:rPr>
          <w:rFonts w:asciiTheme="majorBidi" w:hAnsiTheme="majorBidi" w:cstheme="majorBidi"/>
        </w:rPr>
      </w:pPr>
      <w:r>
        <w:t>Field specifications constitute the “data dictionary” of the database. Each field specification stores data on the characteristics of a particular field within the database.</w:t>
      </w:r>
    </w:p>
    <w:p w14:paraId="5D52687A" w14:textId="0279D42C" w:rsidR="00AB2C21" w:rsidRPr="006C71DC" w:rsidRDefault="00AB2C21" w:rsidP="006E46B2">
      <w:pPr>
        <w:pStyle w:val="ListParagraph"/>
        <w:numPr>
          <w:ilvl w:val="0"/>
          <w:numId w:val="16"/>
        </w:numPr>
        <w:rPr>
          <w:rFonts w:asciiTheme="majorBidi" w:hAnsiTheme="majorBidi" w:cstheme="majorBidi"/>
        </w:rPr>
      </w:pPr>
      <w:r>
        <w:t>This data dictionary is particularly useful when we implement your database in an RDBMS—we can use it as a guide for creating the fields and setting their fundamental properties.</w:t>
      </w:r>
    </w:p>
    <w:p w14:paraId="18F7D8C4" w14:textId="77777777" w:rsidR="006C71DC" w:rsidRDefault="006C71DC" w:rsidP="006C71DC">
      <w:pPr>
        <w:rPr>
          <w:rFonts w:asciiTheme="majorBidi" w:hAnsiTheme="majorBidi" w:cstheme="majorBidi"/>
        </w:rPr>
      </w:pPr>
    </w:p>
    <w:p w14:paraId="12A3D1B3" w14:textId="1F5958A5" w:rsidR="006C71DC" w:rsidRDefault="006C71DC" w:rsidP="006C71DC">
      <w:pPr>
        <w:rPr>
          <w:b/>
          <w:bCs/>
        </w:rPr>
      </w:pPr>
      <w:r w:rsidRPr="006C71DC">
        <w:rPr>
          <w:b/>
          <w:bCs/>
        </w:rPr>
        <w:t>Anatomy of a Field Specification</w:t>
      </w:r>
      <w:r>
        <w:rPr>
          <w:b/>
          <w:bCs/>
        </w:rPr>
        <w:t>:</w:t>
      </w:r>
    </w:p>
    <w:p w14:paraId="45F81262" w14:textId="0643CF05" w:rsidR="006C71DC" w:rsidRDefault="001A20CD" w:rsidP="006C71DC">
      <w:r>
        <w:t>A field specification incorporates various elements that define every attribute of a field. All the elements within the specification are categorized as general elements, physical elements, or logical elements.</w:t>
      </w:r>
    </w:p>
    <w:p w14:paraId="6303D445" w14:textId="7F936093" w:rsidR="001A20CD" w:rsidRDefault="001A20CD" w:rsidP="006C71DC">
      <w:r>
        <w:t>Here are the elements within each category:</w:t>
      </w:r>
    </w:p>
    <w:p w14:paraId="42FF5129" w14:textId="57B85BA9" w:rsidR="001A20CD" w:rsidRPr="00E10B12" w:rsidRDefault="00E10B12" w:rsidP="00E10B12">
      <w:pPr>
        <w:pStyle w:val="ListParagraph"/>
        <w:numPr>
          <w:ilvl w:val="0"/>
          <w:numId w:val="17"/>
        </w:numPr>
      </w:pPr>
      <w:r w:rsidRPr="005F1E25">
        <w:rPr>
          <w:b/>
          <w:bCs/>
        </w:rPr>
        <w:t>General</w:t>
      </w:r>
      <w:r w:rsidRPr="00E10B12">
        <w:t xml:space="preserve"> </w:t>
      </w:r>
      <w:r w:rsidRPr="005F1E25">
        <w:rPr>
          <w:b/>
          <w:bCs/>
        </w:rPr>
        <w:t>Elements</w:t>
      </w:r>
      <w:r w:rsidRPr="00E10B12">
        <w:t>: Field Name, Parent Table, Specification Type, Source Specification, Shared By, Alias(es), Description</w:t>
      </w:r>
    </w:p>
    <w:p w14:paraId="37BEBB13" w14:textId="23BCCE18" w:rsidR="00E10B12" w:rsidRPr="00E10B12" w:rsidRDefault="00E10B12" w:rsidP="00E10B12">
      <w:pPr>
        <w:pStyle w:val="ListParagraph"/>
        <w:numPr>
          <w:ilvl w:val="0"/>
          <w:numId w:val="17"/>
        </w:numPr>
      </w:pPr>
      <w:r w:rsidRPr="005F1E25">
        <w:rPr>
          <w:b/>
          <w:bCs/>
        </w:rPr>
        <w:t>Physical</w:t>
      </w:r>
      <w:r w:rsidRPr="00E10B12">
        <w:t xml:space="preserve"> </w:t>
      </w:r>
      <w:r w:rsidRPr="005F1E25">
        <w:rPr>
          <w:b/>
          <w:bCs/>
        </w:rPr>
        <w:t>Elements</w:t>
      </w:r>
      <w:r w:rsidRPr="00E10B12">
        <w:t>: Data Type, Length, Decimal Places, Character Support</w:t>
      </w:r>
    </w:p>
    <w:p w14:paraId="075162F6" w14:textId="6FC9DD3C" w:rsidR="00E10B12" w:rsidRPr="00E10B12" w:rsidRDefault="00E10B12" w:rsidP="00E10B12">
      <w:pPr>
        <w:pStyle w:val="ListParagraph"/>
        <w:numPr>
          <w:ilvl w:val="0"/>
          <w:numId w:val="17"/>
        </w:numPr>
        <w:rPr>
          <w:rFonts w:asciiTheme="majorBidi" w:hAnsiTheme="majorBidi" w:cstheme="majorBidi"/>
        </w:rPr>
      </w:pPr>
      <w:r w:rsidRPr="005F1E25">
        <w:rPr>
          <w:b/>
          <w:bCs/>
        </w:rPr>
        <w:t>Logical</w:t>
      </w:r>
      <w:r w:rsidRPr="00E10B12">
        <w:t xml:space="preserve"> </w:t>
      </w:r>
      <w:r w:rsidRPr="005F1E25">
        <w:rPr>
          <w:b/>
          <w:bCs/>
        </w:rPr>
        <w:t>Elements</w:t>
      </w:r>
      <w:r w:rsidRPr="00E10B12">
        <w:t>: Key Type, Key Structure, Uniqueness, Null Support, Values Entered By, Required Value, Range of Values, Edit Rule</w:t>
      </w:r>
    </w:p>
    <w:p w14:paraId="738AB883" w14:textId="3297937A" w:rsidR="00E10B12" w:rsidRDefault="00E10B12">
      <w:pPr>
        <w:rPr>
          <w:rFonts w:asciiTheme="majorBidi" w:hAnsiTheme="majorBidi" w:cstheme="majorBidi"/>
        </w:rPr>
      </w:pPr>
      <w:r>
        <w:rPr>
          <w:rFonts w:asciiTheme="majorBidi" w:hAnsiTheme="majorBidi" w:cstheme="majorBidi"/>
        </w:rPr>
        <w:br w:type="page"/>
      </w:r>
    </w:p>
    <w:p w14:paraId="7F14BFBA" w14:textId="4309259C" w:rsidR="00B01168" w:rsidRPr="00B01168" w:rsidRDefault="00B01168" w:rsidP="00B01168">
      <w:pPr>
        <w:pStyle w:val="ListParagraph"/>
        <w:numPr>
          <w:ilvl w:val="0"/>
          <w:numId w:val="18"/>
        </w:numPr>
        <w:rPr>
          <w:rFonts w:asciiTheme="majorBidi" w:hAnsiTheme="majorBidi" w:cstheme="majorBidi"/>
        </w:rPr>
      </w:pPr>
      <w:r w:rsidRPr="005F1E25">
        <w:rPr>
          <w:b/>
          <w:bCs/>
        </w:rPr>
        <w:lastRenderedPageBreak/>
        <w:t>General</w:t>
      </w:r>
      <w:r>
        <w:t xml:space="preserve"> </w:t>
      </w:r>
      <w:r w:rsidRPr="005F1E25">
        <w:rPr>
          <w:b/>
          <w:bCs/>
        </w:rPr>
        <w:t>Elements</w:t>
      </w:r>
      <w:r>
        <w:t>:</w:t>
      </w:r>
    </w:p>
    <w:p w14:paraId="57221E37" w14:textId="1901F42E" w:rsidR="00B01168" w:rsidRPr="00FF193F" w:rsidRDefault="00FF193F" w:rsidP="00B01168">
      <w:pPr>
        <w:pStyle w:val="ListParagraph"/>
        <w:numPr>
          <w:ilvl w:val="1"/>
          <w:numId w:val="18"/>
        </w:numPr>
        <w:rPr>
          <w:rFonts w:asciiTheme="majorBidi" w:hAnsiTheme="majorBidi" w:cstheme="majorBidi"/>
        </w:rPr>
      </w:pPr>
      <w:r w:rsidRPr="005F1E25">
        <w:rPr>
          <w:b/>
          <w:bCs/>
        </w:rPr>
        <w:t>Field</w:t>
      </w:r>
      <w:r>
        <w:t xml:space="preserve"> </w:t>
      </w:r>
      <w:r w:rsidRPr="005F1E25">
        <w:rPr>
          <w:b/>
          <w:bCs/>
        </w:rPr>
        <w:t>Name</w:t>
      </w:r>
      <w:r>
        <w:t>: the set of absolute minimal words that uniquely identifies a particular field throughout the database.</w:t>
      </w:r>
    </w:p>
    <w:p w14:paraId="632127D4" w14:textId="326A2E65" w:rsidR="00FF193F" w:rsidRPr="003B607F" w:rsidRDefault="003B607F" w:rsidP="00B01168">
      <w:pPr>
        <w:pStyle w:val="ListParagraph"/>
        <w:numPr>
          <w:ilvl w:val="1"/>
          <w:numId w:val="18"/>
        </w:numPr>
        <w:rPr>
          <w:rFonts w:asciiTheme="majorBidi" w:hAnsiTheme="majorBidi" w:cstheme="majorBidi"/>
        </w:rPr>
      </w:pPr>
      <w:r w:rsidRPr="005F1E25">
        <w:rPr>
          <w:b/>
          <w:bCs/>
        </w:rPr>
        <w:t>parent</w:t>
      </w:r>
      <w:r>
        <w:t xml:space="preserve"> </w:t>
      </w:r>
      <w:r w:rsidRPr="005F1E25">
        <w:rPr>
          <w:b/>
          <w:bCs/>
        </w:rPr>
        <w:t>table</w:t>
      </w:r>
      <w:r>
        <w:t>: This is the only table in which the field will appear unless the field is participating in establishing a relationship.</w:t>
      </w:r>
    </w:p>
    <w:p w14:paraId="6378A613" w14:textId="30A73C43" w:rsidR="003B607F" w:rsidRPr="006E7691" w:rsidRDefault="006E7691" w:rsidP="00B01168">
      <w:pPr>
        <w:pStyle w:val="ListParagraph"/>
        <w:numPr>
          <w:ilvl w:val="1"/>
          <w:numId w:val="18"/>
        </w:numPr>
        <w:rPr>
          <w:rFonts w:asciiTheme="majorBidi" w:hAnsiTheme="majorBidi" w:cstheme="majorBidi"/>
        </w:rPr>
      </w:pPr>
      <w:r w:rsidRPr="005F1E25">
        <w:rPr>
          <w:b/>
          <w:bCs/>
        </w:rPr>
        <w:t>Specification</w:t>
      </w:r>
      <w:r>
        <w:t xml:space="preserve"> </w:t>
      </w:r>
      <w:r w:rsidRPr="005F1E25">
        <w:rPr>
          <w:b/>
          <w:bCs/>
        </w:rPr>
        <w:t>Type</w:t>
      </w:r>
      <w:r>
        <w:t>: The elements you set for a given field depend upon the type of specification you define for the field. You can define a specification in three ways.</w:t>
      </w:r>
    </w:p>
    <w:p w14:paraId="7EF785B4" w14:textId="6C40FB1F" w:rsidR="006E7691" w:rsidRPr="00FE6185" w:rsidRDefault="00FE6185" w:rsidP="006E7691">
      <w:pPr>
        <w:pStyle w:val="ListParagraph"/>
        <w:numPr>
          <w:ilvl w:val="2"/>
          <w:numId w:val="18"/>
        </w:numPr>
        <w:rPr>
          <w:rFonts w:asciiTheme="majorBidi" w:hAnsiTheme="majorBidi" w:cstheme="majorBidi"/>
        </w:rPr>
      </w:pPr>
      <w:r w:rsidRPr="005F1E25">
        <w:rPr>
          <w:b/>
          <w:bCs/>
        </w:rPr>
        <w:t>Unique</w:t>
      </w:r>
      <w:r>
        <w:t>: This is the default specification for all fields except those that serve as a template for other fields or those that participate within a table relationship as foreign keys.</w:t>
      </w:r>
    </w:p>
    <w:p w14:paraId="1452CDBF" w14:textId="06FEA7C4" w:rsidR="00FE6185" w:rsidRPr="00C57AF9" w:rsidRDefault="00C57AF9" w:rsidP="006E7691">
      <w:pPr>
        <w:pStyle w:val="ListParagraph"/>
        <w:numPr>
          <w:ilvl w:val="2"/>
          <w:numId w:val="18"/>
        </w:numPr>
        <w:rPr>
          <w:rFonts w:asciiTheme="majorBidi" w:hAnsiTheme="majorBidi" w:cstheme="majorBidi"/>
        </w:rPr>
      </w:pPr>
      <w:r w:rsidRPr="005F1E25">
        <w:rPr>
          <w:b/>
          <w:bCs/>
        </w:rPr>
        <w:t>Generic</w:t>
      </w:r>
      <w:r>
        <w:t>: This specification serves as a template for other field specifications and helps you ensure consistent definitions for fields that have the same general meaning.</w:t>
      </w:r>
    </w:p>
    <w:p w14:paraId="14308AB7" w14:textId="6BF3F687" w:rsidR="00C57AF9" w:rsidRPr="006E7691" w:rsidRDefault="00F92789" w:rsidP="006E7691">
      <w:pPr>
        <w:pStyle w:val="ListParagraph"/>
        <w:numPr>
          <w:ilvl w:val="2"/>
          <w:numId w:val="18"/>
        </w:numPr>
        <w:rPr>
          <w:rFonts w:asciiTheme="majorBidi" w:hAnsiTheme="majorBidi" w:cstheme="majorBidi"/>
        </w:rPr>
      </w:pPr>
      <w:r w:rsidRPr="005F1E25">
        <w:rPr>
          <w:b/>
          <w:bCs/>
        </w:rPr>
        <w:t>Replica</w:t>
      </w:r>
      <w:r>
        <w:t>: This is the default specification for a field based on a generic field or a field that serves as a foreign key within a table relationship, and it draws a majority of its element settings from an existing specification.</w:t>
      </w:r>
    </w:p>
    <w:p w14:paraId="66B1AEE2" w14:textId="4AAAE77B" w:rsidR="006E7691" w:rsidRPr="00342045" w:rsidRDefault="00342045" w:rsidP="00B01168">
      <w:pPr>
        <w:pStyle w:val="ListParagraph"/>
        <w:numPr>
          <w:ilvl w:val="1"/>
          <w:numId w:val="18"/>
        </w:numPr>
        <w:rPr>
          <w:rFonts w:asciiTheme="majorBidi" w:hAnsiTheme="majorBidi" w:cstheme="majorBidi"/>
        </w:rPr>
      </w:pPr>
      <w:r w:rsidRPr="005F1E25">
        <w:rPr>
          <w:b/>
          <w:bCs/>
        </w:rPr>
        <w:t>Source</w:t>
      </w:r>
      <w:r>
        <w:t xml:space="preserve"> </w:t>
      </w:r>
      <w:r w:rsidRPr="005F1E25">
        <w:rPr>
          <w:b/>
          <w:bCs/>
        </w:rPr>
        <w:t>Specification</w:t>
      </w:r>
      <w:r>
        <w:t>: is set only on a Replica specification and indicates the name of the specific field specification upon which the current specification is based.</w:t>
      </w:r>
    </w:p>
    <w:p w14:paraId="3DA6A759" w14:textId="78EAA640" w:rsidR="00342045" w:rsidRPr="003D3159" w:rsidRDefault="00780987" w:rsidP="00B01168">
      <w:pPr>
        <w:pStyle w:val="ListParagraph"/>
        <w:numPr>
          <w:ilvl w:val="1"/>
          <w:numId w:val="18"/>
        </w:numPr>
        <w:rPr>
          <w:rFonts w:asciiTheme="majorBidi" w:hAnsiTheme="majorBidi" w:cstheme="majorBidi"/>
        </w:rPr>
      </w:pPr>
      <w:r w:rsidRPr="005F1E25">
        <w:rPr>
          <w:b/>
          <w:bCs/>
        </w:rPr>
        <w:t>Shared</w:t>
      </w:r>
      <w:r>
        <w:t xml:space="preserve"> </w:t>
      </w:r>
      <w:r w:rsidRPr="005F1E25">
        <w:rPr>
          <w:b/>
          <w:bCs/>
        </w:rPr>
        <w:t>By</w:t>
      </w:r>
      <w:r>
        <w:t xml:space="preserve"> element indicates the names of other tables that share this field. The only table names that should appear here are those that have an explicit relationship to the field’s parent table.</w:t>
      </w:r>
    </w:p>
    <w:p w14:paraId="06737E77" w14:textId="723FA281" w:rsidR="003D3159" w:rsidRPr="0090206F" w:rsidRDefault="0090206F" w:rsidP="00B01168">
      <w:pPr>
        <w:pStyle w:val="ListParagraph"/>
        <w:numPr>
          <w:ilvl w:val="1"/>
          <w:numId w:val="18"/>
        </w:numPr>
        <w:rPr>
          <w:rFonts w:asciiTheme="majorBidi" w:hAnsiTheme="majorBidi" w:cstheme="majorBidi"/>
        </w:rPr>
      </w:pPr>
      <w:r w:rsidRPr="005F1E25">
        <w:rPr>
          <w:b/>
          <w:bCs/>
        </w:rPr>
        <w:t>Alias</w:t>
      </w:r>
      <w:r>
        <w:t xml:space="preserve"> is a name (or set of names) that you use for the field in very rare circumstances.</w:t>
      </w:r>
    </w:p>
    <w:p w14:paraId="7969BA2D" w14:textId="2295B0E9" w:rsidR="0090206F" w:rsidRPr="00CB050D" w:rsidRDefault="0090206F" w:rsidP="00B01168">
      <w:pPr>
        <w:pStyle w:val="ListParagraph"/>
        <w:numPr>
          <w:ilvl w:val="1"/>
          <w:numId w:val="18"/>
        </w:numPr>
        <w:rPr>
          <w:rFonts w:asciiTheme="majorBidi" w:hAnsiTheme="majorBidi" w:cstheme="majorBidi"/>
        </w:rPr>
      </w:pPr>
      <w:r w:rsidRPr="005F1E25">
        <w:rPr>
          <w:b/>
          <w:bCs/>
        </w:rPr>
        <w:t>Description</w:t>
      </w:r>
      <w:r>
        <w:t xml:space="preserve"> is a complete interpretation of the field. Composing a field description is extremely beneficial because it forces you (and everyone in the organization) to think carefully about the nature of the data that will be stored in the field.</w:t>
      </w:r>
    </w:p>
    <w:p w14:paraId="4AD133E7" w14:textId="1E77EA01" w:rsidR="00CB050D" w:rsidRPr="00CB050D" w:rsidRDefault="00CB050D" w:rsidP="00CB050D">
      <w:pPr>
        <w:pStyle w:val="ListParagraph"/>
        <w:numPr>
          <w:ilvl w:val="0"/>
          <w:numId w:val="18"/>
        </w:numPr>
        <w:rPr>
          <w:rFonts w:asciiTheme="majorBidi" w:hAnsiTheme="majorBidi" w:cstheme="majorBidi"/>
        </w:rPr>
      </w:pPr>
      <w:r w:rsidRPr="005F1E25">
        <w:rPr>
          <w:b/>
          <w:bCs/>
        </w:rPr>
        <w:t>Physical</w:t>
      </w:r>
      <w:r>
        <w:t xml:space="preserve"> </w:t>
      </w:r>
      <w:r w:rsidRPr="005F1E25">
        <w:rPr>
          <w:b/>
          <w:bCs/>
        </w:rPr>
        <w:t>Elements</w:t>
      </w:r>
      <w:r>
        <w:t>:</w:t>
      </w:r>
    </w:p>
    <w:p w14:paraId="60611F80" w14:textId="539E1642" w:rsidR="00CB050D" w:rsidRPr="00FD1264" w:rsidRDefault="00FD1264" w:rsidP="00CB050D">
      <w:pPr>
        <w:pStyle w:val="ListParagraph"/>
        <w:numPr>
          <w:ilvl w:val="1"/>
          <w:numId w:val="18"/>
        </w:numPr>
        <w:rPr>
          <w:rFonts w:asciiTheme="majorBidi" w:hAnsiTheme="majorBidi" w:cstheme="majorBidi"/>
        </w:rPr>
      </w:pPr>
      <w:r w:rsidRPr="005F1E25">
        <w:rPr>
          <w:b/>
          <w:bCs/>
        </w:rPr>
        <w:t>Data</w:t>
      </w:r>
      <w:r>
        <w:t xml:space="preserve"> </w:t>
      </w:r>
      <w:r w:rsidRPr="005F1E25">
        <w:rPr>
          <w:b/>
          <w:bCs/>
        </w:rPr>
        <w:t>Type</w:t>
      </w:r>
      <w:r>
        <w:t xml:space="preserve"> element indicates the nature of the data that the field stores.</w:t>
      </w:r>
    </w:p>
    <w:p w14:paraId="2BAAD445" w14:textId="3832D6E3" w:rsidR="00FD1264" w:rsidRPr="00FD1264" w:rsidRDefault="00FD1264" w:rsidP="00CB050D">
      <w:pPr>
        <w:pStyle w:val="ListParagraph"/>
        <w:numPr>
          <w:ilvl w:val="1"/>
          <w:numId w:val="18"/>
        </w:numPr>
        <w:rPr>
          <w:rFonts w:asciiTheme="majorBidi" w:hAnsiTheme="majorBidi" w:cstheme="majorBidi"/>
        </w:rPr>
      </w:pPr>
      <w:r>
        <w:t>Length element specifies the total number of characters that a user can enter for any given field value.</w:t>
      </w:r>
    </w:p>
    <w:p w14:paraId="779312A8" w14:textId="165B5CE8" w:rsidR="00FD1264" w:rsidRPr="00D04A85" w:rsidRDefault="00D04A85" w:rsidP="00CB050D">
      <w:pPr>
        <w:pStyle w:val="ListParagraph"/>
        <w:numPr>
          <w:ilvl w:val="1"/>
          <w:numId w:val="18"/>
        </w:numPr>
        <w:rPr>
          <w:rFonts w:asciiTheme="majorBidi" w:hAnsiTheme="majorBidi" w:cstheme="majorBidi"/>
        </w:rPr>
      </w:pPr>
      <w:r w:rsidRPr="005F1E25">
        <w:rPr>
          <w:b/>
          <w:bCs/>
        </w:rPr>
        <w:t>Decimal</w:t>
      </w:r>
      <w:r>
        <w:t xml:space="preserve"> </w:t>
      </w:r>
      <w:r w:rsidRPr="005F1E25">
        <w:rPr>
          <w:b/>
          <w:bCs/>
        </w:rPr>
        <w:t>Places</w:t>
      </w:r>
      <w:r>
        <w:t xml:space="preserve"> element denotes the number of digits to the right of the decimal point in a real number.</w:t>
      </w:r>
    </w:p>
    <w:p w14:paraId="1EC0FC50" w14:textId="3506B7B9" w:rsidR="00D04A85" w:rsidRPr="00D04A85" w:rsidRDefault="00D04A85" w:rsidP="00CB050D">
      <w:pPr>
        <w:pStyle w:val="ListParagraph"/>
        <w:numPr>
          <w:ilvl w:val="1"/>
          <w:numId w:val="18"/>
        </w:numPr>
        <w:rPr>
          <w:rFonts w:asciiTheme="majorBidi" w:hAnsiTheme="majorBidi" w:cstheme="majorBidi"/>
        </w:rPr>
      </w:pPr>
      <w:r w:rsidRPr="005F1E25">
        <w:rPr>
          <w:b/>
          <w:bCs/>
        </w:rPr>
        <w:t>Character</w:t>
      </w:r>
      <w:r>
        <w:t xml:space="preserve"> </w:t>
      </w:r>
      <w:r w:rsidRPr="005F1E25">
        <w:rPr>
          <w:b/>
          <w:bCs/>
        </w:rPr>
        <w:t>Support</w:t>
      </w:r>
      <w:r>
        <w:t xml:space="preserve"> element indicates the type of characters that a user can enter into a given field value. Setting and enforcing this element helps you ensure that the user cannot introduce meaningless data into the field, thus enhancing field-level integrity</w:t>
      </w:r>
    </w:p>
    <w:p w14:paraId="3461E274" w14:textId="3C30DD3C" w:rsidR="00D04A85" w:rsidRPr="00D04A85" w:rsidRDefault="00D04A85" w:rsidP="00D04A85">
      <w:pPr>
        <w:pStyle w:val="ListParagraph"/>
        <w:numPr>
          <w:ilvl w:val="0"/>
          <w:numId w:val="18"/>
        </w:numPr>
        <w:rPr>
          <w:rFonts w:asciiTheme="majorBidi" w:hAnsiTheme="majorBidi" w:cstheme="majorBidi"/>
        </w:rPr>
      </w:pPr>
      <w:r w:rsidRPr="005F1E25">
        <w:rPr>
          <w:b/>
          <w:bCs/>
        </w:rPr>
        <w:t>Logical</w:t>
      </w:r>
      <w:r>
        <w:t xml:space="preserve"> </w:t>
      </w:r>
      <w:r w:rsidRPr="005F1E25">
        <w:rPr>
          <w:b/>
          <w:bCs/>
        </w:rPr>
        <w:t>Elements</w:t>
      </w:r>
      <w:r>
        <w:t>;</w:t>
      </w:r>
    </w:p>
    <w:p w14:paraId="65D01E0D" w14:textId="55C2457F" w:rsidR="00D04A8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Type</w:t>
      </w:r>
      <w:r>
        <w:t xml:space="preserve"> element designates a field’s role within a table, which you identified as you were establishing a primary key for the table.</w:t>
      </w:r>
    </w:p>
    <w:p w14:paraId="7FA5F79F" w14:textId="163465D9" w:rsidR="004160F5" w:rsidRPr="004160F5" w:rsidRDefault="004160F5" w:rsidP="00D04A85">
      <w:pPr>
        <w:pStyle w:val="ListParagraph"/>
        <w:numPr>
          <w:ilvl w:val="1"/>
          <w:numId w:val="18"/>
        </w:numPr>
        <w:rPr>
          <w:rFonts w:asciiTheme="majorBidi" w:hAnsiTheme="majorBidi" w:cstheme="majorBidi"/>
        </w:rPr>
      </w:pPr>
      <w:r w:rsidRPr="005F1E25">
        <w:rPr>
          <w:b/>
          <w:bCs/>
        </w:rPr>
        <w:t>Key</w:t>
      </w:r>
      <w:r>
        <w:t xml:space="preserve"> </w:t>
      </w:r>
      <w:r w:rsidRPr="005F1E25">
        <w:rPr>
          <w:b/>
          <w:bCs/>
        </w:rPr>
        <w:t>Structure</w:t>
      </w:r>
      <w:r>
        <w:t xml:space="preserve"> element denotes whether a field designated as a primary key is acting as a simple (single-field) primary key or as part of a composite (multifield) primary key</w:t>
      </w:r>
    </w:p>
    <w:p w14:paraId="2F5EFB46" w14:textId="156438E3" w:rsidR="004160F5" w:rsidRPr="00557FE7" w:rsidRDefault="005F1E25" w:rsidP="00D04A85">
      <w:pPr>
        <w:pStyle w:val="ListParagraph"/>
        <w:numPr>
          <w:ilvl w:val="1"/>
          <w:numId w:val="18"/>
        </w:numPr>
        <w:rPr>
          <w:rFonts w:asciiTheme="majorBidi" w:hAnsiTheme="majorBidi" w:cstheme="majorBidi"/>
        </w:rPr>
      </w:pPr>
      <w:r w:rsidRPr="005F1E25">
        <w:rPr>
          <w:b/>
          <w:bCs/>
        </w:rPr>
        <w:t>Uniqueness</w:t>
      </w:r>
      <w:r>
        <w:t xml:space="preserve"> element indicates whether a field’s values are unique. You set it as “Unique” when the Key Type element is set to “Primary”; otherwise, you’ll typically set this element as “</w:t>
      </w:r>
      <w:r w:rsidR="00557FE7">
        <w:t>non-unique</w:t>
      </w:r>
      <w:r>
        <w:t>.”</w:t>
      </w:r>
    </w:p>
    <w:p w14:paraId="7B4946E1" w14:textId="64D034C8" w:rsidR="00557FE7" w:rsidRPr="00557FE7" w:rsidRDefault="00557FE7" w:rsidP="00D04A85">
      <w:pPr>
        <w:pStyle w:val="ListParagraph"/>
        <w:numPr>
          <w:ilvl w:val="1"/>
          <w:numId w:val="18"/>
        </w:numPr>
        <w:rPr>
          <w:rFonts w:asciiTheme="majorBidi" w:hAnsiTheme="majorBidi" w:cstheme="majorBidi"/>
        </w:rPr>
      </w:pPr>
      <w:r w:rsidRPr="00051148">
        <w:rPr>
          <w:b/>
          <w:bCs/>
        </w:rPr>
        <w:t>Null</w:t>
      </w:r>
      <w:r>
        <w:t xml:space="preserve"> </w:t>
      </w:r>
      <w:r w:rsidRPr="00051148">
        <w:rPr>
          <w:b/>
          <w:bCs/>
        </w:rPr>
        <w:t>Support</w:t>
      </w:r>
      <w:r>
        <w:t xml:space="preserve"> specifies whether a field accepts Null.</w:t>
      </w:r>
    </w:p>
    <w:p w14:paraId="7C2A58E8" w14:textId="3C196D84" w:rsidR="00557FE7" w:rsidRPr="00051148" w:rsidRDefault="00051148" w:rsidP="00D04A85">
      <w:pPr>
        <w:pStyle w:val="ListParagraph"/>
        <w:numPr>
          <w:ilvl w:val="1"/>
          <w:numId w:val="18"/>
        </w:numPr>
        <w:rPr>
          <w:rFonts w:asciiTheme="majorBidi" w:hAnsiTheme="majorBidi" w:cstheme="majorBidi"/>
        </w:rPr>
      </w:pPr>
      <w:r w:rsidRPr="00051148">
        <w:rPr>
          <w:b/>
          <w:bCs/>
        </w:rPr>
        <w:t>Required</w:t>
      </w:r>
      <w:r>
        <w:t xml:space="preserve"> </w:t>
      </w:r>
      <w:r w:rsidRPr="00051148">
        <w:rPr>
          <w:b/>
          <w:bCs/>
        </w:rPr>
        <w:t>Value</w:t>
      </w:r>
      <w:r>
        <w:t xml:space="preserve"> element denotes whether a user is required to enter a value for a field.</w:t>
      </w:r>
    </w:p>
    <w:p w14:paraId="10E36CEE" w14:textId="2404B098" w:rsidR="00051148" w:rsidRPr="009035AE" w:rsidRDefault="00051148" w:rsidP="00D04A85">
      <w:pPr>
        <w:pStyle w:val="ListParagraph"/>
        <w:numPr>
          <w:ilvl w:val="1"/>
          <w:numId w:val="18"/>
        </w:numPr>
        <w:rPr>
          <w:rFonts w:asciiTheme="majorBidi" w:hAnsiTheme="majorBidi" w:cstheme="majorBidi"/>
        </w:rPr>
      </w:pPr>
      <w:r w:rsidRPr="00051148">
        <w:rPr>
          <w:b/>
          <w:bCs/>
        </w:rPr>
        <w:t>Range of Values</w:t>
      </w:r>
      <w:r>
        <w:t xml:space="preserve"> element specifies every possible valid value for a field.</w:t>
      </w:r>
    </w:p>
    <w:p w14:paraId="7F79575D" w14:textId="60E628CC" w:rsidR="00B7082A" w:rsidRDefault="009035AE" w:rsidP="00B7082A">
      <w:pPr>
        <w:pStyle w:val="ListParagraph"/>
        <w:numPr>
          <w:ilvl w:val="1"/>
          <w:numId w:val="18"/>
        </w:numPr>
      </w:pPr>
      <w:r w:rsidRPr="009035AE">
        <w:rPr>
          <w:b/>
          <w:bCs/>
        </w:rPr>
        <w:t>Edit Rule</w:t>
      </w:r>
      <w:r>
        <w:t xml:space="preserve"> designates at what point a user can enter a value into a field and whether he can modify that value.</w:t>
      </w:r>
    </w:p>
    <w:p w14:paraId="78B8033B" w14:textId="77777777" w:rsidR="00B7082A" w:rsidRDefault="00B7082A">
      <w:r>
        <w:br w:type="page"/>
      </w:r>
    </w:p>
    <w:p w14:paraId="7E6AC3CA" w14:textId="44CEA119" w:rsidR="009F58BE" w:rsidRPr="00B7082A" w:rsidRDefault="00B7082A" w:rsidP="00B7082A">
      <w:pPr>
        <w:rPr>
          <w:rFonts w:asciiTheme="majorBidi" w:hAnsiTheme="majorBidi" w:cstheme="majorBidi"/>
          <w:b/>
          <w:bCs/>
        </w:rPr>
      </w:pPr>
      <w:r w:rsidRPr="00B7082A">
        <w:rPr>
          <w:b/>
          <w:bCs/>
        </w:rPr>
        <w:lastRenderedPageBreak/>
        <w:t>Defining Field Specifications for Each Field in the Database</w:t>
      </w:r>
      <w:r>
        <w:rPr>
          <w:b/>
          <w:bCs/>
        </w:rPr>
        <w:t>:</w:t>
      </w:r>
    </w:p>
    <w:p w14:paraId="0C134ABF" w14:textId="77777777" w:rsidR="001A4DCF" w:rsidRPr="00C41289" w:rsidRDefault="001A4DCF" w:rsidP="001A4DCF">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A4DCF" w:rsidRPr="00C41289" w14:paraId="70595DCF" w14:textId="77777777" w:rsidTr="00ED1E4B">
        <w:tc>
          <w:tcPr>
            <w:tcW w:w="4788" w:type="dxa"/>
            <w:vAlign w:val="center"/>
          </w:tcPr>
          <w:p w14:paraId="5B272F17"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431822095"/>
                <w:placeholder>
                  <w:docPart w:val="08188092786E47A09960719EF41B8899"/>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09467DEB" w14:textId="77777777" w:rsidR="001A4DCF" w:rsidRPr="00C41289" w:rsidRDefault="001A4DCF"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2116931382"/>
                <w:placeholder>
                  <w:docPart w:val="A9EDDBC2C8AD4C769D70B0B0ED01DB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1A4DCF" w:rsidRPr="00C41289" w14:paraId="4FF0F1AD" w14:textId="77777777" w:rsidTr="00ED1E4B">
        <w:tc>
          <w:tcPr>
            <w:tcW w:w="4788" w:type="dxa"/>
            <w:vAlign w:val="center"/>
          </w:tcPr>
          <w:p w14:paraId="2F70CC4E"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609806179"/>
                <w:placeholder>
                  <w:docPart w:val="27A1A4A64CB944608C007D1A23D384D9"/>
                </w:placeholder>
                <w:text/>
              </w:sdtPr>
              <w:sdtContent>
                <w:r>
                  <w:rPr>
                    <w:rFonts w:asciiTheme="majorBidi" w:hAnsiTheme="majorBidi" w:cstheme="majorBidi"/>
                  </w:rPr>
                  <w:t>Ahmed Ismail</w:t>
                </w:r>
              </w:sdtContent>
            </w:sdt>
          </w:p>
        </w:tc>
        <w:tc>
          <w:tcPr>
            <w:tcW w:w="4788" w:type="dxa"/>
            <w:vAlign w:val="center"/>
          </w:tcPr>
          <w:p w14:paraId="155A9ACA" w14:textId="77777777" w:rsidR="001A4DCF" w:rsidRPr="00C41289" w:rsidRDefault="001A4DCF"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6901529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2CD2345A" w14:textId="77777777" w:rsidTr="00ED1E4B">
        <w:tc>
          <w:tcPr>
            <w:tcW w:w="4788" w:type="dxa"/>
            <w:vAlign w:val="center"/>
          </w:tcPr>
          <w:p w14:paraId="69745FD3" w14:textId="77777777" w:rsidR="001A4DCF" w:rsidRPr="00C41289" w:rsidRDefault="001A4DCF" w:rsidP="00ED1E4B">
            <w:pPr>
              <w:rPr>
                <w:rFonts w:asciiTheme="majorBidi" w:hAnsiTheme="majorBidi" w:cstheme="majorBidi"/>
                <w:b/>
              </w:rPr>
            </w:pPr>
          </w:p>
        </w:tc>
        <w:tc>
          <w:tcPr>
            <w:tcW w:w="4788" w:type="dxa"/>
            <w:vAlign w:val="center"/>
          </w:tcPr>
          <w:p w14:paraId="308D03A9" w14:textId="77777777" w:rsidR="001A4DCF" w:rsidRPr="00C41289" w:rsidRDefault="001A4DCF" w:rsidP="00ED1E4B">
            <w:pPr>
              <w:rPr>
                <w:rFonts w:asciiTheme="majorBidi" w:hAnsiTheme="majorBidi" w:cstheme="majorBidi"/>
                <w:b/>
              </w:rPr>
            </w:pPr>
          </w:p>
        </w:tc>
      </w:tr>
    </w:tbl>
    <w:p w14:paraId="172F1EE3" w14:textId="77777777" w:rsidR="001A4DCF" w:rsidRPr="00C41289" w:rsidRDefault="001A4DCF" w:rsidP="001A4DC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5344" behindDoc="1" locked="0" layoutInCell="1" allowOverlap="1" wp14:anchorId="3BD2C5A4" wp14:editId="1FF4F727">
                <wp:simplePos x="0" y="0"/>
                <wp:positionH relativeFrom="column">
                  <wp:posOffset>4445</wp:posOffset>
                </wp:positionH>
                <wp:positionV relativeFrom="paragraph">
                  <wp:posOffset>21590</wp:posOffset>
                </wp:positionV>
                <wp:extent cx="1466850" cy="361950"/>
                <wp:effectExtent l="0" t="0" r="0" b="0"/>
                <wp:wrapNone/>
                <wp:docPr id="1728965271"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BD2C5A4" id="Rectangle: Rounded Corners 3" o:spid="_x0000_s1028" style="position:absolute;margin-left:.35pt;margin-top:1.7pt;width:115.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wDbwIAAAg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eKNeLLGcv/gmMNezN6KZU35V9T/AzhSL1FPExnuaVEaqWMcdpxV6H6/dx7jSVTk5ayl&#10;aSA2fm3BSerumyG5XY6n0zg+yZief5mQ4U4961OP2TY3SE8zptm3Im1jfNCHrXLYPNPgLmJVcoER&#10;VLvnfTBuQj+lNPpCLhYpjEbGQliZRyti8shcZPapewZnBzEFepM7PEwO5K/k1MfGmwYX24CqTlp7&#10;4XVQP41bkuzwa4jzfGqnqJcf2PwP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dOzMA28CAAAIBQAADgAAAAAAAAAAAAAAAAAu&#10;AgAAZHJzL2Uyb0RvYy54bWxQSwECLQAUAAYACAAAACEAF3pwPNoAAAAFAQAADwAAAAAAAAAAAAAA&#10;AADJBAAAZHJzL2Rvd25yZXYueG1sUEsFBgAAAAAEAAQA8wAAANAFAAAAAA==&#10;" fillcolor="window" strokecolor="windowText" strokeweight="1.5pt">
                <v:path arrowok="t"/>
                <v:textbox>
                  <w:txbxContent>
                    <w:p w14:paraId="2F35F1FF" w14:textId="77777777" w:rsidR="001A4DCF" w:rsidRPr="00314F17" w:rsidRDefault="001A4DCF" w:rsidP="001A4DCF">
                      <w:pPr>
                        <w:jc w:val="center"/>
                        <w:rPr>
                          <w:b/>
                          <w:i/>
                          <w:color w:val="000000"/>
                          <w:sz w:val="24"/>
                        </w:rPr>
                      </w:pPr>
                      <w:r w:rsidRPr="00314F17">
                        <w:rPr>
                          <w:b/>
                          <w:i/>
                          <w:color w:val="000000"/>
                          <w:sz w:val="24"/>
                        </w:rPr>
                        <w:t>General Elements</w:t>
                      </w:r>
                    </w:p>
                  </w:txbxContent>
                </v:textbox>
              </v:roundrect>
            </w:pict>
          </mc:Fallback>
        </mc:AlternateContent>
      </w:r>
    </w:p>
    <w:p w14:paraId="05C0BB2B"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1A4DCF" w:rsidRPr="00C41289" w14:paraId="6E39C862" w14:textId="77777777" w:rsidTr="00ED1E4B">
        <w:tc>
          <w:tcPr>
            <w:tcW w:w="4248" w:type="dxa"/>
            <w:shd w:val="clear" w:color="auto" w:fill="FFFFFF"/>
          </w:tcPr>
          <w:p w14:paraId="4DD905C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876204690"/>
                <w:placeholder>
                  <w:docPart w:val="FE23E0C6975447C588D11BDA56EC09EB"/>
                </w:placeholder>
                <w:text/>
              </w:sdtPr>
              <w:sdtContent>
                <w:r w:rsidRPr="00B62303">
                  <w:rPr>
                    <w:rFonts w:asciiTheme="majorBidi" w:hAnsiTheme="majorBidi" w:cstheme="majorBidi"/>
                    <w:lang w:bidi="ar-EG"/>
                  </w:rPr>
                  <w:t xml:space="preserve"> </w:t>
                </w:r>
                <w:proofErr w:type="spellStart"/>
                <w:r>
                  <w:rPr>
                    <w:rFonts w:asciiTheme="majorBidi" w:hAnsiTheme="majorBidi" w:cstheme="majorBidi"/>
                    <w:lang w:bidi="ar-EG"/>
                  </w:rPr>
                  <w:t>custID</w:t>
                </w:r>
                <w:proofErr w:type="spellEnd"/>
                <w:r>
                  <w:rPr>
                    <w:rFonts w:asciiTheme="majorBidi" w:hAnsiTheme="majorBidi" w:cstheme="majorBidi"/>
                    <w:lang w:bidi="ar-EG"/>
                  </w:rPr>
                  <w:t xml:space="preserve"> </w:t>
                </w:r>
              </w:sdtContent>
            </w:sdt>
          </w:p>
        </w:tc>
        <w:tc>
          <w:tcPr>
            <w:tcW w:w="5822" w:type="dxa"/>
            <w:shd w:val="clear" w:color="auto" w:fill="FFFFFF"/>
          </w:tcPr>
          <w:p w14:paraId="19BFCD75" w14:textId="77777777" w:rsidR="001A4DCF" w:rsidRPr="00C41289" w:rsidRDefault="001A4DCF"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621598602"/>
                <w14:checkbox>
                  <w14:checked w14:val="1"/>
                  <w14:checkedState w14:val="2612" w14:font="MS Gothic"/>
                  <w14:uncheckedState w14:val="2610" w14:font="MS Gothic"/>
                </w14:checkbox>
              </w:sdtPr>
              <w:sdtContent>
                <w:r w:rsidRPr="00424555">
                  <w:rPr>
                    <w:rFonts w:ascii="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0362338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0033517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1A4DCF" w:rsidRPr="00C41289" w14:paraId="57CAE0E3" w14:textId="77777777" w:rsidTr="00ED1E4B">
        <w:tc>
          <w:tcPr>
            <w:tcW w:w="4248" w:type="dxa"/>
            <w:shd w:val="clear" w:color="auto" w:fill="FFFFFF"/>
          </w:tcPr>
          <w:p w14:paraId="39C9515C"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lang w:bidi="ar-EG"/>
                </w:rPr>
                <w:id w:val="1317999733"/>
                <w:placeholder>
                  <w:docPart w:val="FE23E0C6975447C588D11BDA56EC09EB"/>
                </w:placeholder>
                <w:text/>
              </w:sdtPr>
              <w:sdtContent>
                <w:r w:rsidRPr="0072024A">
                  <w:rPr>
                    <w:rFonts w:asciiTheme="majorBidi" w:hAnsiTheme="majorBidi" w:cstheme="majorBidi"/>
                    <w:lang w:bidi="ar-EG"/>
                  </w:rPr>
                  <w:t xml:space="preserve"> Customers</w:t>
                </w:r>
                <w:r>
                  <w:rPr>
                    <w:rFonts w:asciiTheme="majorBidi" w:hAnsiTheme="majorBidi" w:cstheme="majorBidi"/>
                    <w:lang w:bidi="ar-EG"/>
                  </w:rPr>
                  <w:t xml:space="preserve"> </w:t>
                </w:r>
              </w:sdtContent>
            </w:sdt>
          </w:p>
        </w:tc>
        <w:tc>
          <w:tcPr>
            <w:tcW w:w="5822" w:type="dxa"/>
            <w:shd w:val="clear" w:color="auto" w:fill="FFFFFF"/>
          </w:tcPr>
          <w:p w14:paraId="7B4316B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1A4DCF" w:rsidRPr="00C41289" w14:paraId="4A0CD659" w14:textId="77777777" w:rsidTr="00ED1E4B">
        <w:tc>
          <w:tcPr>
            <w:tcW w:w="10070" w:type="dxa"/>
            <w:gridSpan w:val="2"/>
            <w:shd w:val="clear" w:color="auto" w:fill="FFFFFF"/>
          </w:tcPr>
          <w:p w14:paraId="1D225B14" w14:textId="77777777" w:rsidR="001A4DCF" w:rsidRPr="00C41289" w:rsidRDefault="001A4DCF"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949495757"/>
                <w:placeholder>
                  <w:docPart w:val="FE23E0C6975447C588D11BDA56EC09EB"/>
                </w:placeholder>
                <w:text/>
              </w:sdtPr>
              <w:sdtContent>
                <w:r>
                  <w:rPr>
                    <w:rFonts w:asciiTheme="majorBidi" w:hAnsiTheme="majorBidi" w:cstheme="majorBidi"/>
                    <w:color w:val="808080"/>
                  </w:rPr>
                  <w:t xml:space="preserve">Booking, </w:t>
                </w:r>
                <w:proofErr w:type="spellStart"/>
                <w:r>
                  <w:rPr>
                    <w:rFonts w:asciiTheme="majorBidi" w:hAnsiTheme="majorBidi" w:cstheme="majorBidi"/>
                    <w:color w:val="808080"/>
                  </w:rPr>
                  <w:t>BookingArchive</w:t>
                </w:r>
                <w:proofErr w:type="spellEnd"/>
                <w:r>
                  <w:rPr>
                    <w:rFonts w:asciiTheme="majorBidi" w:hAnsiTheme="majorBidi" w:cstheme="majorBidi"/>
                    <w:color w:val="808080"/>
                  </w:rPr>
                  <w:t xml:space="preserve">, </w:t>
                </w:r>
                <w:proofErr w:type="spellStart"/>
                <w:r>
                  <w:rPr>
                    <w:rFonts w:asciiTheme="majorBidi" w:hAnsiTheme="majorBidi" w:cstheme="majorBidi"/>
                    <w:color w:val="808080"/>
                  </w:rPr>
                  <w:t>OrderItems</w:t>
                </w:r>
                <w:proofErr w:type="spellEnd"/>
              </w:sdtContent>
            </w:sdt>
          </w:p>
        </w:tc>
      </w:tr>
      <w:tr w:rsidR="001A4DCF" w:rsidRPr="00C41289" w14:paraId="1D47B0FD" w14:textId="77777777" w:rsidTr="00ED1E4B">
        <w:tc>
          <w:tcPr>
            <w:tcW w:w="10070" w:type="dxa"/>
            <w:gridSpan w:val="2"/>
            <w:shd w:val="clear" w:color="auto" w:fill="FFFFFF"/>
          </w:tcPr>
          <w:p w14:paraId="6987E42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2501696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C39474A" w14:textId="77777777" w:rsidTr="00ED1E4B">
        <w:tc>
          <w:tcPr>
            <w:tcW w:w="10070" w:type="dxa"/>
            <w:gridSpan w:val="2"/>
            <w:shd w:val="clear" w:color="auto" w:fill="FFFFFF"/>
          </w:tcPr>
          <w:p w14:paraId="625D9C12"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92917988"/>
                <w:placeholder>
                  <w:docPart w:val="FE23E0C6975447C588D11BDA56EC09EB"/>
                </w:placeholder>
                <w:text/>
              </w:sdtPr>
              <w:sdtContent>
                <w:r w:rsidRPr="00F055E8">
                  <w:rPr>
                    <w:rFonts w:asciiTheme="majorBidi" w:hAnsiTheme="majorBidi" w:cstheme="majorBidi"/>
                  </w:rPr>
                  <w:t>A unique number used to identify each customer in our organization</w:t>
                </w:r>
                <w:r>
                  <w:rPr>
                    <w:rFonts w:asciiTheme="majorBidi" w:hAnsiTheme="majorBidi" w:cstheme="majorBidi"/>
                  </w:rPr>
                  <w:t xml:space="preserve">, </w:t>
                </w:r>
                <w:r w:rsidRPr="00F055E8">
                  <w:rPr>
                    <w:rFonts w:asciiTheme="majorBidi" w:hAnsiTheme="majorBidi" w:cstheme="majorBidi"/>
                  </w:rPr>
                  <w:t xml:space="preserve">whether it is </w:t>
                </w:r>
                <w:proofErr w:type="spellStart"/>
                <w:r w:rsidRPr="00F055E8">
                  <w:rPr>
                    <w:rFonts w:asciiTheme="majorBidi" w:hAnsiTheme="majorBidi" w:cstheme="majorBidi"/>
                  </w:rPr>
                  <w:t>a</w:t>
                </w:r>
                <w:proofErr w:type="spellEnd"/>
                <w:r w:rsidRPr="00F055E8">
                  <w:rPr>
                    <w:rFonts w:asciiTheme="majorBidi" w:hAnsiTheme="majorBidi" w:cstheme="majorBidi"/>
                  </w:rPr>
                  <w:t xml:space="preserve"> </w:t>
                </w:r>
                <w:r>
                  <w:rPr>
                    <w:rFonts w:asciiTheme="majorBidi" w:hAnsiTheme="majorBidi" w:cstheme="majorBidi"/>
                  </w:rPr>
                  <w:t>offline</w:t>
                </w:r>
                <w:r w:rsidRPr="00F055E8">
                  <w:rPr>
                    <w:rFonts w:asciiTheme="majorBidi" w:hAnsiTheme="majorBidi" w:cstheme="majorBidi"/>
                  </w:rPr>
                  <w:t xml:space="preserve"> agent or online</w:t>
                </w:r>
                <w:r>
                  <w:rPr>
                    <w:rFonts w:asciiTheme="majorBidi" w:hAnsiTheme="majorBidi" w:cstheme="majorBidi"/>
                  </w:rPr>
                  <w:t>. It is assigned when a customer place they first order</w:t>
                </w:r>
              </w:sdtContent>
            </w:sdt>
          </w:p>
        </w:tc>
      </w:tr>
    </w:tbl>
    <w:p w14:paraId="7C70B92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6368" behindDoc="1" locked="0" layoutInCell="1" allowOverlap="1" wp14:anchorId="13BA4D17" wp14:editId="6D2C2E7D">
                <wp:simplePos x="0" y="0"/>
                <wp:positionH relativeFrom="column">
                  <wp:posOffset>-4445</wp:posOffset>
                </wp:positionH>
                <wp:positionV relativeFrom="paragraph">
                  <wp:posOffset>22860</wp:posOffset>
                </wp:positionV>
                <wp:extent cx="1466850" cy="361950"/>
                <wp:effectExtent l="0" t="0" r="0" b="0"/>
                <wp:wrapNone/>
                <wp:docPr id="2097454541"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BA4D17" id="Rectangle: Rounded Corners 2" o:spid="_x0000_s1029" style="position:absolute;margin-left:-.35pt;margin-top:1.8pt;width:115.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SObwIAAAgFAAAOAAAAZHJzL2Uyb0RvYy54bWysVFFP2zAQfp+0/2D5faSF0kF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KKOBI5vAgAACAUAAA4AAAAAAAAAAAAAAAAA&#10;LgIAAGRycy9lMm9Eb2MueG1sUEsBAi0AFAAGAAgAAAAhADU6n37bAAAABgEAAA8AAAAAAAAAAAAA&#10;AAAAyQQAAGRycy9kb3ducmV2LnhtbFBLBQYAAAAABAAEAPMAAADRBQAAAAA=&#10;" fillcolor="window" strokecolor="windowText" strokeweight="1.5pt">
                <v:path arrowok="t"/>
                <v:textbox>
                  <w:txbxContent>
                    <w:p w14:paraId="43917FF4" w14:textId="77777777" w:rsidR="001A4DCF" w:rsidRPr="00314F17" w:rsidRDefault="001A4DCF" w:rsidP="001A4DCF">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1A4DCF" w:rsidRPr="00C41289" w14:paraId="4EBEB874" w14:textId="77777777" w:rsidTr="00ED1E4B">
        <w:tc>
          <w:tcPr>
            <w:tcW w:w="4057" w:type="dxa"/>
            <w:shd w:val="clear" w:color="auto" w:fill="FFFFFF"/>
          </w:tcPr>
          <w:p w14:paraId="0B7CBE4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77689690"/>
                <w:placeholder>
                  <w:docPart w:val="FE23E0C6975447C588D11BDA56EC09EB"/>
                </w:placeholder>
                <w:text/>
              </w:sdtPr>
              <w:sdtContent>
                <w:r w:rsidRPr="00C678EC">
                  <w:rPr>
                    <w:rFonts w:asciiTheme="majorBidi" w:hAnsiTheme="majorBidi" w:cstheme="majorBidi"/>
                  </w:rPr>
                  <w:t>serial</w:t>
                </w:r>
              </w:sdtContent>
            </w:sdt>
          </w:p>
        </w:tc>
        <w:tc>
          <w:tcPr>
            <w:tcW w:w="6023" w:type="dxa"/>
            <w:vMerge w:val="restart"/>
            <w:shd w:val="clear" w:color="auto" w:fill="FFFFFF"/>
          </w:tcPr>
          <w:p w14:paraId="4B9C75D8"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Character Support:</w:t>
            </w:r>
          </w:p>
          <w:p w14:paraId="4C61C752"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98758705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Letters</w:t>
            </w:r>
            <w:r w:rsidR="001A4DCF" w:rsidRPr="00C41289">
              <w:rPr>
                <w:rFonts w:asciiTheme="majorBidi" w:hAnsiTheme="majorBidi" w:cstheme="majorBidi"/>
              </w:rPr>
              <w:tab/>
              <w:t>(A-Z)</w:t>
            </w:r>
            <w:r w:rsidR="001A4DCF" w:rsidRPr="00C41289">
              <w:rPr>
                <w:rFonts w:asciiTheme="majorBidi" w:hAnsiTheme="majorBidi" w:cstheme="majorBidi"/>
              </w:rPr>
              <w:tab/>
            </w:r>
            <w:sdt>
              <w:sdtPr>
                <w:rPr>
                  <w:rFonts w:asciiTheme="majorBidi" w:hAnsiTheme="majorBidi" w:cstheme="majorBidi"/>
                </w:rPr>
                <w:id w:val="67491976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Keyboard</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rPr>
              <w:t>, /</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r w:rsidR="001A4DCF">
              <w:rPr>
                <w:rFonts w:asciiTheme="majorBidi" w:hAnsiTheme="majorBidi" w:cstheme="majorBidi"/>
              </w:rPr>
              <w:t xml:space="preserve"> </w:t>
            </w:r>
            <w:r w:rsidR="001A4DCF" w:rsidRPr="00C41289">
              <w:rPr>
                <w:rFonts w:asciiTheme="majorBidi" w:hAnsiTheme="majorBidi" w:cstheme="majorBidi"/>
              </w:rPr>
              <w:t>%)</w:t>
            </w:r>
          </w:p>
          <w:p w14:paraId="5E286530" w14:textId="77777777" w:rsidR="001A4DCF"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95642338"/>
                <w14:checkbox>
                  <w14:checked w14:val="1"/>
                  <w14:checkedState w14:val="2612" w14:font="MS Gothic"/>
                  <w14:uncheckedState w14:val="2610" w14:font="MS Gothic"/>
                </w14:checkbox>
              </w:sdtPr>
              <w:sdtContent>
                <w:r w:rsidR="001A4DCF" w:rsidRPr="006E4FD9">
                  <w:rPr>
                    <w:rFonts w:ascii="MS Gothic" w:hAnsi="MS Gothic" w:cstheme="majorBidi" w:hint="eastAsia"/>
                  </w:rPr>
                  <w:t>☒</w:t>
                </w:r>
              </w:sdtContent>
            </w:sdt>
            <w:r w:rsidR="001A4DCF" w:rsidRPr="00C41289">
              <w:rPr>
                <w:rFonts w:asciiTheme="majorBidi" w:hAnsiTheme="majorBidi" w:cstheme="majorBidi"/>
              </w:rPr>
              <w:t xml:space="preserve"> Numbers</w:t>
            </w:r>
            <w:r w:rsidR="001A4DCF" w:rsidRPr="00C41289">
              <w:rPr>
                <w:rFonts w:asciiTheme="majorBidi" w:hAnsiTheme="majorBidi" w:cstheme="majorBidi"/>
              </w:rPr>
              <w:tab/>
              <w:t>(0-9)</w:t>
            </w:r>
            <w:r w:rsidR="001A4DCF" w:rsidRPr="00C41289">
              <w:rPr>
                <w:rFonts w:asciiTheme="majorBidi" w:hAnsiTheme="majorBidi" w:cstheme="majorBidi"/>
              </w:rPr>
              <w:tab/>
            </w:r>
            <w:sdt>
              <w:sdtPr>
                <w:rPr>
                  <w:rFonts w:asciiTheme="majorBidi" w:hAnsiTheme="majorBidi" w:cstheme="majorBidi"/>
                </w:rPr>
                <w:id w:val="-52563291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Special</w:t>
            </w:r>
            <w:r w:rsidR="001A4DCF" w:rsidRPr="00C41289">
              <w:rPr>
                <w:rFonts w:asciiTheme="majorBidi" w:hAnsiTheme="majorBidi" w:cstheme="majorBidi"/>
              </w:rPr>
              <w:tab/>
              <w:t>(©</w:t>
            </w:r>
            <w:r w:rsidR="001A4DCF">
              <w:rPr>
                <w:rFonts w:asciiTheme="majorBidi" w:hAnsiTheme="majorBidi" w:cstheme="majorBidi"/>
              </w:rPr>
              <w:t xml:space="preserve"> </w:t>
            </w:r>
            <w:r w:rsidR="001A4DCF" w:rsidRPr="00C41289">
              <w:rPr>
                <w:rFonts w:asciiTheme="majorBidi" w:hAnsiTheme="majorBidi" w:cstheme="majorBidi"/>
                <w:sz w:val="32"/>
              </w:rPr>
              <w:t>®</w:t>
            </w:r>
            <w:r w:rsidR="001A4DCF" w:rsidRPr="00C41289">
              <w:rPr>
                <w:rFonts w:asciiTheme="majorBidi" w:hAnsiTheme="majorBidi" w:cstheme="majorBidi"/>
              </w:rPr>
              <w:t xml:space="preserve"> ™</w:t>
            </w:r>
            <w:r w:rsidR="001A4DCF">
              <w:rPr>
                <w:rFonts w:asciiTheme="majorBidi" w:hAnsiTheme="majorBidi" w:cstheme="majorBidi"/>
              </w:rPr>
              <w:t xml:space="preserve"> </w:t>
            </w:r>
            <w:r w:rsidR="001A4DCF" w:rsidRPr="00C41289">
              <w:rPr>
                <w:rFonts w:asciiTheme="majorBidi" w:hAnsiTheme="majorBidi" w:cstheme="majorBidi"/>
              </w:rPr>
              <w:t xml:space="preserve">£ π)  </w:t>
            </w:r>
          </w:p>
        </w:tc>
      </w:tr>
      <w:tr w:rsidR="001A4DCF" w:rsidRPr="00C41289" w14:paraId="3D4F66A5" w14:textId="77777777" w:rsidTr="00ED1E4B">
        <w:tc>
          <w:tcPr>
            <w:tcW w:w="4057" w:type="dxa"/>
            <w:shd w:val="clear" w:color="auto" w:fill="FFFFFF"/>
          </w:tcPr>
          <w:p w14:paraId="05B728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77775552"/>
                <w:placeholder>
                  <w:docPart w:val="FE23E0C6975447C588D11BDA56EC09EB"/>
                </w:placeholder>
                <w:text/>
              </w:sdtPr>
              <w:sdtContent>
                <w:r>
                  <w:rPr>
                    <w:rFonts w:asciiTheme="majorBidi" w:hAnsiTheme="majorBidi" w:cstheme="majorBidi"/>
                  </w:rPr>
                  <w:t>1 to 10</w:t>
                </w:r>
              </w:sdtContent>
            </w:sdt>
          </w:p>
        </w:tc>
        <w:tc>
          <w:tcPr>
            <w:tcW w:w="6023" w:type="dxa"/>
            <w:vMerge/>
            <w:shd w:val="clear" w:color="auto" w:fill="FFFFFF"/>
          </w:tcPr>
          <w:p w14:paraId="5E88B332" w14:textId="77777777" w:rsidR="001A4DCF" w:rsidRPr="00C41289" w:rsidRDefault="001A4DCF" w:rsidP="00ED1E4B">
            <w:pPr>
              <w:rPr>
                <w:rFonts w:asciiTheme="majorBidi" w:hAnsiTheme="majorBidi" w:cstheme="majorBidi"/>
              </w:rPr>
            </w:pPr>
          </w:p>
        </w:tc>
      </w:tr>
      <w:tr w:rsidR="001A4DCF" w:rsidRPr="00C41289" w14:paraId="352DD34E" w14:textId="77777777" w:rsidTr="00ED1E4B">
        <w:tc>
          <w:tcPr>
            <w:tcW w:w="4057" w:type="dxa"/>
            <w:shd w:val="clear" w:color="auto" w:fill="FFFFFF"/>
          </w:tcPr>
          <w:p w14:paraId="2A21ADD8"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788847253"/>
                <w:placeholder>
                  <w:docPart w:val="FE23E0C6975447C588D11BDA56EC09EB"/>
                </w:placeholder>
                <w:text/>
              </w:sdtPr>
              <w:sdtContent>
                <w:r>
                  <w:rPr>
                    <w:rFonts w:asciiTheme="majorBidi" w:hAnsiTheme="majorBidi" w:cstheme="majorBidi"/>
                  </w:rPr>
                  <w:t>0</w:t>
                </w:r>
              </w:sdtContent>
            </w:sdt>
          </w:p>
        </w:tc>
        <w:tc>
          <w:tcPr>
            <w:tcW w:w="6023" w:type="dxa"/>
            <w:vMerge/>
            <w:shd w:val="clear" w:color="auto" w:fill="FFFFFF"/>
          </w:tcPr>
          <w:p w14:paraId="69171281" w14:textId="77777777" w:rsidR="001A4DCF" w:rsidRPr="00C41289" w:rsidRDefault="001A4DCF" w:rsidP="00ED1E4B">
            <w:pPr>
              <w:rPr>
                <w:rFonts w:asciiTheme="majorBidi" w:hAnsiTheme="majorBidi" w:cstheme="majorBidi"/>
              </w:rPr>
            </w:pPr>
          </w:p>
        </w:tc>
      </w:tr>
      <w:tr w:rsidR="001A4DCF" w:rsidRPr="00C41289" w14:paraId="16084D64" w14:textId="77777777" w:rsidTr="00ED1E4B">
        <w:tc>
          <w:tcPr>
            <w:tcW w:w="10080" w:type="dxa"/>
            <w:gridSpan w:val="2"/>
            <w:shd w:val="clear" w:color="auto" w:fill="FFFFFF"/>
          </w:tcPr>
          <w:p w14:paraId="3A101527" w14:textId="77777777" w:rsidR="001A4DCF" w:rsidRPr="00C41289" w:rsidRDefault="001A4DCF"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12415455"/>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71832DA4" w14:textId="77777777" w:rsidTr="00ED1E4B">
        <w:tc>
          <w:tcPr>
            <w:tcW w:w="10080" w:type="dxa"/>
            <w:gridSpan w:val="2"/>
            <w:shd w:val="clear" w:color="auto" w:fill="FFFFFF"/>
          </w:tcPr>
          <w:p w14:paraId="578DAF19" w14:textId="77777777" w:rsidR="001A4DCF" w:rsidRPr="00C41289" w:rsidRDefault="001A4DCF"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495106564"/>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bl>
    <w:p w14:paraId="507AEB6E" w14:textId="77777777" w:rsidR="001A4DCF" w:rsidRPr="00C41289" w:rsidRDefault="001A4DCF" w:rsidP="001A4DCF">
      <w:pPr>
        <w:spacing w:after="0" w:line="240" w:lineRule="auto"/>
        <w:rPr>
          <w:rFonts w:asciiTheme="majorBidi" w:eastAsia="Times New Roman" w:hAnsiTheme="majorBidi" w:cstheme="majorBidi"/>
          <w:kern w:val="0"/>
          <w14:ligatures w14:val="none"/>
        </w:rPr>
      </w:pPr>
    </w:p>
    <w:p w14:paraId="16A6C8BC" w14:textId="77777777" w:rsidR="001A4DCF" w:rsidRPr="00C41289" w:rsidRDefault="001A4DCF" w:rsidP="001A4DCF">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7392" behindDoc="1" locked="0" layoutInCell="1" allowOverlap="1" wp14:anchorId="53006805" wp14:editId="51A37656">
                <wp:simplePos x="0" y="0"/>
                <wp:positionH relativeFrom="column">
                  <wp:posOffset>5080</wp:posOffset>
                </wp:positionH>
                <wp:positionV relativeFrom="paragraph">
                  <wp:posOffset>22860</wp:posOffset>
                </wp:positionV>
                <wp:extent cx="1466850" cy="361950"/>
                <wp:effectExtent l="0" t="0" r="0" b="0"/>
                <wp:wrapNone/>
                <wp:docPr id="134295399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3006805" id="Rectangle: Rounded Corners 1" o:spid="_x0000_s1030" style="position:absolute;margin-left:.4pt;margin-top:1.8pt;width:115.5pt;height:2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Qb8WSN5X7lmMNezN6KRU35l9T/Chypl6iniQwPtCiN1DEOO84qdL/fO4/xJCryctbS&#10;NBAbv7bgJHX3zZDcrsaTSRyfZEwuvpyT4U4961OP2Ta3SE8zptm3Im1jfNCHrXLYPNPgzmNVcoER&#10;VLvnfTBuQz+lNPpCzucpjEbGQliaRyti8shcZPapewZnBzEFepN7PEwO5K/k1MfGmwbn24CqTlp7&#10;4XVQP41bkuzwa4jzfGqnqJcf2OwP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Crp+ZbwIAAAgFAAAOAAAAAAAAAAAAAAAAAC4C&#10;AABkcnMvZTJvRG9jLnhtbFBLAQItABQABgAIAAAAIQA6OAXy2QAAAAUBAAAPAAAAAAAAAAAAAAAA&#10;AMkEAABkcnMvZG93bnJldi54bWxQSwUGAAAAAAQABADzAAAAzwUAAAAA&#10;" fillcolor="window" strokecolor="windowText" strokeweight="1.5pt">
                <v:path arrowok="t"/>
                <v:textbox>
                  <w:txbxContent>
                    <w:p w14:paraId="3FE695F2" w14:textId="77777777" w:rsidR="001A4DCF" w:rsidRPr="00314F17" w:rsidRDefault="001A4DCF" w:rsidP="001A4DCF">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1A4DCF" w:rsidRPr="00C41289" w14:paraId="0B734E0E" w14:textId="77777777" w:rsidTr="00ED1E4B">
        <w:tc>
          <w:tcPr>
            <w:tcW w:w="5045" w:type="dxa"/>
            <w:shd w:val="clear" w:color="auto" w:fill="FFFFFF"/>
          </w:tcPr>
          <w:p w14:paraId="176F8BB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94511872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61425506"/>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Primary</w:t>
            </w:r>
          </w:p>
          <w:p w14:paraId="2D50E1C0"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981967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995870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12F1418B" w14:textId="77777777" w:rsidR="001A4DCF" w:rsidRPr="00C41289" w:rsidRDefault="001A4DCF" w:rsidP="00ED1E4B">
            <w:pPr>
              <w:rPr>
                <w:rFonts w:asciiTheme="majorBidi" w:hAnsiTheme="majorBidi" w:cstheme="majorBidi"/>
                <w:b/>
              </w:rPr>
            </w:pPr>
            <w:r w:rsidRPr="00C41289">
              <w:rPr>
                <w:rFonts w:asciiTheme="majorBidi" w:hAnsiTheme="majorBidi" w:cstheme="majorBidi"/>
                <w:b/>
              </w:rPr>
              <w:t xml:space="preserve">Edit Rule: </w:t>
            </w:r>
          </w:p>
          <w:p w14:paraId="4C6C2D3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85441920"/>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Enter Now, Edits Allowed</w:t>
            </w:r>
          </w:p>
          <w:p w14:paraId="6D0F67E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98933514"/>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Enter Now, Edits Not Allowed </w:t>
            </w:r>
          </w:p>
          <w:p w14:paraId="0311E95B"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4376588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Allowed</w:t>
            </w:r>
          </w:p>
          <w:p w14:paraId="6131F2D7"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35739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Enter Later, Edits Not Allowed </w:t>
            </w:r>
          </w:p>
          <w:p w14:paraId="543E1772" w14:textId="77777777" w:rsidR="001A4DCF"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394232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Not Determined at This Time</w:t>
            </w:r>
          </w:p>
          <w:p w14:paraId="6D164C20" w14:textId="77777777" w:rsidR="001A4DCF" w:rsidRPr="00C41289" w:rsidRDefault="001A4DCF" w:rsidP="00ED1E4B">
            <w:pPr>
              <w:rPr>
                <w:rFonts w:asciiTheme="majorBidi" w:hAnsiTheme="majorBidi" w:cstheme="majorBidi"/>
                <w:b/>
              </w:rPr>
            </w:pPr>
          </w:p>
        </w:tc>
      </w:tr>
      <w:tr w:rsidR="001A4DCF" w:rsidRPr="00C41289" w14:paraId="3C0286E1" w14:textId="77777777" w:rsidTr="00ED1E4B">
        <w:tc>
          <w:tcPr>
            <w:tcW w:w="5045" w:type="dxa"/>
            <w:shd w:val="clear" w:color="auto" w:fill="FFFFFF"/>
          </w:tcPr>
          <w:p w14:paraId="61862E40"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571394683"/>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1557182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73A92BCF" w14:textId="77777777" w:rsidR="001A4DCF" w:rsidRPr="00C41289" w:rsidRDefault="001A4DCF" w:rsidP="00ED1E4B">
            <w:pPr>
              <w:rPr>
                <w:rFonts w:asciiTheme="majorBidi" w:hAnsiTheme="majorBidi" w:cstheme="majorBidi"/>
              </w:rPr>
            </w:pPr>
          </w:p>
        </w:tc>
      </w:tr>
      <w:tr w:rsidR="001A4DCF" w:rsidRPr="00C41289" w14:paraId="4262E39D" w14:textId="77777777" w:rsidTr="00ED1E4B">
        <w:tc>
          <w:tcPr>
            <w:tcW w:w="5045" w:type="dxa"/>
            <w:shd w:val="clear" w:color="auto" w:fill="FFFFFF"/>
          </w:tcPr>
          <w:p w14:paraId="47FD481E"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395933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558363054"/>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Unique</w:t>
            </w:r>
          </w:p>
        </w:tc>
        <w:tc>
          <w:tcPr>
            <w:tcW w:w="5035" w:type="dxa"/>
            <w:vMerge/>
            <w:shd w:val="clear" w:color="auto" w:fill="FFFFFF"/>
          </w:tcPr>
          <w:p w14:paraId="5AC493B1" w14:textId="77777777" w:rsidR="001A4DCF" w:rsidRPr="00C41289" w:rsidRDefault="001A4DCF" w:rsidP="00ED1E4B">
            <w:pPr>
              <w:rPr>
                <w:rFonts w:asciiTheme="majorBidi" w:hAnsiTheme="majorBidi" w:cstheme="majorBidi"/>
              </w:rPr>
            </w:pPr>
          </w:p>
        </w:tc>
      </w:tr>
      <w:tr w:rsidR="001A4DCF" w:rsidRPr="00C41289" w14:paraId="05A24C5C" w14:textId="77777777" w:rsidTr="00ED1E4B">
        <w:tc>
          <w:tcPr>
            <w:tcW w:w="5045" w:type="dxa"/>
            <w:shd w:val="clear" w:color="auto" w:fill="FFFFFF"/>
          </w:tcPr>
          <w:p w14:paraId="66C2D09B" w14:textId="77777777"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104530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8570317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5AC9AA97" w14:textId="77777777" w:rsidR="001A4DCF" w:rsidRPr="00C41289" w:rsidRDefault="001A4DCF" w:rsidP="00ED1E4B">
            <w:pPr>
              <w:rPr>
                <w:rFonts w:asciiTheme="majorBidi" w:hAnsiTheme="majorBidi" w:cstheme="majorBidi"/>
              </w:rPr>
            </w:pPr>
          </w:p>
        </w:tc>
      </w:tr>
      <w:tr w:rsidR="001A4DCF" w:rsidRPr="00C41289" w14:paraId="41C6F575" w14:textId="77777777" w:rsidTr="00ED1E4B">
        <w:tc>
          <w:tcPr>
            <w:tcW w:w="5045" w:type="dxa"/>
            <w:shd w:val="clear" w:color="auto" w:fill="FFFFFF"/>
          </w:tcPr>
          <w:p w14:paraId="3E580F4F" w14:textId="77777777" w:rsidR="001A4DCF" w:rsidRPr="00C41289" w:rsidRDefault="001A4DCF"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881480370"/>
                <w14:checkbox>
                  <w14:checked w14:val="1"/>
                  <w14:checkedState w14:val="2612" w14:font="MS Gothic"/>
                  <w14:uncheckedState w14:val="2610" w14:font="MS Gothic"/>
                </w14:checkbox>
              </w:sdtPr>
              <w:sdtContent>
                <w:r w:rsidRPr="0087362D">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02086702"/>
                <w14:checkbox>
                  <w14:checked w14:val="1"/>
                  <w14:checkedState w14:val="2612" w14:font="MS Gothic"/>
                  <w14:uncheckedState w14:val="2610" w14:font="MS Gothic"/>
                </w14:checkbox>
              </w:sdtPr>
              <w:sdtContent>
                <w:r w:rsidRPr="0087362D">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535011C8" w14:textId="77777777" w:rsidR="001A4DCF" w:rsidRPr="00C41289" w:rsidRDefault="001A4DCF" w:rsidP="00ED1E4B">
            <w:pPr>
              <w:rPr>
                <w:rFonts w:asciiTheme="majorBidi" w:hAnsiTheme="majorBidi" w:cstheme="majorBidi"/>
              </w:rPr>
            </w:pPr>
          </w:p>
        </w:tc>
      </w:tr>
      <w:tr w:rsidR="001A4DCF" w:rsidRPr="00C41289" w14:paraId="666675E8" w14:textId="77777777" w:rsidTr="00ED1E4B">
        <w:tc>
          <w:tcPr>
            <w:tcW w:w="5045" w:type="dxa"/>
            <w:shd w:val="clear" w:color="auto" w:fill="FFFFFF"/>
          </w:tcPr>
          <w:p w14:paraId="08C34E24" w14:textId="2DDE3D6E" w:rsidR="001A4DCF" w:rsidRPr="00C41289" w:rsidRDefault="001A4DCF"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4814605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50603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47997D3D" w14:textId="77777777" w:rsidR="001A4DCF" w:rsidRPr="00C41289" w:rsidRDefault="001A4DCF" w:rsidP="00ED1E4B">
            <w:pPr>
              <w:rPr>
                <w:rFonts w:asciiTheme="majorBidi" w:hAnsiTheme="majorBidi" w:cstheme="majorBidi"/>
              </w:rPr>
            </w:pPr>
          </w:p>
        </w:tc>
      </w:tr>
      <w:tr w:rsidR="001A4DCF" w:rsidRPr="00C41289" w14:paraId="4BF796F3" w14:textId="77777777" w:rsidTr="00ED1E4B">
        <w:tc>
          <w:tcPr>
            <w:tcW w:w="5045" w:type="dxa"/>
            <w:shd w:val="clear" w:color="auto" w:fill="FFFFFF"/>
          </w:tcPr>
          <w:p w14:paraId="03C642F1" w14:textId="77777777" w:rsidR="001A4DCF" w:rsidRPr="00C41289" w:rsidRDefault="001A4DCF"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Cs/>
                </w:rPr>
                <w:id w:val="-2120447254"/>
                <w:placeholder>
                  <w:docPart w:val="FE23E0C6975447C588D11BDA56EC09EB"/>
                </w:placeholder>
                <w:text/>
              </w:sdtPr>
              <w:sdtContent>
                <w:r w:rsidRPr="00B40100">
                  <w:rPr>
                    <w:rFonts w:asciiTheme="majorBidi" w:hAnsiTheme="majorBidi" w:cstheme="majorBidi"/>
                    <w:bCs/>
                  </w:rPr>
                  <w:t>Incremental</w:t>
                </w:r>
              </w:sdtContent>
            </w:sdt>
          </w:p>
        </w:tc>
        <w:tc>
          <w:tcPr>
            <w:tcW w:w="5035" w:type="dxa"/>
            <w:vMerge/>
            <w:shd w:val="clear" w:color="auto" w:fill="FFFFFF"/>
          </w:tcPr>
          <w:p w14:paraId="6802BC1D" w14:textId="77777777" w:rsidR="001A4DCF" w:rsidRPr="00C41289" w:rsidRDefault="001A4DCF" w:rsidP="00ED1E4B">
            <w:pPr>
              <w:rPr>
                <w:rFonts w:asciiTheme="majorBidi" w:hAnsiTheme="majorBidi" w:cstheme="majorBidi"/>
              </w:rPr>
            </w:pPr>
          </w:p>
        </w:tc>
      </w:tr>
      <w:tr w:rsidR="001A4DCF" w:rsidRPr="00C41289" w14:paraId="274B5263" w14:textId="77777777" w:rsidTr="00ED1E4B">
        <w:tc>
          <w:tcPr>
            <w:tcW w:w="10080" w:type="dxa"/>
            <w:gridSpan w:val="2"/>
            <w:shd w:val="clear" w:color="auto" w:fill="FFFFFF"/>
          </w:tcPr>
          <w:p w14:paraId="7466D02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711256909"/>
                <w:placeholder>
                  <w:docPart w:val="FE23E0C6975447C588D11BDA56EC09EB"/>
                </w:placeholder>
                <w:showingPlcHdr/>
                <w:text/>
              </w:sdtPr>
              <w:sdtContent>
                <w:r w:rsidRPr="00C41289">
                  <w:rPr>
                    <w:rStyle w:val="PlaceholderText"/>
                    <w:rFonts w:asciiTheme="majorBidi" w:eastAsiaTheme="majorEastAsia" w:hAnsiTheme="majorBidi"/>
                  </w:rPr>
                  <w:t>Click or tap here to enter text.</w:t>
                </w:r>
              </w:sdtContent>
            </w:sdt>
          </w:p>
        </w:tc>
      </w:tr>
      <w:tr w:rsidR="001A4DCF" w:rsidRPr="00C41289" w14:paraId="37F3916E" w14:textId="77777777" w:rsidTr="00ED1E4B">
        <w:tc>
          <w:tcPr>
            <w:tcW w:w="10080" w:type="dxa"/>
            <w:gridSpan w:val="2"/>
            <w:shd w:val="clear" w:color="auto" w:fill="FFFFFF"/>
          </w:tcPr>
          <w:p w14:paraId="0FA47610" w14:textId="77777777" w:rsidR="001A4DCF" w:rsidRPr="00C41289" w:rsidRDefault="001A4DCF"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351EBFA" w14:textId="7777777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73774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Same Field</w:t>
            </w:r>
            <w:r w:rsidR="001A4DCF" w:rsidRPr="00C41289">
              <w:rPr>
                <w:rFonts w:asciiTheme="majorBidi" w:hAnsiTheme="majorBidi" w:cstheme="majorBidi"/>
              </w:rPr>
              <w:tab/>
            </w:r>
            <w:sdt>
              <w:sdtPr>
                <w:rPr>
                  <w:rFonts w:asciiTheme="majorBidi" w:hAnsiTheme="majorBidi" w:cstheme="majorBidi"/>
                </w:rPr>
                <w:id w:val="445968862"/>
                <w14:checkbox>
                  <w14:checked w14:val="1"/>
                  <w14:checkedState w14:val="2612" w14:font="MS Gothic"/>
                  <w14:uncheckedState w14:val="2610" w14:font="MS Gothic"/>
                </w14:checkbox>
              </w:sdtPr>
              <w:sdtContent>
                <w:r w:rsidR="001A4DCF" w:rsidRPr="00B40100">
                  <w:rPr>
                    <w:rFonts w:ascii="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354848469"/>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8220088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03161659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612566747"/>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50815504"/>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017619705"/>
                <w14:checkbox>
                  <w14:checked w14:val="0"/>
                  <w14:checkedState w14:val="2612" w14:font="MS Gothic"/>
                  <w14:uncheckedState w14:val="2610" w14:font="MS Gothic"/>
                </w14:checkbox>
              </w:sdtPr>
              <w:sdtContent>
                <w:r w:rsidR="001A4DCF">
                  <w:rPr>
                    <w:rFonts w:ascii="MS Gothic" w:eastAsia="MS Gothic" w:hAnsi="MS Gothic" w:cstheme="majorBidi" w:hint="eastAsia"/>
                  </w:rPr>
                  <w:t>☐</w:t>
                </w:r>
              </w:sdtContent>
            </w:sdt>
            <w:r w:rsidR="001A4DCF" w:rsidRPr="00C41289">
              <w:rPr>
                <w:rFonts w:asciiTheme="majorBidi" w:hAnsiTheme="majorBidi" w:cstheme="majorBidi"/>
              </w:rPr>
              <w:t xml:space="preserve"> &lt;=</w:t>
            </w:r>
          </w:p>
          <w:p w14:paraId="68D69715" w14:textId="7318E647"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11797396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Other Fields</w:t>
            </w:r>
            <w:r w:rsidR="001A4DCF" w:rsidRPr="00C41289">
              <w:rPr>
                <w:rFonts w:asciiTheme="majorBidi" w:hAnsiTheme="majorBidi" w:cstheme="majorBidi"/>
              </w:rPr>
              <w:tab/>
            </w:r>
            <w:sdt>
              <w:sdtPr>
                <w:rPr>
                  <w:rFonts w:asciiTheme="majorBidi" w:hAnsiTheme="majorBidi" w:cstheme="majorBidi"/>
                </w:rPr>
                <w:id w:val="-1462026335"/>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16752714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128657420"/>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1876293347"/>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59886289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43435625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1225438559"/>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p w14:paraId="0B6EE27D" w14:textId="4DE85CEF" w:rsidR="001A4DCF"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017421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Value Expression</w:t>
            </w:r>
            <w:r w:rsidR="001A4DCF" w:rsidRPr="00C41289">
              <w:rPr>
                <w:rFonts w:asciiTheme="majorBidi" w:hAnsiTheme="majorBidi" w:cstheme="majorBidi"/>
              </w:rPr>
              <w:tab/>
            </w:r>
            <w:sdt>
              <w:sdtPr>
                <w:rPr>
                  <w:rFonts w:asciiTheme="majorBidi" w:hAnsiTheme="majorBidi" w:cstheme="majorBidi"/>
                </w:rPr>
                <w:id w:val="971180274"/>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All</w:t>
            </w:r>
            <w:r w:rsidR="001A4DCF" w:rsidRPr="00C41289">
              <w:rPr>
                <w:rFonts w:asciiTheme="majorBidi" w:hAnsiTheme="majorBidi" w:cstheme="majorBidi"/>
              </w:rPr>
              <w:tab/>
            </w:r>
            <w:sdt>
              <w:sdtPr>
                <w:rPr>
                  <w:rFonts w:asciiTheme="majorBidi" w:hAnsiTheme="majorBidi" w:cstheme="majorBidi"/>
                </w:rPr>
                <w:id w:val="1689725167"/>
                <w14:checkbox>
                  <w14:checked w14:val="0"/>
                  <w14:checkedState w14:val="2612" w14:font="MS Gothic"/>
                  <w14:uncheckedState w14:val="2610" w14:font="MS Gothic"/>
                </w14:checkbox>
              </w:sdtPr>
              <w:sdtContent>
                <w:r w:rsidR="00084CC0">
                  <w:rPr>
                    <w:rFonts w:ascii="MS Gothic" w:eastAsia="MS Gothic" w:hAnsi="MS Gothic" w:cstheme="majorBidi" w:hint="eastAsia"/>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1544670604"/>
                <w14:checkbox>
                  <w14:checked w14:val="0"/>
                  <w14:checkedState w14:val="2612" w14:font="MS Gothic"/>
                  <w14:uncheckedState w14:val="2610" w14:font="MS Gothic"/>
                </w14:checkbox>
              </w:sdtPr>
              <w:sdtContent>
                <w:r w:rsidR="001A4DCF" w:rsidRPr="00C41289">
                  <w:rPr>
                    <w:rFonts w:ascii="Segoe UI Symbol" w:eastAsia="MS Gothic"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335306148"/>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&gt;=</w:t>
            </w:r>
            <w:r w:rsidR="001A4DCF" w:rsidRPr="00C41289">
              <w:rPr>
                <w:rFonts w:asciiTheme="majorBidi" w:hAnsiTheme="majorBidi" w:cstheme="majorBidi"/>
              </w:rPr>
              <w:tab/>
            </w:r>
            <w:sdt>
              <w:sdtPr>
                <w:rPr>
                  <w:rFonts w:asciiTheme="majorBidi" w:hAnsiTheme="majorBidi" w:cstheme="majorBidi"/>
                </w:rPr>
                <w:id w:val="-223527864"/>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w:t>
            </w:r>
            <w:r w:rsidR="001A4DCF" w:rsidRPr="00C41289">
              <w:rPr>
                <w:rFonts w:asciiTheme="majorBidi" w:hAnsiTheme="majorBidi" w:cstheme="majorBidi"/>
              </w:rPr>
              <w:tab/>
            </w:r>
            <w:sdt>
              <w:sdtPr>
                <w:rPr>
                  <w:rFonts w:asciiTheme="majorBidi" w:hAnsiTheme="majorBidi" w:cstheme="majorBidi"/>
                </w:rPr>
                <w:id w:val="-280962431"/>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r w:rsidR="001A4DCF" w:rsidRPr="00C41289">
              <w:rPr>
                <w:rFonts w:asciiTheme="majorBidi" w:hAnsiTheme="majorBidi" w:cstheme="majorBidi"/>
              </w:rPr>
              <w:tab/>
            </w:r>
            <w:sdt>
              <w:sdtPr>
                <w:rPr>
                  <w:rFonts w:asciiTheme="majorBidi" w:hAnsiTheme="majorBidi" w:cstheme="majorBidi"/>
                </w:rPr>
                <w:id w:val="-388952615"/>
                <w14:checkbox>
                  <w14:checked w14:val="0"/>
                  <w14:checkedState w14:val="2612" w14:font="MS Gothic"/>
                  <w14:uncheckedState w14:val="2610" w14:font="MS Gothic"/>
                </w14:checkbox>
              </w:sdtPr>
              <w:sdtContent>
                <w:r w:rsidR="001A4DCF" w:rsidRPr="00C41289">
                  <w:rPr>
                    <w:rFonts w:ascii="Segoe UI Symbol" w:hAnsi="Segoe UI Symbol" w:cs="Segoe UI Symbol"/>
                  </w:rPr>
                  <w:t>☐</w:t>
                </w:r>
              </w:sdtContent>
            </w:sdt>
            <w:r w:rsidR="001A4DCF" w:rsidRPr="00C41289">
              <w:rPr>
                <w:rFonts w:asciiTheme="majorBidi" w:hAnsiTheme="majorBidi" w:cstheme="majorBidi"/>
              </w:rPr>
              <w:t xml:space="preserve"> &lt;=</w:t>
            </w:r>
          </w:p>
        </w:tc>
      </w:tr>
    </w:tbl>
    <w:p w14:paraId="161EEF65" w14:textId="77777777" w:rsidR="001A4DCF" w:rsidRDefault="001A4DCF" w:rsidP="001A4DCF">
      <w:pPr>
        <w:rPr>
          <w:rFonts w:asciiTheme="majorBidi" w:hAnsiTheme="majorBidi" w:cstheme="majorBidi"/>
        </w:rPr>
      </w:pPr>
    </w:p>
    <w:p w14:paraId="7C017EF7" w14:textId="0649D324" w:rsidR="00847DAE" w:rsidRDefault="00847DAE">
      <w:pPr>
        <w:rPr>
          <w:rFonts w:asciiTheme="majorBidi" w:hAnsiTheme="majorBidi" w:cstheme="majorBidi"/>
        </w:rPr>
      </w:pPr>
      <w:r>
        <w:rPr>
          <w:rFonts w:asciiTheme="majorBidi" w:hAnsiTheme="majorBidi" w:cstheme="majorBidi"/>
        </w:rPr>
        <w:br w:type="page"/>
      </w:r>
    </w:p>
    <w:p w14:paraId="41553FCE"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0102E01E" w14:textId="77777777" w:rsidTr="00ED1E4B">
        <w:tc>
          <w:tcPr>
            <w:tcW w:w="4788" w:type="dxa"/>
            <w:vAlign w:val="center"/>
          </w:tcPr>
          <w:p w14:paraId="7E7D9ED2" w14:textId="0DE6B860"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270630021"/>
                <w:placeholder>
                  <w:docPart w:val="9C40D99FCE274C21908CA5EEEBD89F97"/>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3442C81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731257377"/>
                <w:placeholder>
                  <w:docPart w:val="03D71B127C6145208EA7D48522D0C41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535525B3" w14:textId="77777777" w:rsidTr="00ED1E4B">
        <w:tc>
          <w:tcPr>
            <w:tcW w:w="4788" w:type="dxa"/>
            <w:vAlign w:val="center"/>
          </w:tcPr>
          <w:p w14:paraId="665C967E" w14:textId="19262EF8"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513815442"/>
                <w:placeholder>
                  <w:docPart w:val="E73B6B5826554793960D26E73AE9D03D"/>
                </w:placeholder>
                <w:text/>
              </w:sdtPr>
              <w:sdtContent>
                <w:r>
                  <w:rPr>
                    <w:rFonts w:asciiTheme="majorBidi" w:hAnsiTheme="majorBidi" w:cstheme="majorBidi"/>
                  </w:rPr>
                  <w:t>Ahmed Ismail</w:t>
                </w:r>
              </w:sdtContent>
            </w:sdt>
          </w:p>
        </w:tc>
        <w:tc>
          <w:tcPr>
            <w:tcW w:w="4788" w:type="dxa"/>
            <w:vAlign w:val="center"/>
          </w:tcPr>
          <w:p w14:paraId="09065770"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0745779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06246C3" w14:textId="77777777" w:rsidTr="00ED1E4B">
        <w:tc>
          <w:tcPr>
            <w:tcW w:w="4788" w:type="dxa"/>
            <w:vAlign w:val="center"/>
          </w:tcPr>
          <w:p w14:paraId="04941ED8" w14:textId="77777777" w:rsidR="00847DAE" w:rsidRPr="00C41289" w:rsidRDefault="00847DAE" w:rsidP="00ED1E4B">
            <w:pPr>
              <w:rPr>
                <w:rFonts w:asciiTheme="majorBidi" w:hAnsiTheme="majorBidi" w:cstheme="majorBidi"/>
                <w:b/>
              </w:rPr>
            </w:pPr>
          </w:p>
        </w:tc>
        <w:tc>
          <w:tcPr>
            <w:tcW w:w="4788" w:type="dxa"/>
            <w:vAlign w:val="center"/>
          </w:tcPr>
          <w:p w14:paraId="416FFDA4" w14:textId="77777777" w:rsidR="00847DAE" w:rsidRPr="00C41289" w:rsidRDefault="00847DAE" w:rsidP="00ED1E4B">
            <w:pPr>
              <w:rPr>
                <w:rFonts w:asciiTheme="majorBidi" w:hAnsiTheme="majorBidi" w:cstheme="majorBidi"/>
                <w:b/>
              </w:rPr>
            </w:pPr>
          </w:p>
        </w:tc>
      </w:tr>
    </w:tbl>
    <w:p w14:paraId="55415392"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9440" behindDoc="1" locked="0" layoutInCell="1" allowOverlap="1" wp14:anchorId="229B96FE" wp14:editId="45FC4D37">
                <wp:simplePos x="0" y="0"/>
                <wp:positionH relativeFrom="column">
                  <wp:posOffset>4445</wp:posOffset>
                </wp:positionH>
                <wp:positionV relativeFrom="paragraph">
                  <wp:posOffset>21590</wp:posOffset>
                </wp:positionV>
                <wp:extent cx="1466850" cy="361950"/>
                <wp:effectExtent l="0" t="0" r="0" b="0"/>
                <wp:wrapNone/>
                <wp:docPr id="1432950774"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29B96FE" id="_x0000_s1031" style="position:absolute;margin-left:.35pt;margin-top:1.7pt;width:115.5pt;height:2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cU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g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1MxXFG8CAAAIBQAADgAAAAAAAAAAAAAAAAAu&#10;AgAAZHJzL2Uyb0RvYy54bWxQSwECLQAUAAYACAAAACEAF3pwPNoAAAAFAQAADwAAAAAAAAAAAAAA&#10;AADJBAAAZHJzL2Rvd25yZXYueG1sUEsFBgAAAAAEAAQA8wAAANAFAAAAAA==&#10;" fillcolor="window" strokecolor="windowText" strokeweight="1.5pt">
                <v:path arrowok="t"/>
                <v:textbox>
                  <w:txbxContent>
                    <w:p w14:paraId="2C1CCA76"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462FF2B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0E9559F" w14:textId="77777777" w:rsidTr="00ED1E4B">
        <w:tc>
          <w:tcPr>
            <w:tcW w:w="4248" w:type="dxa"/>
            <w:shd w:val="clear" w:color="auto" w:fill="FFFFFF"/>
          </w:tcPr>
          <w:p w14:paraId="388017B3" w14:textId="185B9E89"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484517970"/>
                <w:placeholder>
                  <w:docPart w:val="A98CFDDA3A2240C7B42E5945BEC78E2B"/>
                </w:placeholder>
                <w:text/>
              </w:sdtPr>
              <w:sdtContent>
                <w:proofErr w:type="spellStart"/>
                <w:r w:rsidRPr="00F1607C">
                  <w:rPr>
                    <w:rFonts w:asciiTheme="majorBidi" w:hAnsiTheme="majorBidi" w:cstheme="majorBidi"/>
                    <w:lang w:bidi="ar-EG"/>
                  </w:rPr>
                  <w:t>custFName</w:t>
                </w:r>
                <w:proofErr w:type="spellEnd"/>
                <w:r>
                  <w:rPr>
                    <w:rFonts w:asciiTheme="majorBidi" w:hAnsiTheme="majorBidi" w:cstheme="majorBidi"/>
                    <w:lang w:bidi="ar-EG"/>
                  </w:rPr>
                  <w:t xml:space="preserve"> </w:t>
                </w:r>
              </w:sdtContent>
            </w:sdt>
          </w:p>
        </w:tc>
        <w:tc>
          <w:tcPr>
            <w:tcW w:w="5822" w:type="dxa"/>
            <w:shd w:val="clear" w:color="auto" w:fill="FFFFFF"/>
          </w:tcPr>
          <w:p w14:paraId="2519FC1B" w14:textId="043A5D88"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85269377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81890274"/>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44758536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DAF803" w14:textId="77777777" w:rsidTr="00ED1E4B">
        <w:tc>
          <w:tcPr>
            <w:tcW w:w="4248" w:type="dxa"/>
            <w:shd w:val="clear" w:color="auto" w:fill="FFFFFF"/>
          </w:tcPr>
          <w:p w14:paraId="4286AF58" w14:textId="029A7FC1"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634075731"/>
                <w:placeholder>
                  <w:docPart w:val="A98CFDDA3A2240C7B42E5945BEC78E2B"/>
                </w:placeholder>
                <w:text/>
              </w:sdtPr>
              <w:sdtContent>
                <w:r>
                  <w:rPr>
                    <w:rFonts w:asciiTheme="majorBidi" w:hAnsiTheme="majorBidi" w:cstheme="majorBidi"/>
                  </w:rPr>
                  <w:t>customers</w:t>
                </w:r>
              </w:sdtContent>
            </w:sdt>
          </w:p>
        </w:tc>
        <w:tc>
          <w:tcPr>
            <w:tcW w:w="5822" w:type="dxa"/>
            <w:vMerge w:val="restart"/>
            <w:shd w:val="clear" w:color="auto" w:fill="FFFFFF"/>
          </w:tcPr>
          <w:p w14:paraId="4401A31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61E347B0" w14:textId="77777777" w:rsidTr="00ED1E4B">
        <w:tc>
          <w:tcPr>
            <w:tcW w:w="4248" w:type="dxa"/>
            <w:shd w:val="clear" w:color="auto" w:fill="FFFFFF"/>
          </w:tcPr>
          <w:p w14:paraId="24693D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464188077"/>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45E54AC" w14:textId="77777777" w:rsidR="00847DAE" w:rsidRPr="00C41289" w:rsidRDefault="00847DAE" w:rsidP="00ED1E4B">
            <w:pPr>
              <w:rPr>
                <w:rFonts w:asciiTheme="majorBidi" w:hAnsiTheme="majorBidi" w:cstheme="majorBidi"/>
              </w:rPr>
            </w:pPr>
          </w:p>
        </w:tc>
      </w:tr>
      <w:tr w:rsidR="00847DAE" w:rsidRPr="00C41289" w14:paraId="6DC0754E" w14:textId="77777777" w:rsidTr="00ED1E4B">
        <w:tc>
          <w:tcPr>
            <w:tcW w:w="10070" w:type="dxa"/>
            <w:gridSpan w:val="2"/>
            <w:shd w:val="clear" w:color="auto" w:fill="FFFFFF"/>
          </w:tcPr>
          <w:p w14:paraId="674218D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2035535425"/>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61BC1E8" w14:textId="77777777" w:rsidTr="00ED1E4B">
        <w:tc>
          <w:tcPr>
            <w:tcW w:w="10070" w:type="dxa"/>
            <w:gridSpan w:val="2"/>
            <w:shd w:val="clear" w:color="auto" w:fill="FFFFFF"/>
          </w:tcPr>
          <w:p w14:paraId="0B6112D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4370110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92FA0D" w14:textId="77777777" w:rsidTr="00ED1E4B">
        <w:tc>
          <w:tcPr>
            <w:tcW w:w="10070" w:type="dxa"/>
            <w:gridSpan w:val="2"/>
            <w:shd w:val="clear" w:color="auto" w:fill="FFFFFF"/>
          </w:tcPr>
          <w:p w14:paraId="11EA9CED" w14:textId="7496AD87"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285384218"/>
                <w:placeholder>
                  <w:docPart w:val="A98CFDDA3A2240C7B42E5945BEC78E2B"/>
                </w:placeholder>
                <w:text/>
              </w:sdtPr>
              <w:sdtContent>
                <w:r>
                  <w:rPr>
                    <w:rFonts w:asciiTheme="majorBidi" w:hAnsiTheme="majorBidi" w:cstheme="majorBidi"/>
                  </w:rPr>
                  <w:t xml:space="preserve">A string </w:t>
                </w:r>
                <w:r w:rsidR="00D70B86">
                  <w:rPr>
                    <w:rFonts w:asciiTheme="majorBidi" w:hAnsiTheme="majorBidi" w:cstheme="majorBidi"/>
                  </w:rPr>
                  <w:t xml:space="preserve">to identify the first name of each customer </w:t>
                </w:r>
              </w:sdtContent>
            </w:sdt>
          </w:p>
        </w:tc>
      </w:tr>
    </w:tbl>
    <w:p w14:paraId="518FA94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0464" behindDoc="1" locked="0" layoutInCell="1" allowOverlap="1" wp14:anchorId="7B2B17A2" wp14:editId="3F36AE31">
                <wp:simplePos x="0" y="0"/>
                <wp:positionH relativeFrom="column">
                  <wp:posOffset>-4445</wp:posOffset>
                </wp:positionH>
                <wp:positionV relativeFrom="paragraph">
                  <wp:posOffset>22860</wp:posOffset>
                </wp:positionV>
                <wp:extent cx="1466850" cy="361950"/>
                <wp:effectExtent l="0" t="0" r="0" b="0"/>
                <wp:wrapNone/>
                <wp:docPr id="263425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B2B17A2" id="_x0000_s1032" style="position:absolute;margin-left:-.35pt;margin-top:1.8pt;width:115.5pt;height:2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X5Z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m8Yb8WSN5X7lmMNezN6KRU35l9T/Chypl6iniQwPtCiN1DEOO84qdL/fO4/xJCryctbS&#10;NBAbv7bgJHX3zZDcrsaTSRyfZEwuvpyT4U4961OP2Ta3SE8zptm3Im1jfNCHrXLYPNPgzmNVcoER&#10;VLvnfTBuQz+lNPpCzucpjEbGQliaRyti8shcZPapewZnBzEFepN7PEwO5K/k1MfGmwbn24CqTlp7&#10;4XVQP41bkuzwa4jzfGqnqJcf2O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O9tfllvAgAACAUAAA4AAAAAAAAAAAAAAAAA&#10;LgIAAGRycy9lMm9Eb2MueG1sUEsBAi0AFAAGAAgAAAAhADU6n37bAAAABgEAAA8AAAAAAAAAAAAA&#10;AAAAyQQAAGRycy9kb3ducmV2LnhtbFBLBQYAAAAABAAEAPMAAADRBQAAAAA=&#10;" fillcolor="window" strokecolor="windowText" strokeweight="1.5pt">
                <v:path arrowok="t"/>
                <v:textbox>
                  <w:txbxContent>
                    <w:p w14:paraId="678FD67A"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2C048EAD" w14:textId="77777777" w:rsidTr="00ED1E4B">
        <w:tc>
          <w:tcPr>
            <w:tcW w:w="4057" w:type="dxa"/>
            <w:shd w:val="clear" w:color="auto" w:fill="FFFFFF"/>
          </w:tcPr>
          <w:p w14:paraId="0F5DD9A5" w14:textId="5DF85C6A"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94177040"/>
                <w:placeholder>
                  <w:docPart w:val="A98CFDDA3A2240C7B42E5945BEC78E2B"/>
                </w:placeholder>
                <w:text/>
              </w:sdtPr>
              <w:sdtContent>
                <w:r w:rsidR="00DF6336" w:rsidRPr="00DF6336">
                  <w:rPr>
                    <w:rFonts w:asciiTheme="majorBidi" w:hAnsiTheme="majorBidi" w:cstheme="majorBidi"/>
                  </w:rPr>
                  <w:t>character</w:t>
                </w:r>
              </w:sdtContent>
            </w:sdt>
          </w:p>
        </w:tc>
        <w:tc>
          <w:tcPr>
            <w:tcW w:w="6023" w:type="dxa"/>
            <w:vMerge w:val="restart"/>
            <w:shd w:val="clear" w:color="auto" w:fill="FFFFFF"/>
          </w:tcPr>
          <w:p w14:paraId="1E73420B"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46B97531" w14:textId="30BD0E8D"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884871537"/>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38312992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3D1A06E"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669491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2920649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93AB3ED" w14:textId="77777777" w:rsidTr="00ED1E4B">
        <w:tc>
          <w:tcPr>
            <w:tcW w:w="4057" w:type="dxa"/>
            <w:shd w:val="clear" w:color="auto" w:fill="FFFFFF"/>
          </w:tcPr>
          <w:p w14:paraId="45E26035" w14:textId="7D11E3F8"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0408478"/>
                <w:placeholder>
                  <w:docPart w:val="A98CFDDA3A2240C7B42E5945BEC78E2B"/>
                </w:placeholder>
                <w:text/>
              </w:sdtPr>
              <w:sdtContent>
                <w:r w:rsidR="00DF6336">
                  <w:rPr>
                    <w:rFonts w:asciiTheme="majorBidi" w:hAnsiTheme="majorBidi" w:cstheme="majorBidi"/>
                  </w:rPr>
                  <w:t>20</w:t>
                </w:r>
              </w:sdtContent>
            </w:sdt>
          </w:p>
        </w:tc>
        <w:tc>
          <w:tcPr>
            <w:tcW w:w="6023" w:type="dxa"/>
            <w:vMerge/>
            <w:shd w:val="clear" w:color="auto" w:fill="FFFFFF"/>
          </w:tcPr>
          <w:p w14:paraId="1891B789" w14:textId="77777777" w:rsidR="00847DAE" w:rsidRPr="00C41289" w:rsidRDefault="00847DAE" w:rsidP="00ED1E4B">
            <w:pPr>
              <w:rPr>
                <w:rFonts w:asciiTheme="majorBidi" w:hAnsiTheme="majorBidi" w:cstheme="majorBidi"/>
              </w:rPr>
            </w:pPr>
          </w:p>
        </w:tc>
      </w:tr>
      <w:tr w:rsidR="00847DAE" w:rsidRPr="00C41289" w14:paraId="46634C8B" w14:textId="77777777" w:rsidTr="00ED1E4B">
        <w:tc>
          <w:tcPr>
            <w:tcW w:w="4057" w:type="dxa"/>
            <w:shd w:val="clear" w:color="auto" w:fill="FFFFFF"/>
          </w:tcPr>
          <w:p w14:paraId="4C15449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345864116"/>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F454BA" w14:textId="77777777" w:rsidR="00847DAE" w:rsidRPr="00C41289" w:rsidRDefault="00847DAE" w:rsidP="00ED1E4B">
            <w:pPr>
              <w:rPr>
                <w:rFonts w:asciiTheme="majorBidi" w:hAnsiTheme="majorBidi" w:cstheme="majorBidi"/>
              </w:rPr>
            </w:pPr>
          </w:p>
        </w:tc>
      </w:tr>
      <w:tr w:rsidR="00847DAE" w:rsidRPr="00C41289" w14:paraId="3FFCD73B" w14:textId="77777777" w:rsidTr="00ED1E4B">
        <w:tc>
          <w:tcPr>
            <w:tcW w:w="10080" w:type="dxa"/>
            <w:gridSpan w:val="2"/>
            <w:shd w:val="clear" w:color="auto" w:fill="FFFFFF"/>
          </w:tcPr>
          <w:p w14:paraId="6A7C5CB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948009452"/>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998A0F4" w14:textId="77777777" w:rsidTr="00ED1E4B">
        <w:tc>
          <w:tcPr>
            <w:tcW w:w="10080" w:type="dxa"/>
            <w:gridSpan w:val="2"/>
            <w:shd w:val="clear" w:color="auto" w:fill="FFFFFF"/>
          </w:tcPr>
          <w:p w14:paraId="61D9BF9C" w14:textId="022B5239"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0636369"/>
                <w:placeholder>
                  <w:docPart w:val="A98CFDDA3A2240C7B42E5945BEC78E2B"/>
                </w:placeholder>
                <w:text/>
              </w:sdtPr>
              <w:sdtContent>
                <w:r w:rsidR="00DF6336">
                  <w:rPr>
                    <w:rFonts w:asciiTheme="majorBidi" w:hAnsiTheme="majorBidi" w:cstheme="majorBidi"/>
                  </w:rPr>
                  <w:t>Text</w:t>
                </w:r>
              </w:sdtContent>
            </w:sdt>
          </w:p>
        </w:tc>
      </w:tr>
    </w:tbl>
    <w:p w14:paraId="6F63B64F"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5F55F6B3"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1488" behindDoc="1" locked="0" layoutInCell="1" allowOverlap="1" wp14:anchorId="2FC56FE2" wp14:editId="44620206">
                <wp:simplePos x="0" y="0"/>
                <wp:positionH relativeFrom="column">
                  <wp:posOffset>5080</wp:posOffset>
                </wp:positionH>
                <wp:positionV relativeFrom="paragraph">
                  <wp:posOffset>22860</wp:posOffset>
                </wp:positionV>
                <wp:extent cx="1466850" cy="361950"/>
                <wp:effectExtent l="0" t="0" r="0" b="0"/>
                <wp:wrapNone/>
                <wp:docPr id="46023733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56FE2" id="_x0000_s1033" style="position:absolute;margin-left:.4pt;margin-top:1.8pt;width:115.5pt;height:28.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A5D7bUbwIAAAgFAAAOAAAAAAAAAAAAAAAAAC4C&#10;AABkcnMvZTJvRG9jLnhtbFBLAQItABQABgAIAAAAIQA6OAXy2QAAAAUBAAAPAAAAAAAAAAAAAAAA&#10;AMkEAABkcnMvZG93bnJldi54bWxQSwUGAAAAAAQABADzAAAAzwUAAAAA&#10;" fillcolor="window" strokecolor="windowText" strokeweight="1.5pt">
                <v:path arrowok="t"/>
                <v:textbox>
                  <w:txbxContent>
                    <w:p w14:paraId="1423ED5A"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6D95EAF1" w14:textId="77777777" w:rsidTr="00ED1E4B">
        <w:tc>
          <w:tcPr>
            <w:tcW w:w="5045" w:type="dxa"/>
            <w:shd w:val="clear" w:color="auto" w:fill="FFFFFF"/>
          </w:tcPr>
          <w:p w14:paraId="7FE6108F" w14:textId="74DD982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13814588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71500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38162E7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85930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01021329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6026B05"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65D07116" w14:textId="527C90D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437608061"/>
                <w14:checkbox>
                  <w14:checked w14:val="1"/>
                  <w14:checkedState w14:val="2612" w14:font="MS Gothic"/>
                  <w14:uncheckedState w14:val="2610" w14:font="MS Gothic"/>
                </w14:checkbox>
              </w:sdtPr>
              <w:sdtContent>
                <w:r w:rsidR="005321C9" w:rsidRPr="005321C9">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088F43C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9643513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7B2789D2"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0186861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36DF326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0589026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B9D6FA9"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238054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51D182DB" w14:textId="77777777" w:rsidR="00847DAE" w:rsidRPr="00C41289" w:rsidRDefault="00847DAE" w:rsidP="00ED1E4B">
            <w:pPr>
              <w:rPr>
                <w:rFonts w:asciiTheme="majorBidi" w:hAnsiTheme="majorBidi" w:cstheme="majorBidi"/>
                <w:b/>
              </w:rPr>
            </w:pPr>
          </w:p>
        </w:tc>
      </w:tr>
      <w:tr w:rsidR="00847DAE" w:rsidRPr="00C41289" w14:paraId="64739598" w14:textId="77777777" w:rsidTr="00ED1E4B">
        <w:tc>
          <w:tcPr>
            <w:tcW w:w="5045" w:type="dxa"/>
            <w:shd w:val="clear" w:color="auto" w:fill="FFFFFF"/>
          </w:tcPr>
          <w:p w14:paraId="2B63022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89867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6440912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05693DF" w14:textId="77777777" w:rsidR="00847DAE" w:rsidRPr="00C41289" w:rsidRDefault="00847DAE" w:rsidP="00ED1E4B">
            <w:pPr>
              <w:rPr>
                <w:rFonts w:asciiTheme="majorBidi" w:hAnsiTheme="majorBidi" w:cstheme="majorBidi"/>
              </w:rPr>
            </w:pPr>
          </w:p>
        </w:tc>
      </w:tr>
      <w:tr w:rsidR="00847DAE" w:rsidRPr="00C41289" w14:paraId="33D6DAA3" w14:textId="77777777" w:rsidTr="00ED1E4B">
        <w:tc>
          <w:tcPr>
            <w:tcW w:w="5045" w:type="dxa"/>
            <w:shd w:val="clear" w:color="auto" w:fill="FFFFFF"/>
          </w:tcPr>
          <w:p w14:paraId="413EE247" w14:textId="7300968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920847263"/>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0423265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47B9383" w14:textId="77777777" w:rsidR="00847DAE" w:rsidRPr="00C41289" w:rsidRDefault="00847DAE" w:rsidP="00ED1E4B">
            <w:pPr>
              <w:rPr>
                <w:rFonts w:asciiTheme="majorBidi" w:hAnsiTheme="majorBidi" w:cstheme="majorBidi"/>
              </w:rPr>
            </w:pPr>
          </w:p>
        </w:tc>
      </w:tr>
      <w:tr w:rsidR="00847DAE" w:rsidRPr="00C41289" w14:paraId="2BEF02AA" w14:textId="77777777" w:rsidTr="00ED1E4B">
        <w:tc>
          <w:tcPr>
            <w:tcW w:w="5045" w:type="dxa"/>
            <w:shd w:val="clear" w:color="auto" w:fill="FFFFFF"/>
          </w:tcPr>
          <w:p w14:paraId="548E7515" w14:textId="24A6BA8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7819933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738239621"/>
                <w14:checkbox>
                  <w14:checked w14:val="1"/>
                  <w14:checkedState w14:val="2612" w14:font="MS Gothic"/>
                  <w14:uncheckedState w14:val="2610" w14:font="MS Gothic"/>
                </w14:checkbox>
              </w:sdtPr>
              <w:sdtContent>
                <w:r w:rsidR="00DF6336"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82E869C" w14:textId="77777777" w:rsidR="00847DAE" w:rsidRPr="00C41289" w:rsidRDefault="00847DAE" w:rsidP="00ED1E4B">
            <w:pPr>
              <w:rPr>
                <w:rFonts w:asciiTheme="majorBidi" w:hAnsiTheme="majorBidi" w:cstheme="majorBidi"/>
              </w:rPr>
            </w:pPr>
          </w:p>
        </w:tc>
      </w:tr>
      <w:tr w:rsidR="00847DAE" w:rsidRPr="00C41289" w14:paraId="1E8074ED" w14:textId="77777777" w:rsidTr="00ED1E4B">
        <w:tc>
          <w:tcPr>
            <w:tcW w:w="5045" w:type="dxa"/>
            <w:shd w:val="clear" w:color="auto" w:fill="FFFFFF"/>
          </w:tcPr>
          <w:p w14:paraId="0B45EE21"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18708731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26326037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14CD2E93" w14:textId="77777777" w:rsidR="00847DAE" w:rsidRPr="00C41289" w:rsidRDefault="00847DAE" w:rsidP="00ED1E4B">
            <w:pPr>
              <w:rPr>
                <w:rFonts w:asciiTheme="majorBidi" w:hAnsiTheme="majorBidi" w:cstheme="majorBidi"/>
              </w:rPr>
            </w:pPr>
          </w:p>
        </w:tc>
      </w:tr>
      <w:tr w:rsidR="00847DAE" w:rsidRPr="00C41289" w14:paraId="0E6B22F3" w14:textId="77777777" w:rsidTr="00ED1E4B">
        <w:tc>
          <w:tcPr>
            <w:tcW w:w="5045" w:type="dxa"/>
            <w:shd w:val="clear" w:color="auto" w:fill="FFFFFF"/>
          </w:tcPr>
          <w:p w14:paraId="4112726D" w14:textId="03F1D835"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73593206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533311378"/>
                <w14:checkbox>
                  <w14:checked w14:val="1"/>
                  <w14:checkedState w14:val="2612" w14:font="MS Gothic"/>
                  <w14:uncheckedState w14:val="2610" w14:font="MS Gothic"/>
                </w14:checkbox>
              </w:sdtPr>
              <w:sdtContent>
                <w:r w:rsidR="005321C9"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BBCA0A0" w14:textId="77777777" w:rsidR="00847DAE" w:rsidRPr="00C41289" w:rsidRDefault="00847DAE" w:rsidP="00ED1E4B">
            <w:pPr>
              <w:rPr>
                <w:rFonts w:asciiTheme="majorBidi" w:hAnsiTheme="majorBidi" w:cstheme="majorBidi"/>
              </w:rPr>
            </w:pPr>
          </w:p>
        </w:tc>
      </w:tr>
      <w:tr w:rsidR="00847DAE" w:rsidRPr="00C41289" w14:paraId="45E73A57" w14:textId="77777777" w:rsidTr="00ED1E4B">
        <w:tc>
          <w:tcPr>
            <w:tcW w:w="5045" w:type="dxa"/>
            <w:shd w:val="clear" w:color="auto" w:fill="FFFFFF"/>
          </w:tcPr>
          <w:p w14:paraId="3F286B7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490029854"/>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CAF8DFF" w14:textId="77777777" w:rsidR="00847DAE" w:rsidRPr="00C41289" w:rsidRDefault="00847DAE" w:rsidP="00ED1E4B">
            <w:pPr>
              <w:rPr>
                <w:rFonts w:asciiTheme="majorBidi" w:hAnsiTheme="majorBidi" w:cstheme="majorBidi"/>
              </w:rPr>
            </w:pPr>
          </w:p>
        </w:tc>
      </w:tr>
      <w:tr w:rsidR="00847DAE" w:rsidRPr="00C41289" w14:paraId="2A22C1C0" w14:textId="77777777" w:rsidTr="00ED1E4B">
        <w:tc>
          <w:tcPr>
            <w:tcW w:w="10080" w:type="dxa"/>
            <w:gridSpan w:val="2"/>
            <w:shd w:val="clear" w:color="auto" w:fill="FFFFFF"/>
          </w:tcPr>
          <w:p w14:paraId="52B5F91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141076769"/>
                <w:placeholder>
                  <w:docPart w:val="A98CFDDA3A2240C7B42E5945BEC78E2B"/>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23767F3" w14:textId="77777777" w:rsidTr="00ED1E4B">
        <w:tc>
          <w:tcPr>
            <w:tcW w:w="10080" w:type="dxa"/>
            <w:gridSpan w:val="2"/>
            <w:shd w:val="clear" w:color="auto" w:fill="FFFFFF"/>
          </w:tcPr>
          <w:p w14:paraId="126FB20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620D70C3" w14:textId="612387D2"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62288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6075785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651133"/>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242052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5927937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8053275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49895447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155709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8ABC7DA" w14:textId="036447EB"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376061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20712598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232156599"/>
                <w14:checkbox>
                  <w14:checked w14:val="1"/>
                  <w14:checkedState w14:val="2612" w14:font="MS Gothic"/>
                  <w14:uncheckedState w14:val="2610" w14:font="MS Gothic"/>
                </w14:checkbox>
              </w:sdtPr>
              <w:sdtContent>
                <w:r w:rsidR="00B0214D" w:rsidRPr="00B0214D">
                  <w:rPr>
                    <w:rFonts w:ascii="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5241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271195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2139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7521548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541164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311EB5F6" w14:textId="2B30FC84"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28843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5568907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597175282"/>
                <w14:checkbox>
                  <w14:checked w14:val="0"/>
                  <w14:checkedState w14:val="2612" w14:font="MS Gothic"/>
                  <w14:uncheckedState w14:val="2610" w14:font="MS Gothic"/>
                </w14:checkbox>
              </w:sdtPr>
              <w:sdtContent>
                <w:r w:rsidR="00B0214D">
                  <w:rPr>
                    <w:rFonts w:ascii="MS Gothic" w:eastAsia="MS Gothic" w:hAnsi="MS Gothic" w:cstheme="majorBidi" w:hint="eastAsia"/>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40933558"/>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63780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515322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68797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9811796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5935AFE5" w14:textId="0BE3E7BB" w:rsidR="00847DAE" w:rsidRDefault="00847DAE" w:rsidP="00E10B12">
      <w:pPr>
        <w:rPr>
          <w:rFonts w:asciiTheme="majorBidi" w:hAnsiTheme="majorBidi" w:cstheme="majorBidi"/>
        </w:rPr>
      </w:pPr>
    </w:p>
    <w:p w14:paraId="413DA96E" w14:textId="77777777" w:rsidR="00847DAE" w:rsidRDefault="00847DAE">
      <w:pPr>
        <w:rPr>
          <w:rFonts w:asciiTheme="majorBidi" w:hAnsiTheme="majorBidi" w:cstheme="majorBidi"/>
        </w:rPr>
      </w:pPr>
      <w:r>
        <w:rPr>
          <w:rFonts w:asciiTheme="majorBidi" w:hAnsiTheme="majorBidi" w:cstheme="majorBidi"/>
        </w:rPr>
        <w:br w:type="page"/>
      </w:r>
    </w:p>
    <w:p w14:paraId="13BC2651" w14:textId="77777777" w:rsidR="00B17DDA" w:rsidRPr="00C41289" w:rsidRDefault="00B17DDA" w:rsidP="00B17DDA">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17DDA" w:rsidRPr="00C41289" w14:paraId="2578112A" w14:textId="77777777" w:rsidTr="00ED1E4B">
        <w:tc>
          <w:tcPr>
            <w:tcW w:w="4788" w:type="dxa"/>
            <w:vAlign w:val="center"/>
          </w:tcPr>
          <w:p w14:paraId="3416BDA1"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869147713"/>
                <w:placeholder>
                  <w:docPart w:val="7A56299977C442DC99B9B56E798A3D15"/>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677598E9" w14:textId="77777777" w:rsidR="00B17DDA" w:rsidRPr="00C41289" w:rsidRDefault="00B17DDA"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34132068"/>
                <w:placeholder>
                  <w:docPart w:val="B92A1410D16042C9AA7CC681A4641EA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B17DDA" w:rsidRPr="00C41289" w14:paraId="474081FC" w14:textId="77777777" w:rsidTr="00ED1E4B">
        <w:tc>
          <w:tcPr>
            <w:tcW w:w="4788" w:type="dxa"/>
            <w:vAlign w:val="center"/>
          </w:tcPr>
          <w:p w14:paraId="0A374F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977333501"/>
                <w:placeholder>
                  <w:docPart w:val="783BA40274E24DC6B93240BADE87FD6F"/>
                </w:placeholder>
                <w:text/>
              </w:sdtPr>
              <w:sdtContent>
                <w:r>
                  <w:rPr>
                    <w:rFonts w:asciiTheme="majorBidi" w:hAnsiTheme="majorBidi" w:cstheme="majorBidi"/>
                  </w:rPr>
                  <w:t>Ahmed Ismail</w:t>
                </w:r>
              </w:sdtContent>
            </w:sdt>
          </w:p>
        </w:tc>
        <w:tc>
          <w:tcPr>
            <w:tcW w:w="4788" w:type="dxa"/>
            <w:vAlign w:val="center"/>
          </w:tcPr>
          <w:p w14:paraId="06DF800F" w14:textId="77777777" w:rsidR="00B17DDA" w:rsidRPr="00C41289" w:rsidRDefault="00B17DDA"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74021411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007A9AFD" w14:textId="77777777" w:rsidTr="00ED1E4B">
        <w:tc>
          <w:tcPr>
            <w:tcW w:w="4788" w:type="dxa"/>
            <w:vAlign w:val="center"/>
          </w:tcPr>
          <w:p w14:paraId="10C785C7" w14:textId="77777777" w:rsidR="00B17DDA" w:rsidRPr="00C41289" w:rsidRDefault="00B17DDA" w:rsidP="00ED1E4B">
            <w:pPr>
              <w:rPr>
                <w:rFonts w:asciiTheme="majorBidi" w:hAnsiTheme="majorBidi" w:cstheme="majorBidi"/>
                <w:b/>
              </w:rPr>
            </w:pPr>
          </w:p>
        </w:tc>
        <w:tc>
          <w:tcPr>
            <w:tcW w:w="4788" w:type="dxa"/>
            <w:vAlign w:val="center"/>
          </w:tcPr>
          <w:p w14:paraId="5163E5FA" w14:textId="77777777" w:rsidR="00B17DDA" w:rsidRPr="00C41289" w:rsidRDefault="00B17DDA" w:rsidP="00ED1E4B">
            <w:pPr>
              <w:rPr>
                <w:rFonts w:asciiTheme="majorBidi" w:hAnsiTheme="majorBidi" w:cstheme="majorBidi"/>
                <w:b/>
              </w:rPr>
            </w:pPr>
          </w:p>
        </w:tc>
      </w:tr>
    </w:tbl>
    <w:p w14:paraId="7A98965A" w14:textId="77777777" w:rsidR="00B17DDA" w:rsidRPr="00C41289" w:rsidRDefault="00B17DDA" w:rsidP="00B17DDA">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4016" behindDoc="1" locked="0" layoutInCell="1" allowOverlap="1" wp14:anchorId="596B06EE" wp14:editId="79F5D01E">
                <wp:simplePos x="0" y="0"/>
                <wp:positionH relativeFrom="column">
                  <wp:posOffset>4445</wp:posOffset>
                </wp:positionH>
                <wp:positionV relativeFrom="paragraph">
                  <wp:posOffset>21590</wp:posOffset>
                </wp:positionV>
                <wp:extent cx="1466850" cy="361950"/>
                <wp:effectExtent l="0" t="0" r="0" b="0"/>
                <wp:wrapNone/>
                <wp:docPr id="66227610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96B06EE" id="_x0000_s1034" style="position:absolute;margin-left:.35pt;margin-top:1.7pt;width:115.5pt;height:2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2bwIAAAg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u4w34skay/3KMYe9mL0Vi5ryL6n/FThSL1FPExkeaFEaqWMcdpxV6H6/dx7jSVTk5ayl&#10;aSA2fm3BSerumyG5XY0nkzg+yZhcfDknw5161qces21ukZ5mTLNvRdrG+KAPW+WweabBnceq5AIj&#10;qHbP+2Dchn5KafSFnM9TGI2MhbA0j1bE5JG5yOxT9wzODmIK9Cb3eJgcyF/JqY+NNw3OtwFVnbT2&#10;wuugfhq3JNnh1xDn+dROUS8/sNkf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ryxIdm8CAAAIBQAADgAAAAAAAAAAAAAAAAAu&#10;AgAAZHJzL2Uyb0RvYy54bWxQSwECLQAUAAYACAAAACEAF3pwPNoAAAAFAQAADwAAAAAAAAAAAAAA&#10;AADJBAAAZHJzL2Rvd25yZXYueG1sUEsFBgAAAAAEAAQA8wAAANAFAAAAAA==&#10;" fillcolor="window" strokecolor="windowText" strokeweight="1.5pt">
                <v:path arrowok="t"/>
                <v:textbox>
                  <w:txbxContent>
                    <w:p w14:paraId="0731D5DA" w14:textId="77777777" w:rsidR="00B17DDA" w:rsidRPr="00314F17" w:rsidRDefault="00B17DDA" w:rsidP="00B17DDA">
                      <w:pPr>
                        <w:jc w:val="center"/>
                        <w:rPr>
                          <w:b/>
                          <w:i/>
                          <w:color w:val="000000"/>
                          <w:sz w:val="24"/>
                        </w:rPr>
                      </w:pPr>
                      <w:r w:rsidRPr="00314F17">
                        <w:rPr>
                          <w:b/>
                          <w:i/>
                          <w:color w:val="000000"/>
                          <w:sz w:val="24"/>
                        </w:rPr>
                        <w:t>General Elements</w:t>
                      </w:r>
                    </w:p>
                  </w:txbxContent>
                </v:textbox>
              </v:roundrect>
            </w:pict>
          </mc:Fallback>
        </mc:AlternateContent>
      </w:r>
    </w:p>
    <w:p w14:paraId="4ACCEE9C"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B17DDA" w:rsidRPr="00C41289" w14:paraId="2B828DE5" w14:textId="77777777" w:rsidTr="00ED1E4B">
        <w:tc>
          <w:tcPr>
            <w:tcW w:w="4248" w:type="dxa"/>
            <w:shd w:val="clear" w:color="auto" w:fill="FFFFFF"/>
          </w:tcPr>
          <w:p w14:paraId="32EABC0D" w14:textId="325CF3EB" w:rsidR="00B17DDA" w:rsidRPr="00C41289" w:rsidRDefault="00B17DDA"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151202430"/>
                <w:placeholder>
                  <w:docPart w:val="9F4AEDDB7D2C4B16B7E949511403B2A7"/>
                </w:placeholder>
                <w:text/>
              </w:sdtPr>
              <w:sdtContent>
                <w:proofErr w:type="spellStart"/>
                <w:r w:rsidRPr="00F1607C">
                  <w:rPr>
                    <w:rFonts w:asciiTheme="majorBidi" w:hAnsiTheme="majorBidi" w:cstheme="majorBidi"/>
                    <w:lang w:bidi="ar-EG"/>
                  </w:rPr>
                  <w:t>cust</w:t>
                </w:r>
                <w:r>
                  <w:rPr>
                    <w:rFonts w:asciiTheme="majorBidi" w:hAnsiTheme="majorBidi" w:cstheme="majorBidi"/>
                    <w:lang w:bidi="ar-EG"/>
                  </w:rPr>
                  <w:t>L</w:t>
                </w:r>
                <w:r w:rsidRPr="00F1607C">
                  <w:rPr>
                    <w:rFonts w:asciiTheme="majorBidi" w:hAnsiTheme="majorBidi" w:cstheme="majorBidi"/>
                    <w:lang w:bidi="ar-EG"/>
                  </w:rPr>
                  <w:t>Name</w:t>
                </w:r>
                <w:proofErr w:type="spellEnd"/>
                <w:r>
                  <w:rPr>
                    <w:rFonts w:asciiTheme="majorBidi" w:hAnsiTheme="majorBidi" w:cstheme="majorBidi"/>
                    <w:lang w:bidi="ar-EG"/>
                  </w:rPr>
                  <w:t xml:space="preserve"> </w:t>
                </w:r>
              </w:sdtContent>
            </w:sdt>
          </w:p>
        </w:tc>
        <w:tc>
          <w:tcPr>
            <w:tcW w:w="5822" w:type="dxa"/>
            <w:shd w:val="clear" w:color="auto" w:fill="FFFFFF"/>
          </w:tcPr>
          <w:p w14:paraId="723D0F58" w14:textId="77777777" w:rsidR="00B17DDA" w:rsidRPr="00C41289" w:rsidRDefault="00B17DDA"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9199507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922170608"/>
                <w14:checkbox>
                  <w14:checked w14:val="1"/>
                  <w14:checkedState w14:val="2612" w14:font="MS Gothic"/>
                  <w14:uncheckedState w14:val="2610" w14:font="MS Gothic"/>
                </w14:checkbox>
              </w:sdtPr>
              <w:sdtContent>
                <w:r w:rsidRPr="00847DAE">
                  <w:rPr>
                    <w:rFonts w:ascii="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37019270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B17DDA" w:rsidRPr="00C41289" w14:paraId="12163BC5" w14:textId="77777777" w:rsidTr="00ED1E4B">
        <w:tc>
          <w:tcPr>
            <w:tcW w:w="4248" w:type="dxa"/>
            <w:shd w:val="clear" w:color="auto" w:fill="FFFFFF"/>
          </w:tcPr>
          <w:p w14:paraId="4A8A457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569180233"/>
                <w:placeholder>
                  <w:docPart w:val="9F4AEDDB7D2C4B16B7E949511403B2A7"/>
                </w:placeholder>
                <w:text/>
              </w:sdtPr>
              <w:sdtContent>
                <w:r>
                  <w:rPr>
                    <w:rFonts w:asciiTheme="majorBidi" w:hAnsiTheme="majorBidi" w:cstheme="majorBidi"/>
                  </w:rPr>
                  <w:t>customers</w:t>
                </w:r>
              </w:sdtContent>
            </w:sdt>
          </w:p>
        </w:tc>
        <w:tc>
          <w:tcPr>
            <w:tcW w:w="5822" w:type="dxa"/>
            <w:vMerge w:val="restart"/>
            <w:shd w:val="clear" w:color="auto" w:fill="FFFFFF"/>
          </w:tcPr>
          <w:p w14:paraId="35978D58"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B17DDA" w:rsidRPr="00C41289" w14:paraId="2365CEA9" w14:textId="77777777" w:rsidTr="00ED1E4B">
        <w:tc>
          <w:tcPr>
            <w:tcW w:w="4248" w:type="dxa"/>
            <w:shd w:val="clear" w:color="auto" w:fill="FFFFFF"/>
          </w:tcPr>
          <w:p w14:paraId="79FF9D0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280773178"/>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5E37F2AD" w14:textId="77777777" w:rsidR="00B17DDA" w:rsidRPr="00C41289" w:rsidRDefault="00B17DDA" w:rsidP="00ED1E4B">
            <w:pPr>
              <w:rPr>
                <w:rFonts w:asciiTheme="majorBidi" w:hAnsiTheme="majorBidi" w:cstheme="majorBidi"/>
              </w:rPr>
            </w:pPr>
          </w:p>
        </w:tc>
      </w:tr>
      <w:tr w:rsidR="00B17DDA" w:rsidRPr="00C41289" w14:paraId="4573AB54" w14:textId="77777777" w:rsidTr="00ED1E4B">
        <w:tc>
          <w:tcPr>
            <w:tcW w:w="10070" w:type="dxa"/>
            <w:gridSpan w:val="2"/>
            <w:shd w:val="clear" w:color="auto" w:fill="FFFFFF"/>
          </w:tcPr>
          <w:p w14:paraId="13B5EDE2" w14:textId="77777777" w:rsidR="00B17DDA" w:rsidRPr="00C41289" w:rsidRDefault="00B17DDA"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4506705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9C0E1FC" w14:textId="77777777" w:rsidTr="00ED1E4B">
        <w:tc>
          <w:tcPr>
            <w:tcW w:w="10070" w:type="dxa"/>
            <w:gridSpan w:val="2"/>
            <w:shd w:val="clear" w:color="auto" w:fill="FFFFFF"/>
          </w:tcPr>
          <w:p w14:paraId="0180802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60146586"/>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1C2C92AF" w14:textId="77777777" w:rsidTr="00ED1E4B">
        <w:tc>
          <w:tcPr>
            <w:tcW w:w="10070" w:type="dxa"/>
            <w:gridSpan w:val="2"/>
            <w:shd w:val="clear" w:color="auto" w:fill="FFFFFF"/>
          </w:tcPr>
          <w:p w14:paraId="37AA528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87300946"/>
                <w:placeholder>
                  <w:docPart w:val="9F4AEDDB7D2C4B16B7E949511403B2A7"/>
                </w:placeholder>
                <w:text/>
              </w:sdtPr>
              <w:sdtContent>
                <w:r>
                  <w:rPr>
                    <w:rFonts w:asciiTheme="majorBidi" w:hAnsiTheme="majorBidi" w:cstheme="majorBidi"/>
                  </w:rPr>
                  <w:t xml:space="preserve">A string to identify the first name of each customer </w:t>
                </w:r>
              </w:sdtContent>
            </w:sdt>
          </w:p>
        </w:tc>
      </w:tr>
    </w:tbl>
    <w:p w14:paraId="7503F94B"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5040" behindDoc="1" locked="0" layoutInCell="1" allowOverlap="1" wp14:anchorId="663E122C" wp14:editId="764C04D0">
                <wp:simplePos x="0" y="0"/>
                <wp:positionH relativeFrom="column">
                  <wp:posOffset>-4445</wp:posOffset>
                </wp:positionH>
                <wp:positionV relativeFrom="paragraph">
                  <wp:posOffset>22860</wp:posOffset>
                </wp:positionV>
                <wp:extent cx="1466850" cy="361950"/>
                <wp:effectExtent l="0" t="0" r="0" b="0"/>
                <wp:wrapNone/>
                <wp:docPr id="60541395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63E122C" id="_x0000_s1035" style="position:absolute;margin-left:-.35pt;margin-top:1.8pt;width:115.5pt;height:2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HlOgPtvAgAACAUAAA4AAAAAAAAAAAAAAAAA&#10;LgIAAGRycy9lMm9Eb2MueG1sUEsBAi0AFAAGAAgAAAAhADU6n37bAAAABgEAAA8AAAAAAAAAAAAA&#10;AAAAyQQAAGRycy9kb3ducmV2LnhtbFBLBQYAAAAABAAEAPMAAADRBQAAAAA=&#10;" fillcolor="window" strokecolor="windowText" strokeweight="1.5pt">
                <v:path arrowok="t"/>
                <v:textbox>
                  <w:txbxContent>
                    <w:p w14:paraId="1DE5C6F1" w14:textId="77777777" w:rsidR="00B17DDA" w:rsidRPr="00314F17" w:rsidRDefault="00B17DDA" w:rsidP="00B17DDA">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B17DDA" w:rsidRPr="00C41289" w14:paraId="4F470F3B" w14:textId="77777777" w:rsidTr="00ED1E4B">
        <w:tc>
          <w:tcPr>
            <w:tcW w:w="4057" w:type="dxa"/>
            <w:shd w:val="clear" w:color="auto" w:fill="FFFFFF"/>
          </w:tcPr>
          <w:p w14:paraId="347FBB84"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075478654"/>
                <w:placeholder>
                  <w:docPart w:val="9F4AEDDB7D2C4B16B7E949511403B2A7"/>
                </w:placeholder>
                <w:text/>
              </w:sdtPr>
              <w:sdtContent>
                <w:r w:rsidRPr="00DF6336">
                  <w:rPr>
                    <w:rFonts w:asciiTheme="majorBidi" w:hAnsiTheme="majorBidi" w:cstheme="majorBidi"/>
                  </w:rPr>
                  <w:t>character</w:t>
                </w:r>
              </w:sdtContent>
            </w:sdt>
          </w:p>
        </w:tc>
        <w:tc>
          <w:tcPr>
            <w:tcW w:w="6023" w:type="dxa"/>
            <w:vMerge w:val="restart"/>
            <w:shd w:val="clear" w:color="auto" w:fill="FFFFFF"/>
          </w:tcPr>
          <w:p w14:paraId="234987CE"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Character Support:</w:t>
            </w:r>
          </w:p>
          <w:p w14:paraId="56EB9CF0"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55649998"/>
                <w14:checkbox>
                  <w14:checked w14:val="1"/>
                  <w14:checkedState w14:val="2612" w14:font="MS Gothic"/>
                  <w14:uncheckedState w14:val="2610" w14:font="MS Gothic"/>
                </w14:checkbox>
              </w:sdtPr>
              <w:sdtContent>
                <w:r w:rsidR="00B17DDA" w:rsidRPr="00DF6336">
                  <w:rPr>
                    <w:rFonts w:ascii="MS Gothic" w:hAnsi="MS Gothic" w:cstheme="majorBidi" w:hint="eastAsia"/>
                  </w:rPr>
                  <w:t>☒</w:t>
                </w:r>
              </w:sdtContent>
            </w:sdt>
            <w:r w:rsidR="00B17DDA" w:rsidRPr="00C41289">
              <w:rPr>
                <w:rFonts w:asciiTheme="majorBidi" w:hAnsiTheme="majorBidi" w:cstheme="majorBidi"/>
              </w:rPr>
              <w:t xml:space="preserve"> Letters</w:t>
            </w:r>
            <w:r w:rsidR="00B17DDA" w:rsidRPr="00C41289">
              <w:rPr>
                <w:rFonts w:asciiTheme="majorBidi" w:hAnsiTheme="majorBidi" w:cstheme="majorBidi"/>
              </w:rPr>
              <w:tab/>
              <w:t>(A-Z)</w:t>
            </w:r>
            <w:r w:rsidR="00B17DDA" w:rsidRPr="00C41289">
              <w:rPr>
                <w:rFonts w:asciiTheme="majorBidi" w:hAnsiTheme="majorBidi" w:cstheme="majorBidi"/>
              </w:rPr>
              <w:tab/>
            </w:r>
            <w:sdt>
              <w:sdtPr>
                <w:rPr>
                  <w:rFonts w:asciiTheme="majorBidi" w:hAnsiTheme="majorBidi" w:cstheme="majorBidi"/>
                </w:rPr>
                <w:id w:val="29727766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Keyboard</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rPr>
              <w:t>, /</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r w:rsidR="00B17DDA">
              <w:rPr>
                <w:rFonts w:asciiTheme="majorBidi" w:hAnsiTheme="majorBidi" w:cstheme="majorBidi"/>
              </w:rPr>
              <w:t xml:space="preserve"> </w:t>
            </w:r>
            <w:r w:rsidR="00B17DDA" w:rsidRPr="00C41289">
              <w:rPr>
                <w:rFonts w:asciiTheme="majorBidi" w:hAnsiTheme="majorBidi" w:cstheme="majorBidi"/>
              </w:rPr>
              <w:t>%)</w:t>
            </w:r>
          </w:p>
          <w:p w14:paraId="27F07862" w14:textId="77777777" w:rsidR="00B17DDA"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52328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Numbers</w:t>
            </w:r>
            <w:r w:rsidR="00B17DDA" w:rsidRPr="00C41289">
              <w:rPr>
                <w:rFonts w:asciiTheme="majorBidi" w:hAnsiTheme="majorBidi" w:cstheme="majorBidi"/>
              </w:rPr>
              <w:tab/>
              <w:t>(0-9)</w:t>
            </w:r>
            <w:r w:rsidR="00B17DDA" w:rsidRPr="00C41289">
              <w:rPr>
                <w:rFonts w:asciiTheme="majorBidi" w:hAnsiTheme="majorBidi" w:cstheme="majorBidi"/>
              </w:rPr>
              <w:tab/>
            </w:r>
            <w:sdt>
              <w:sdtPr>
                <w:rPr>
                  <w:rFonts w:asciiTheme="majorBidi" w:hAnsiTheme="majorBidi" w:cstheme="majorBidi"/>
                </w:rPr>
                <w:id w:val="-197906508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Special</w:t>
            </w:r>
            <w:r w:rsidR="00B17DDA" w:rsidRPr="00C41289">
              <w:rPr>
                <w:rFonts w:asciiTheme="majorBidi" w:hAnsiTheme="majorBidi" w:cstheme="majorBidi"/>
              </w:rPr>
              <w:tab/>
              <w:t>(©</w:t>
            </w:r>
            <w:r w:rsidR="00B17DDA">
              <w:rPr>
                <w:rFonts w:asciiTheme="majorBidi" w:hAnsiTheme="majorBidi" w:cstheme="majorBidi"/>
              </w:rPr>
              <w:t xml:space="preserve"> </w:t>
            </w:r>
            <w:r w:rsidR="00B17DDA" w:rsidRPr="00C41289">
              <w:rPr>
                <w:rFonts w:asciiTheme="majorBidi" w:hAnsiTheme="majorBidi" w:cstheme="majorBidi"/>
                <w:sz w:val="32"/>
              </w:rPr>
              <w:t>®</w:t>
            </w:r>
            <w:r w:rsidR="00B17DDA" w:rsidRPr="00C41289">
              <w:rPr>
                <w:rFonts w:asciiTheme="majorBidi" w:hAnsiTheme="majorBidi" w:cstheme="majorBidi"/>
              </w:rPr>
              <w:t xml:space="preserve"> ™</w:t>
            </w:r>
            <w:r w:rsidR="00B17DDA">
              <w:rPr>
                <w:rFonts w:asciiTheme="majorBidi" w:hAnsiTheme="majorBidi" w:cstheme="majorBidi"/>
              </w:rPr>
              <w:t xml:space="preserve"> </w:t>
            </w:r>
            <w:r w:rsidR="00B17DDA" w:rsidRPr="00C41289">
              <w:rPr>
                <w:rFonts w:asciiTheme="majorBidi" w:hAnsiTheme="majorBidi" w:cstheme="majorBidi"/>
              </w:rPr>
              <w:t xml:space="preserve">£ π)  </w:t>
            </w:r>
          </w:p>
        </w:tc>
      </w:tr>
      <w:tr w:rsidR="00B17DDA" w:rsidRPr="00C41289" w14:paraId="2F6409B0" w14:textId="77777777" w:rsidTr="00ED1E4B">
        <w:tc>
          <w:tcPr>
            <w:tcW w:w="4057" w:type="dxa"/>
            <w:shd w:val="clear" w:color="auto" w:fill="FFFFFF"/>
          </w:tcPr>
          <w:p w14:paraId="74203D25" w14:textId="77777777" w:rsidR="00B17DDA" w:rsidRPr="00C41289" w:rsidRDefault="00B17DDA"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647013354"/>
                <w:placeholder>
                  <w:docPart w:val="9F4AEDDB7D2C4B16B7E949511403B2A7"/>
                </w:placeholder>
                <w:text/>
              </w:sdtPr>
              <w:sdtContent>
                <w:r>
                  <w:rPr>
                    <w:rFonts w:asciiTheme="majorBidi" w:hAnsiTheme="majorBidi" w:cstheme="majorBidi"/>
                  </w:rPr>
                  <w:t>20</w:t>
                </w:r>
              </w:sdtContent>
            </w:sdt>
          </w:p>
        </w:tc>
        <w:tc>
          <w:tcPr>
            <w:tcW w:w="6023" w:type="dxa"/>
            <w:vMerge/>
            <w:shd w:val="clear" w:color="auto" w:fill="FFFFFF"/>
          </w:tcPr>
          <w:p w14:paraId="13D6B82B" w14:textId="77777777" w:rsidR="00B17DDA" w:rsidRPr="00C41289" w:rsidRDefault="00B17DDA" w:rsidP="00ED1E4B">
            <w:pPr>
              <w:rPr>
                <w:rFonts w:asciiTheme="majorBidi" w:hAnsiTheme="majorBidi" w:cstheme="majorBidi"/>
              </w:rPr>
            </w:pPr>
          </w:p>
        </w:tc>
      </w:tr>
      <w:tr w:rsidR="00B17DDA" w:rsidRPr="00C41289" w14:paraId="528C5727" w14:textId="77777777" w:rsidTr="00ED1E4B">
        <w:tc>
          <w:tcPr>
            <w:tcW w:w="4057" w:type="dxa"/>
            <w:shd w:val="clear" w:color="auto" w:fill="FFFFFF"/>
          </w:tcPr>
          <w:p w14:paraId="2BD46407"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671015739"/>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0E0E3823" w14:textId="77777777" w:rsidR="00B17DDA" w:rsidRPr="00C41289" w:rsidRDefault="00B17DDA" w:rsidP="00ED1E4B">
            <w:pPr>
              <w:rPr>
                <w:rFonts w:asciiTheme="majorBidi" w:hAnsiTheme="majorBidi" w:cstheme="majorBidi"/>
              </w:rPr>
            </w:pPr>
          </w:p>
        </w:tc>
      </w:tr>
      <w:tr w:rsidR="00B17DDA" w:rsidRPr="00C41289" w14:paraId="0DE5896F" w14:textId="77777777" w:rsidTr="00ED1E4B">
        <w:tc>
          <w:tcPr>
            <w:tcW w:w="10080" w:type="dxa"/>
            <w:gridSpan w:val="2"/>
            <w:shd w:val="clear" w:color="auto" w:fill="FFFFFF"/>
          </w:tcPr>
          <w:p w14:paraId="6CF8551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520998000"/>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680DE247" w14:textId="77777777" w:rsidTr="00ED1E4B">
        <w:tc>
          <w:tcPr>
            <w:tcW w:w="10080" w:type="dxa"/>
            <w:gridSpan w:val="2"/>
            <w:shd w:val="clear" w:color="auto" w:fill="FFFFFF"/>
          </w:tcPr>
          <w:p w14:paraId="39D629C9" w14:textId="77777777" w:rsidR="00B17DDA" w:rsidRPr="00C41289" w:rsidRDefault="00B17DDA"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74251411"/>
                <w:placeholder>
                  <w:docPart w:val="9F4AEDDB7D2C4B16B7E949511403B2A7"/>
                </w:placeholder>
                <w:text/>
              </w:sdtPr>
              <w:sdtContent>
                <w:r>
                  <w:rPr>
                    <w:rFonts w:asciiTheme="majorBidi" w:hAnsiTheme="majorBidi" w:cstheme="majorBidi"/>
                  </w:rPr>
                  <w:t>Text</w:t>
                </w:r>
              </w:sdtContent>
            </w:sdt>
          </w:p>
        </w:tc>
      </w:tr>
    </w:tbl>
    <w:p w14:paraId="77AEAAF6" w14:textId="77777777" w:rsidR="00B17DDA" w:rsidRPr="00C41289" w:rsidRDefault="00B17DDA" w:rsidP="00B17DDA">
      <w:pPr>
        <w:spacing w:after="0" w:line="240" w:lineRule="auto"/>
        <w:rPr>
          <w:rFonts w:asciiTheme="majorBidi" w:eastAsia="Times New Roman" w:hAnsiTheme="majorBidi" w:cstheme="majorBidi"/>
          <w:kern w:val="0"/>
          <w14:ligatures w14:val="none"/>
        </w:rPr>
      </w:pPr>
    </w:p>
    <w:p w14:paraId="02E19229" w14:textId="77777777" w:rsidR="00B17DDA" w:rsidRPr="00C41289" w:rsidRDefault="00B17DDA" w:rsidP="00B17DDA">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6064" behindDoc="1" locked="0" layoutInCell="1" allowOverlap="1" wp14:anchorId="5D618FCE" wp14:editId="02D6AF93">
                <wp:simplePos x="0" y="0"/>
                <wp:positionH relativeFrom="column">
                  <wp:posOffset>5080</wp:posOffset>
                </wp:positionH>
                <wp:positionV relativeFrom="paragraph">
                  <wp:posOffset>22860</wp:posOffset>
                </wp:positionV>
                <wp:extent cx="1466850" cy="361950"/>
                <wp:effectExtent l="0" t="0" r="0" b="0"/>
                <wp:wrapNone/>
                <wp:docPr id="675393810"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D618FCE" id="_x0000_s1036" style="position:absolute;margin-left:.4pt;margin-top:1.8pt;width:115.5pt;height:2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3w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SyGI7WWOxXllns1eyMWNRUYEkErMCSfIl7Gkn/SEupkFrGYcdZhfb3e+chnlRFXs5a&#10;Ggei49cWrKT2vmnS23U6mYT5icbk8suYDHvuWZ979La5Q3qblIbfiLgN8V4dtqXF5oUmdx6qkgu0&#10;oNo98YNx5/sxpdkXcj6PYTQzBvxSPxkRkgfqArXP3QtYM6jJ06M84GF0IHulpz423NQ433os6yi2&#10;E6+D/GneomaHf0MY6HM7Rp3+YLM/AA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CMR13wbwIAAAkFAAAOAAAAAAAAAAAAAAAAAC4C&#10;AABkcnMvZTJvRG9jLnhtbFBLAQItABQABgAIAAAAIQA6OAXy2QAAAAUBAAAPAAAAAAAAAAAAAAAA&#10;AMkEAABkcnMvZG93bnJldi54bWxQSwUGAAAAAAQABADzAAAAzwUAAAAA&#10;" fillcolor="window" strokecolor="windowText" strokeweight="1.5pt">
                <v:path arrowok="t"/>
                <v:textbox>
                  <w:txbxContent>
                    <w:p w14:paraId="130DCE9D" w14:textId="77777777" w:rsidR="00B17DDA" w:rsidRPr="00314F17" w:rsidRDefault="00B17DDA" w:rsidP="00B17DDA">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B17DDA" w:rsidRPr="00C41289" w14:paraId="6D3A7703" w14:textId="77777777" w:rsidTr="00ED1E4B">
        <w:tc>
          <w:tcPr>
            <w:tcW w:w="5045" w:type="dxa"/>
            <w:shd w:val="clear" w:color="auto" w:fill="FFFFFF"/>
          </w:tcPr>
          <w:p w14:paraId="22B0ECDD"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7880527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06848584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87B961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33075775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7228786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38396C29" w14:textId="77777777" w:rsidR="00B17DDA" w:rsidRPr="00C41289" w:rsidRDefault="00B17DDA" w:rsidP="00ED1E4B">
            <w:pPr>
              <w:rPr>
                <w:rFonts w:asciiTheme="majorBidi" w:hAnsiTheme="majorBidi" w:cstheme="majorBidi"/>
                <w:b/>
              </w:rPr>
            </w:pPr>
            <w:r w:rsidRPr="00C41289">
              <w:rPr>
                <w:rFonts w:asciiTheme="majorBidi" w:hAnsiTheme="majorBidi" w:cstheme="majorBidi"/>
                <w:b/>
              </w:rPr>
              <w:t xml:space="preserve">Edit Rule: </w:t>
            </w:r>
          </w:p>
          <w:p w14:paraId="0DF73425"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84950901"/>
                <w14:checkbox>
                  <w14:checked w14:val="1"/>
                  <w14:checkedState w14:val="2612" w14:font="MS Gothic"/>
                  <w14:uncheckedState w14:val="2610" w14:font="MS Gothic"/>
                </w14:checkbox>
              </w:sdtPr>
              <w:sdtContent>
                <w:r w:rsidR="00B17DDA" w:rsidRPr="005321C9">
                  <w:rPr>
                    <w:rFonts w:ascii="MS Gothic" w:hAnsi="MS Gothic" w:cstheme="majorBidi" w:hint="eastAsia"/>
                  </w:rPr>
                  <w:t>☒</w:t>
                </w:r>
              </w:sdtContent>
            </w:sdt>
            <w:r w:rsidR="00B17DDA" w:rsidRPr="00C41289">
              <w:rPr>
                <w:rFonts w:asciiTheme="majorBidi" w:hAnsiTheme="majorBidi" w:cstheme="majorBidi"/>
              </w:rPr>
              <w:t xml:space="preserve"> Enter Now, Edits Allowed</w:t>
            </w:r>
          </w:p>
          <w:p w14:paraId="5F981B59"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902359921"/>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Enter Now, Edits Not Allowed </w:t>
            </w:r>
          </w:p>
          <w:p w14:paraId="695E101A"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6747020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Allowed</w:t>
            </w:r>
          </w:p>
          <w:p w14:paraId="589CAF6D"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465020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Enter Later, Edits Not Allowed </w:t>
            </w:r>
          </w:p>
          <w:p w14:paraId="0E02DDB7" w14:textId="77777777" w:rsidR="00B17DDA"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32226759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Not Determined at This Time</w:t>
            </w:r>
          </w:p>
          <w:p w14:paraId="1F006549" w14:textId="77777777" w:rsidR="00B17DDA" w:rsidRPr="00C41289" w:rsidRDefault="00B17DDA" w:rsidP="00ED1E4B">
            <w:pPr>
              <w:rPr>
                <w:rFonts w:asciiTheme="majorBidi" w:hAnsiTheme="majorBidi" w:cstheme="majorBidi"/>
                <w:b/>
              </w:rPr>
            </w:pPr>
          </w:p>
        </w:tc>
      </w:tr>
      <w:tr w:rsidR="00B17DDA" w:rsidRPr="00C41289" w14:paraId="663B58B6" w14:textId="77777777" w:rsidTr="00ED1E4B">
        <w:tc>
          <w:tcPr>
            <w:tcW w:w="5045" w:type="dxa"/>
            <w:shd w:val="clear" w:color="auto" w:fill="FFFFFF"/>
          </w:tcPr>
          <w:p w14:paraId="76F49197"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4060364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880704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F825674" w14:textId="77777777" w:rsidR="00B17DDA" w:rsidRPr="00C41289" w:rsidRDefault="00B17DDA" w:rsidP="00ED1E4B">
            <w:pPr>
              <w:rPr>
                <w:rFonts w:asciiTheme="majorBidi" w:hAnsiTheme="majorBidi" w:cstheme="majorBidi"/>
              </w:rPr>
            </w:pPr>
          </w:p>
        </w:tc>
      </w:tr>
      <w:tr w:rsidR="00B17DDA" w:rsidRPr="00C41289" w14:paraId="62289B79" w14:textId="77777777" w:rsidTr="00ED1E4B">
        <w:tc>
          <w:tcPr>
            <w:tcW w:w="5045" w:type="dxa"/>
            <w:shd w:val="clear" w:color="auto" w:fill="FFFFFF"/>
          </w:tcPr>
          <w:p w14:paraId="0DC71D4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85632036"/>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6650497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ABAFA7F" w14:textId="77777777" w:rsidR="00B17DDA" w:rsidRPr="00C41289" w:rsidRDefault="00B17DDA" w:rsidP="00ED1E4B">
            <w:pPr>
              <w:rPr>
                <w:rFonts w:asciiTheme="majorBidi" w:hAnsiTheme="majorBidi" w:cstheme="majorBidi"/>
              </w:rPr>
            </w:pPr>
          </w:p>
        </w:tc>
      </w:tr>
      <w:tr w:rsidR="00B17DDA" w:rsidRPr="00C41289" w14:paraId="66279D2D" w14:textId="77777777" w:rsidTr="00ED1E4B">
        <w:tc>
          <w:tcPr>
            <w:tcW w:w="5045" w:type="dxa"/>
            <w:shd w:val="clear" w:color="auto" w:fill="FFFFFF"/>
          </w:tcPr>
          <w:p w14:paraId="4AE159C8"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209108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698223358"/>
                <w14:checkbox>
                  <w14:checked w14:val="1"/>
                  <w14:checkedState w14:val="2612" w14:font="MS Gothic"/>
                  <w14:uncheckedState w14:val="2610" w14:font="MS Gothic"/>
                </w14:checkbox>
              </w:sdtPr>
              <w:sdtContent>
                <w:r w:rsidRPr="00DF6336">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423E2BEB" w14:textId="77777777" w:rsidR="00B17DDA" w:rsidRPr="00C41289" w:rsidRDefault="00B17DDA" w:rsidP="00ED1E4B">
            <w:pPr>
              <w:rPr>
                <w:rFonts w:asciiTheme="majorBidi" w:hAnsiTheme="majorBidi" w:cstheme="majorBidi"/>
              </w:rPr>
            </w:pPr>
          </w:p>
        </w:tc>
      </w:tr>
      <w:tr w:rsidR="00B17DDA" w:rsidRPr="00C41289" w14:paraId="55684927" w14:textId="77777777" w:rsidTr="00ED1E4B">
        <w:tc>
          <w:tcPr>
            <w:tcW w:w="5045" w:type="dxa"/>
            <w:shd w:val="clear" w:color="auto" w:fill="FFFFFF"/>
          </w:tcPr>
          <w:p w14:paraId="18C5BA24" w14:textId="77777777" w:rsidR="00B17DDA" w:rsidRPr="00C41289" w:rsidRDefault="00B17DDA"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r w:rsidRPr="00C41289">
              <w:rPr>
                <w:rFonts w:asciiTheme="majorBidi" w:hAnsiTheme="majorBidi" w:cstheme="majorBidi"/>
                <w:b/>
              </w:rPr>
              <w:tab/>
            </w:r>
            <w:sdt>
              <w:sdtPr>
                <w:rPr>
                  <w:rFonts w:asciiTheme="majorBidi" w:hAnsiTheme="majorBidi" w:cstheme="majorBidi"/>
                  <w:b/>
                </w:rPr>
                <w:id w:val="92699738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203719164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7482B50A" w14:textId="77777777" w:rsidR="00B17DDA" w:rsidRPr="00C41289" w:rsidRDefault="00B17DDA" w:rsidP="00ED1E4B">
            <w:pPr>
              <w:rPr>
                <w:rFonts w:asciiTheme="majorBidi" w:hAnsiTheme="majorBidi" w:cstheme="majorBidi"/>
              </w:rPr>
            </w:pPr>
          </w:p>
        </w:tc>
      </w:tr>
      <w:tr w:rsidR="00B17DDA" w:rsidRPr="00C41289" w14:paraId="36E34A12" w14:textId="77777777" w:rsidTr="00ED1E4B">
        <w:tc>
          <w:tcPr>
            <w:tcW w:w="5045" w:type="dxa"/>
            <w:shd w:val="clear" w:color="auto" w:fill="FFFFFF"/>
          </w:tcPr>
          <w:p w14:paraId="1CCB3536" w14:textId="77777777" w:rsidR="00B17DDA" w:rsidRPr="00C41289" w:rsidRDefault="00B17DDA"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9741683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389114551"/>
                <w14:checkbox>
                  <w14:checked w14:val="1"/>
                  <w14:checkedState w14:val="2612" w14:font="MS Gothic"/>
                  <w14:uncheckedState w14:val="2610" w14:font="MS Gothic"/>
                </w14:checkbox>
              </w:sdtPr>
              <w:sdtContent>
                <w:r w:rsidRPr="005321C9">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3AC51C81" w14:textId="77777777" w:rsidR="00B17DDA" w:rsidRPr="00C41289" w:rsidRDefault="00B17DDA" w:rsidP="00ED1E4B">
            <w:pPr>
              <w:rPr>
                <w:rFonts w:asciiTheme="majorBidi" w:hAnsiTheme="majorBidi" w:cstheme="majorBidi"/>
              </w:rPr>
            </w:pPr>
          </w:p>
        </w:tc>
      </w:tr>
      <w:tr w:rsidR="00B17DDA" w:rsidRPr="00C41289" w14:paraId="5DA9141A" w14:textId="77777777" w:rsidTr="00ED1E4B">
        <w:tc>
          <w:tcPr>
            <w:tcW w:w="5045" w:type="dxa"/>
            <w:shd w:val="clear" w:color="auto" w:fill="FFFFFF"/>
          </w:tcPr>
          <w:p w14:paraId="489D59C6" w14:textId="77777777" w:rsidR="00B17DDA" w:rsidRPr="00C41289" w:rsidRDefault="00B17DDA"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889765621"/>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5789D479" w14:textId="77777777" w:rsidR="00B17DDA" w:rsidRPr="00C41289" w:rsidRDefault="00B17DDA" w:rsidP="00ED1E4B">
            <w:pPr>
              <w:rPr>
                <w:rFonts w:asciiTheme="majorBidi" w:hAnsiTheme="majorBidi" w:cstheme="majorBidi"/>
              </w:rPr>
            </w:pPr>
          </w:p>
        </w:tc>
      </w:tr>
      <w:tr w:rsidR="00B17DDA" w:rsidRPr="00C41289" w14:paraId="361D186B" w14:textId="77777777" w:rsidTr="00ED1E4B">
        <w:tc>
          <w:tcPr>
            <w:tcW w:w="10080" w:type="dxa"/>
            <w:gridSpan w:val="2"/>
            <w:shd w:val="clear" w:color="auto" w:fill="FFFFFF"/>
          </w:tcPr>
          <w:p w14:paraId="3A7503BC" w14:textId="77777777" w:rsidR="00B17DDA" w:rsidRPr="00C41289" w:rsidRDefault="00B17DDA"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90934045"/>
                <w:placeholder>
                  <w:docPart w:val="9F4AEDDB7D2C4B16B7E949511403B2A7"/>
                </w:placeholder>
                <w:showingPlcHdr/>
                <w:text/>
              </w:sdtPr>
              <w:sdtContent>
                <w:r w:rsidRPr="00C41289">
                  <w:rPr>
                    <w:rStyle w:val="PlaceholderText"/>
                    <w:rFonts w:asciiTheme="majorBidi" w:eastAsiaTheme="majorEastAsia" w:hAnsiTheme="majorBidi"/>
                  </w:rPr>
                  <w:t>Click or tap here to enter text.</w:t>
                </w:r>
              </w:sdtContent>
            </w:sdt>
          </w:p>
        </w:tc>
      </w:tr>
      <w:tr w:rsidR="00B17DDA" w:rsidRPr="00C41289" w14:paraId="37552B4D" w14:textId="77777777" w:rsidTr="00ED1E4B">
        <w:tc>
          <w:tcPr>
            <w:tcW w:w="10080" w:type="dxa"/>
            <w:gridSpan w:val="2"/>
            <w:shd w:val="clear" w:color="auto" w:fill="FFFFFF"/>
          </w:tcPr>
          <w:p w14:paraId="153E818A" w14:textId="77777777" w:rsidR="00B17DDA" w:rsidRPr="00C41289" w:rsidRDefault="00B17DDA"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19FC353F"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3903728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Same Field</w:t>
            </w:r>
            <w:r w:rsidR="00B17DDA" w:rsidRPr="00C41289">
              <w:rPr>
                <w:rFonts w:asciiTheme="majorBidi" w:hAnsiTheme="majorBidi" w:cstheme="majorBidi"/>
              </w:rPr>
              <w:tab/>
            </w:r>
            <w:sdt>
              <w:sdtPr>
                <w:rPr>
                  <w:rFonts w:asciiTheme="majorBidi" w:hAnsiTheme="majorBidi" w:cstheme="majorBidi"/>
                </w:rPr>
                <w:id w:val="-1000116972"/>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64093878"/>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0736208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7696994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031186893"/>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92830759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384526027"/>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7B936882"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8405837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Other Fields</w:t>
            </w:r>
            <w:r w:rsidR="00B17DDA" w:rsidRPr="00C41289">
              <w:rPr>
                <w:rFonts w:asciiTheme="majorBidi" w:hAnsiTheme="majorBidi" w:cstheme="majorBidi"/>
              </w:rPr>
              <w:tab/>
            </w:r>
            <w:sdt>
              <w:sdtPr>
                <w:rPr>
                  <w:rFonts w:asciiTheme="majorBidi" w:hAnsiTheme="majorBidi" w:cstheme="majorBidi"/>
                </w:rPr>
                <w:id w:val="619581535"/>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737591270"/>
                <w14:checkbox>
                  <w14:checked w14:val="1"/>
                  <w14:checkedState w14:val="2612" w14:font="MS Gothic"/>
                  <w14:uncheckedState w14:val="2610" w14:font="MS Gothic"/>
                </w14:checkbox>
              </w:sdtPr>
              <w:sdtContent>
                <w:r w:rsidR="00B17DDA" w:rsidRPr="00B0214D">
                  <w:rPr>
                    <w:rFonts w:ascii="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1415770266"/>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367343339"/>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63437112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90769764"/>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557011811"/>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p w14:paraId="611D2D06" w14:textId="77777777" w:rsidR="00B17DDA"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53400377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Value Expression</w:t>
            </w:r>
            <w:r w:rsidR="00B17DDA" w:rsidRPr="00C41289">
              <w:rPr>
                <w:rFonts w:asciiTheme="majorBidi" w:hAnsiTheme="majorBidi" w:cstheme="majorBidi"/>
              </w:rPr>
              <w:tab/>
            </w:r>
            <w:sdt>
              <w:sdtPr>
                <w:rPr>
                  <w:rFonts w:asciiTheme="majorBidi" w:hAnsiTheme="majorBidi" w:cstheme="majorBidi"/>
                </w:rPr>
                <w:id w:val="-86945157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All</w:t>
            </w:r>
            <w:r w:rsidR="00B17DDA" w:rsidRPr="00C41289">
              <w:rPr>
                <w:rFonts w:asciiTheme="majorBidi" w:hAnsiTheme="majorBidi" w:cstheme="majorBidi"/>
              </w:rPr>
              <w:tab/>
            </w:r>
            <w:sdt>
              <w:sdtPr>
                <w:rPr>
                  <w:rFonts w:asciiTheme="majorBidi" w:hAnsiTheme="majorBidi" w:cstheme="majorBidi"/>
                </w:rPr>
                <w:id w:val="1028218415"/>
                <w14:checkbox>
                  <w14:checked w14:val="0"/>
                  <w14:checkedState w14:val="2612" w14:font="MS Gothic"/>
                  <w14:uncheckedState w14:val="2610" w14:font="MS Gothic"/>
                </w14:checkbox>
              </w:sdtPr>
              <w:sdtContent>
                <w:r w:rsidR="00B17DDA">
                  <w:rPr>
                    <w:rFonts w:ascii="MS Gothic" w:eastAsia="MS Gothic" w:hAnsi="MS Gothic" w:cstheme="majorBidi" w:hint="eastAsia"/>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2038506699"/>
                <w14:checkbox>
                  <w14:checked w14:val="0"/>
                  <w14:checkedState w14:val="2612" w14:font="MS Gothic"/>
                  <w14:uncheckedState w14:val="2610" w14:font="MS Gothic"/>
                </w14:checkbox>
              </w:sdtPr>
              <w:sdtContent>
                <w:r w:rsidR="00B17DDA" w:rsidRPr="00C41289">
                  <w:rPr>
                    <w:rFonts w:ascii="Segoe UI Symbol" w:eastAsia="MS Gothic"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295064312"/>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&gt;=</w:t>
            </w:r>
            <w:r w:rsidR="00B17DDA" w:rsidRPr="00C41289">
              <w:rPr>
                <w:rFonts w:asciiTheme="majorBidi" w:hAnsiTheme="majorBidi" w:cstheme="majorBidi"/>
              </w:rPr>
              <w:tab/>
            </w:r>
            <w:sdt>
              <w:sdtPr>
                <w:rPr>
                  <w:rFonts w:asciiTheme="majorBidi" w:hAnsiTheme="majorBidi" w:cstheme="majorBidi"/>
                </w:rPr>
                <w:id w:val="1814526800"/>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w:t>
            </w:r>
            <w:r w:rsidR="00B17DDA" w:rsidRPr="00C41289">
              <w:rPr>
                <w:rFonts w:asciiTheme="majorBidi" w:hAnsiTheme="majorBidi" w:cstheme="majorBidi"/>
              </w:rPr>
              <w:tab/>
            </w:r>
            <w:sdt>
              <w:sdtPr>
                <w:rPr>
                  <w:rFonts w:asciiTheme="majorBidi" w:hAnsiTheme="majorBidi" w:cstheme="majorBidi"/>
                </w:rPr>
                <w:id w:val="30759673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r w:rsidR="00B17DDA" w:rsidRPr="00C41289">
              <w:rPr>
                <w:rFonts w:asciiTheme="majorBidi" w:hAnsiTheme="majorBidi" w:cstheme="majorBidi"/>
              </w:rPr>
              <w:tab/>
            </w:r>
            <w:sdt>
              <w:sdtPr>
                <w:rPr>
                  <w:rFonts w:asciiTheme="majorBidi" w:hAnsiTheme="majorBidi" w:cstheme="majorBidi"/>
                </w:rPr>
                <w:id w:val="-1655981848"/>
                <w14:checkbox>
                  <w14:checked w14:val="0"/>
                  <w14:checkedState w14:val="2612" w14:font="MS Gothic"/>
                  <w14:uncheckedState w14:val="2610" w14:font="MS Gothic"/>
                </w14:checkbox>
              </w:sdtPr>
              <w:sdtContent>
                <w:r w:rsidR="00B17DDA" w:rsidRPr="00C41289">
                  <w:rPr>
                    <w:rFonts w:ascii="Segoe UI Symbol" w:hAnsi="Segoe UI Symbol" w:cs="Segoe UI Symbol"/>
                  </w:rPr>
                  <w:t>☐</w:t>
                </w:r>
              </w:sdtContent>
            </w:sdt>
            <w:r w:rsidR="00B17DDA" w:rsidRPr="00C41289">
              <w:rPr>
                <w:rFonts w:asciiTheme="majorBidi" w:hAnsiTheme="majorBidi" w:cstheme="majorBidi"/>
              </w:rPr>
              <w:t xml:space="preserve"> &lt;=</w:t>
            </w:r>
          </w:p>
        </w:tc>
      </w:tr>
    </w:tbl>
    <w:p w14:paraId="048CFB1F" w14:textId="77777777" w:rsidR="00847DAE" w:rsidRDefault="00847DAE">
      <w:pPr>
        <w:rPr>
          <w:rFonts w:asciiTheme="majorBidi" w:hAnsiTheme="majorBidi" w:cstheme="majorBidi"/>
        </w:rPr>
      </w:pPr>
      <w:r>
        <w:rPr>
          <w:rFonts w:asciiTheme="majorBidi" w:hAnsiTheme="majorBidi" w:cstheme="majorBidi"/>
        </w:rPr>
        <w:br w:type="page"/>
      </w:r>
    </w:p>
    <w:p w14:paraId="2DF138DB"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37B883BA" w14:textId="77777777" w:rsidTr="00ED1E4B">
        <w:tc>
          <w:tcPr>
            <w:tcW w:w="4788" w:type="dxa"/>
            <w:vAlign w:val="center"/>
          </w:tcPr>
          <w:p w14:paraId="1A1EE6C7" w14:textId="3329AACE"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595203759"/>
                <w:placeholder>
                  <w:docPart w:val="96236B2D66034CE8B0E9ED8012CD52AB"/>
                </w:placeholder>
                <w:date w:fullDate="2024-02-11T00:00:00Z">
                  <w:dateFormat w:val="dd/MM/yyyy"/>
                  <w:lid w:val="ar-EG"/>
                  <w:storeMappedDataAs w:val="dateTime"/>
                  <w:calendar w:val="gregorian"/>
                </w:date>
              </w:sdtPr>
              <w:sdtContent>
                <w:r w:rsidR="003E5717">
                  <w:rPr>
                    <w:rFonts w:asciiTheme="majorBidi" w:hAnsiTheme="majorBidi" w:cstheme="majorBidi" w:hint="cs"/>
                    <w:color w:val="808080"/>
                    <w:rtl/>
                    <w:lang w:bidi="ar-EG"/>
                  </w:rPr>
                  <w:t>‏11‏/02‏/2024</w:t>
                </w:r>
              </w:sdtContent>
            </w:sdt>
          </w:p>
        </w:tc>
        <w:tc>
          <w:tcPr>
            <w:tcW w:w="4788" w:type="dxa"/>
            <w:vAlign w:val="center"/>
          </w:tcPr>
          <w:p w14:paraId="2E88232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81267679"/>
                <w:placeholder>
                  <w:docPart w:val="5E163B90066A4500A010B2FDE36B295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7F4D2C2C" w14:textId="77777777" w:rsidTr="00ED1E4B">
        <w:tc>
          <w:tcPr>
            <w:tcW w:w="4788" w:type="dxa"/>
            <w:vAlign w:val="center"/>
          </w:tcPr>
          <w:p w14:paraId="3CA24F23" w14:textId="543BC446"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1572960444"/>
                <w:placeholder>
                  <w:docPart w:val="8653ED223762436EA7B32EA63FEA821D"/>
                </w:placeholder>
                <w:text/>
              </w:sdtPr>
              <w:sdtContent>
                <w:r w:rsidR="003E5717">
                  <w:rPr>
                    <w:rFonts w:asciiTheme="majorBidi" w:hAnsiTheme="majorBidi" w:cstheme="majorBidi"/>
                  </w:rPr>
                  <w:t>Ahmed Ismail</w:t>
                </w:r>
              </w:sdtContent>
            </w:sdt>
          </w:p>
        </w:tc>
        <w:tc>
          <w:tcPr>
            <w:tcW w:w="4788" w:type="dxa"/>
            <w:vAlign w:val="center"/>
          </w:tcPr>
          <w:p w14:paraId="39C2C00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143357850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443F0AD" w14:textId="77777777" w:rsidTr="00ED1E4B">
        <w:tc>
          <w:tcPr>
            <w:tcW w:w="4788" w:type="dxa"/>
            <w:vAlign w:val="center"/>
          </w:tcPr>
          <w:p w14:paraId="4EA48234" w14:textId="77777777" w:rsidR="00847DAE" w:rsidRPr="00C41289" w:rsidRDefault="00847DAE" w:rsidP="00ED1E4B">
            <w:pPr>
              <w:rPr>
                <w:rFonts w:asciiTheme="majorBidi" w:hAnsiTheme="majorBidi" w:cstheme="majorBidi"/>
                <w:b/>
              </w:rPr>
            </w:pPr>
          </w:p>
        </w:tc>
        <w:tc>
          <w:tcPr>
            <w:tcW w:w="4788" w:type="dxa"/>
            <w:vAlign w:val="center"/>
          </w:tcPr>
          <w:p w14:paraId="1823E63A" w14:textId="77777777" w:rsidR="00847DAE" w:rsidRPr="00C41289" w:rsidRDefault="00847DAE" w:rsidP="00ED1E4B">
            <w:pPr>
              <w:rPr>
                <w:rFonts w:asciiTheme="majorBidi" w:hAnsiTheme="majorBidi" w:cstheme="majorBidi"/>
                <w:b/>
              </w:rPr>
            </w:pPr>
          </w:p>
        </w:tc>
      </w:tr>
    </w:tbl>
    <w:p w14:paraId="2D74D9C4"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7632" behindDoc="1" locked="0" layoutInCell="1" allowOverlap="1" wp14:anchorId="39AC1E45" wp14:editId="1B120BF8">
                <wp:simplePos x="0" y="0"/>
                <wp:positionH relativeFrom="column">
                  <wp:posOffset>4445</wp:posOffset>
                </wp:positionH>
                <wp:positionV relativeFrom="paragraph">
                  <wp:posOffset>21590</wp:posOffset>
                </wp:positionV>
                <wp:extent cx="1466850" cy="361950"/>
                <wp:effectExtent l="0" t="0" r="0" b="0"/>
                <wp:wrapNone/>
                <wp:docPr id="1365562058"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9AC1E45" id="_x0000_s1037" style="position:absolute;margin-left:.35pt;margin-top:1.7pt;width:115.5pt;height: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V9bw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DQNV8LRGov9yjKLvZqdEYuaCiyJgBVYki9xTyPpH2kpFVLLOOw4q9D+fu88xJOqyMtZ&#10;S+NAdPzagpXU3jdNertOJ5MwP9GYXH4Zk2HPPetzj942d0hvk9LwGxG3Id6rw7a02LzQ5M5DVXKB&#10;FlS7J34w7nw/pjT7Qs7nMYxmxoBf6icjQvJAXaD2uXsBawY1eXqUBzyMDmSv9NTHhpsa51uPZR3F&#10;duJ1kD/NW9Ts8G8IA31ux6jTH2z2Bw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WiWVfW8CAAAJBQAADgAAAAAAAAAAAAAAAAAu&#10;AgAAZHJzL2Uyb0RvYy54bWxQSwECLQAUAAYACAAAACEAF3pwPNoAAAAFAQAADwAAAAAAAAAAAAAA&#10;AADJBAAAZHJzL2Rvd25yZXYueG1sUEsFBgAAAAAEAAQA8wAAANAFAAAAAA==&#10;" fillcolor="window" strokecolor="windowText" strokeweight="1.5pt">
                <v:path arrowok="t"/>
                <v:textbox>
                  <w:txbxContent>
                    <w:p w14:paraId="03A90431"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6D3018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7B90A7D2" w14:textId="77777777" w:rsidTr="00ED1E4B">
        <w:tc>
          <w:tcPr>
            <w:tcW w:w="4248" w:type="dxa"/>
            <w:shd w:val="clear" w:color="auto" w:fill="FFFFFF"/>
          </w:tcPr>
          <w:p w14:paraId="17EE8345" w14:textId="3683971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59880646"/>
                <w:placeholder>
                  <w:docPart w:val="39B0F01A32F54D4D8F860A910BEBC5EA"/>
                </w:placeholder>
                <w:text/>
              </w:sdtPr>
              <w:sdtContent>
                <w:r w:rsidR="00C97481" w:rsidRPr="005E3F7D">
                  <w:rPr>
                    <w:rFonts w:asciiTheme="majorBidi" w:hAnsiTheme="majorBidi" w:cstheme="majorBidi"/>
                    <w:lang w:bidi="ar-EG"/>
                  </w:rPr>
                  <w:t xml:space="preserve"> </w:t>
                </w:r>
                <w:r w:rsidR="00C97481" w:rsidRPr="00786D42">
                  <w:rPr>
                    <w:rFonts w:asciiTheme="majorBidi" w:hAnsiTheme="majorBidi" w:cstheme="majorBidi"/>
                    <w:lang w:bidi="ar-EG"/>
                  </w:rPr>
                  <w:t xml:space="preserve"> </w:t>
                </w:r>
                <w:proofErr w:type="spellStart"/>
                <w:r w:rsidR="00C97481" w:rsidRPr="00786D42">
                  <w:rPr>
                    <w:rFonts w:asciiTheme="majorBidi" w:hAnsiTheme="majorBidi" w:cstheme="majorBidi"/>
                    <w:lang w:bidi="ar-EG"/>
                  </w:rPr>
                  <w:t>custCity</w:t>
                </w:r>
                <w:proofErr w:type="spellEnd"/>
                <w:r w:rsidR="00C97481">
                  <w:rPr>
                    <w:rFonts w:asciiTheme="majorBidi" w:hAnsiTheme="majorBidi" w:cstheme="majorBidi"/>
                    <w:lang w:bidi="ar-EG"/>
                  </w:rPr>
                  <w:t xml:space="preserve"> </w:t>
                </w:r>
              </w:sdtContent>
            </w:sdt>
          </w:p>
        </w:tc>
        <w:tc>
          <w:tcPr>
            <w:tcW w:w="5822" w:type="dxa"/>
            <w:shd w:val="clear" w:color="auto" w:fill="FFFFFF"/>
          </w:tcPr>
          <w:p w14:paraId="342E9ED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6217690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11795038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85637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0DA9B4D8" w14:textId="77777777" w:rsidTr="00ED1E4B">
        <w:tc>
          <w:tcPr>
            <w:tcW w:w="4248" w:type="dxa"/>
            <w:shd w:val="clear" w:color="auto" w:fill="FFFFFF"/>
          </w:tcPr>
          <w:p w14:paraId="77831DF2" w14:textId="74337735"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19429681"/>
                <w:placeholder>
                  <w:docPart w:val="39B0F01A32F54D4D8F860A910BEBC5EA"/>
                </w:placeholder>
                <w:text/>
              </w:sdtPr>
              <w:sdtContent>
                <w:r w:rsidR="003E5717" w:rsidRPr="004C16AD">
                  <w:rPr>
                    <w:rFonts w:asciiTheme="majorBidi" w:hAnsiTheme="majorBidi" w:cstheme="majorBidi"/>
                  </w:rPr>
                  <w:t xml:space="preserve"> </w:t>
                </w:r>
                <w:r w:rsidR="00C97481">
                  <w:rPr>
                    <w:rFonts w:asciiTheme="majorBidi" w:hAnsiTheme="majorBidi" w:cstheme="majorBidi"/>
                  </w:rPr>
                  <w:t>customers</w:t>
                </w:r>
                <w:r w:rsidR="003E5717" w:rsidRPr="004C16AD">
                  <w:rPr>
                    <w:rFonts w:asciiTheme="majorBidi" w:hAnsiTheme="majorBidi" w:cstheme="majorBidi"/>
                  </w:rPr>
                  <w:t xml:space="preserve"> </w:t>
                </w:r>
              </w:sdtContent>
            </w:sdt>
          </w:p>
        </w:tc>
        <w:tc>
          <w:tcPr>
            <w:tcW w:w="5822" w:type="dxa"/>
            <w:vMerge w:val="restart"/>
            <w:shd w:val="clear" w:color="auto" w:fill="FFFFFF"/>
          </w:tcPr>
          <w:p w14:paraId="7C20B41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781C9309" w14:textId="77777777" w:rsidTr="00ED1E4B">
        <w:tc>
          <w:tcPr>
            <w:tcW w:w="4248" w:type="dxa"/>
            <w:shd w:val="clear" w:color="auto" w:fill="FFFFFF"/>
          </w:tcPr>
          <w:p w14:paraId="428B77E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731883861"/>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B835338" w14:textId="77777777" w:rsidR="00847DAE" w:rsidRPr="00C41289" w:rsidRDefault="00847DAE" w:rsidP="00ED1E4B">
            <w:pPr>
              <w:rPr>
                <w:rFonts w:asciiTheme="majorBidi" w:hAnsiTheme="majorBidi" w:cstheme="majorBidi"/>
              </w:rPr>
            </w:pPr>
          </w:p>
        </w:tc>
      </w:tr>
      <w:tr w:rsidR="00847DAE" w:rsidRPr="00C41289" w14:paraId="243CB6CF" w14:textId="77777777" w:rsidTr="00ED1E4B">
        <w:tc>
          <w:tcPr>
            <w:tcW w:w="10070" w:type="dxa"/>
            <w:gridSpan w:val="2"/>
            <w:shd w:val="clear" w:color="auto" w:fill="FFFFFF"/>
          </w:tcPr>
          <w:p w14:paraId="7B41BEA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774095210"/>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BB14ADD" w14:textId="77777777" w:rsidTr="00ED1E4B">
        <w:tc>
          <w:tcPr>
            <w:tcW w:w="10070" w:type="dxa"/>
            <w:gridSpan w:val="2"/>
            <w:shd w:val="clear" w:color="auto" w:fill="FFFFFF"/>
          </w:tcPr>
          <w:p w14:paraId="483DF37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12599645"/>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E28E2D8" w14:textId="77777777" w:rsidTr="00ED1E4B">
        <w:tc>
          <w:tcPr>
            <w:tcW w:w="10070" w:type="dxa"/>
            <w:gridSpan w:val="2"/>
            <w:shd w:val="clear" w:color="auto" w:fill="FFFFFF"/>
          </w:tcPr>
          <w:p w14:paraId="2B91A9B9" w14:textId="11336A86"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877227031"/>
                <w:placeholder>
                  <w:docPart w:val="39B0F01A32F54D4D8F860A910BEBC5EA"/>
                </w:placeholder>
                <w:text/>
              </w:sdtPr>
              <w:sdtContent>
                <w:r w:rsidR="00336221" w:rsidRPr="00336221">
                  <w:rPr>
                    <w:rFonts w:asciiTheme="majorBidi" w:hAnsiTheme="majorBidi" w:cstheme="majorBidi"/>
                  </w:rPr>
                  <w:t xml:space="preserve">a identifier for the Living city </w:t>
                </w:r>
                <w:r w:rsidR="00336221">
                  <w:rPr>
                    <w:rFonts w:asciiTheme="majorBidi" w:hAnsiTheme="majorBidi" w:cstheme="majorBidi"/>
                  </w:rPr>
                  <w:t>of each customer</w:t>
                </w:r>
              </w:sdtContent>
            </w:sdt>
          </w:p>
        </w:tc>
      </w:tr>
    </w:tbl>
    <w:p w14:paraId="51933AA1"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8656" behindDoc="1" locked="0" layoutInCell="1" allowOverlap="1" wp14:anchorId="1E61E6D6" wp14:editId="2CE16CFF">
                <wp:simplePos x="0" y="0"/>
                <wp:positionH relativeFrom="column">
                  <wp:posOffset>-4445</wp:posOffset>
                </wp:positionH>
                <wp:positionV relativeFrom="paragraph">
                  <wp:posOffset>22860</wp:posOffset>
                </wp:positionV>
                <wp:extent cx="1466850" cy="361950"/>
                <wp:effectExtent l="0" t="0" r="0" b="0"/>
                <wp:wrapNone/>
                <wp:docPr id="97742075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61E6D6" id="_x0000_s1038" style="position:absolute;margin-left:-.35pt;margin-top:1.8pt;width:115.5pt;height:2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ww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Lx2H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BhhLwwcAIAAAkFAAAOAAAAAAAAAAAAAAAA&#10;AC4CAABkcnMvZTJvRG9jLnhtbFBLAQItABQABgAIAAAAIQA1Op9+2wAAAAYBAAAPAAAAAAAAAAAA&#10;AAAAAMoEAABkcnMvZG93bnJldi54bWxQSwUGAAAAAAQABADzAAAA0gUAAAAA&#10;" fillcolor="window" strokecolor="windowText" strokeweight="1.5pt">
                <v:path arrowok="t"/>
                <v:textbox>
                  <w:txbxContent>
                    <w:p w14:paraId="10502575"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35A895C8" w14:textId="77777777" w:rsidTr="00ED1E4B">
        <w:tc>
          <w:tcPr>
            <w:tcW w:w="4057" w:type="dxa"/>
            <w:shd w:val="clear" w:color="auto" w:fill="FFFFFF"/>
          </w:tcPr>
          <w:p w14:paraId="183D1B3E" w14:textId="0AA95514"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1663500106"/>
                <w:placeholder>
                  <w:docPart w:val="39B0F01A32F54D4D8F860A910BEBC5EA"/>
                </w:placeholder>
                <w:text/>
              </w:sdtPr>
              <w:sdtContent>
                <w:r w:rsidR="00336221">
                  <w:rPr>
                    <w:rFonts w:asciiTheme="majorBidi" w:hAnsiTheme="majorBidi" w:cstheme="majorBidi"/>
                  </w:rPr>
                  <w:t xml:space="preserve">character </w:t>
                </w:r>
              </w:sdtContent>
            </w:sdt>
          </w:p>
        </w:tc>
        <w:tc>
          <w:tcPr>
            <w:tcW w:w="6023" w:type="dxa"/>
            <w:vMerge w:val="restart"/>
            <w:shd w:val="clear" w:color="auto" w:fill="FFFFFF"/>
          </w:tcPr>
          <w:p w14:paraId="7B4ACA73"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7F458F11" w14:textId="2EC7631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599069315"/>
                <w14:checkbox>
                  <w14:checked w14:val="1"/>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196880686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2A8E7198" w14:textId="21C61DF5"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711916938"/>
                <w14:checkbox>
                  <w14:checked w14:val="0"/>
                  <w14:checkedState w14:val="2612" w14:font="MS Gothic"/>
                  <w14:uncheckedState w14:val="2610" w14:font="MS Gothic"/>
                </w14:checkbox>
              </w:sdtPr>
              <w:sdtContent>
                <w:r w:rsidR="008E026D">
                  <w:rPr>
                    <w:rFonts w:ascii="MS Gothic" w:eastAsia="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969538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283BD833" w14:textId="77777777" w:rsidTr="00ED1E4B">
        <w:tc>
          <w:tcPr>
            <w:tcW w:w="4057" w:type="dxa"/>
            <w:shd w:val="clear" w:color="auto" w:fill="FFFFFF"/>
          </w:tcPr>
          <w:p w14:paraId="1F86F106" w14:textId="7387527F"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064163646"/>
                <w:placeholder>
                  <w:docPart w:val="39B0F01A32F54D4D8F860A910BEBC5EA"/>
                </w:placeholder>
                <w:text/>
              </w:sdtPr>
              <w:sdtContent>
                <w:r w:rsidR="00596C5A" w:rsidRPr="00596C5A">
                  <w:rPr>
                    <w:rFonts w:asciiTheme="majorBidi" w:hAnsiTheme="majorBidi" w:cstheme="majorBidi"/>
                  </w:rPr>
                  <w:t>35</w:t>
                </w:r>
              </w:sdtContent>
            </w:sdt>
          </w:p>
        </w:tc>
        <w:tc>
          <w:tcPr>
            <w:tcW w:w="6023" w:type="dxa"/>
            <w:vMerge/>
            <w:shd w:val="clear" w:color="auto" w:fill="FFFFFF"/>
          </w:tcPr>
          <w:p w14:paraId="16D94514" w14:textId="77777777" w:rsidR="00847DAE" w:rsidRPr="00C41289" w:rsidRDefault="00847DAE" w:rsidP="00ED1E4B">
            <w:pPr>
              <w:rPr>
                <w:rFonts w:asciiTheme="majorBidi" w:hAnsiTheme="majorBidi" w:cstheme="majorBidi"/>
              </w:rPr>
            </w:pPr>
          </w:p>
        </w:tc>
      </w:tr>
      <w:tr w:rsidR="00847DAE" w:rsidRPr="00C41289" w14:paraId="124005AB" w14:textId="77777777" w:rsidTr="00ED1E4B">
        <w:tc>
          <w:tcPr>
            <w:tcW w:w="4057" w:type="dxa"/>
            <w:shd w:val="clear" w:color="auto" w:fill="FFFFFF"/>
          </w:tcPr>
          <w:p w14:paraId="1AE1DE6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671408569"/>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1D6F34" w14:textId="77777777" w:rsidR="00847DAE" w:rsidRPr="00C41289" w:rsidRDefault="00847DAE" w:rsidP="00ED1E4B">
            <w:pPr>
              <w:rPr>
                <w:rFonts w:asciiTheme="majorBidi" w:hAnsiTheme="majorBidi" w:cstheme="majorBidi"/>
              </w:rPr>
            </w:pPr>
          </w:p>
        </w:tc>
      </w:tr>
      <w:tr w:rsidR="00847DAE" w:rsidRPr="00C41289" w14:paraId="7EA10D5C" w14:textId="77777777" w:rsidTr="00ED1E4B">
        <w:tc>
          <w:tcPr>
            <w:tcW w:w="10080" w:type="dxa"/>
            <w:gridSpan w:val="2"/>
            <w:shd w:val="clear" w:color="auto" w:fill="FFFFFF"/>
          </w:tcPr>
          <w:p w14:paraId="3D263A8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6758890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70F64625" w14:textId="77777777" w:rsidTr="00ED1E4B">
        <w:tc>
          <w:tcPr>
            <w:tcW w:w="10080" w:type="dxa"/>
            <w:gridSpan w:val="2"/>
            <w:shd w:val="clear" w:color="auto" w:fill="FFFFFF"/>
          </w:tcPr>
          <w:p w14:paraId="038A6FF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6328962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r>
    </w:tbl>
    <w:p w14:paraId="32EDFD77"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6F219A2A"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19680" behindDoc="1" locked="0" layoutInCell="1" allowOverlap="1" wp14:anchorId="5F1F3087" wp14:editId="4A95863B">
                <wp:simplePos x="0" y="0"/>
                <wp:positionH relativeFrom="column">
                  <wp:posOffset>5080</wp:posOffset>
                </wp:positionH>
                <wp:positionV relativeFrom="paragraph">
                  <wp:posOffset>22860</wp:posOffset>
                </wp:positionV>
                <wp:extent cx="1466850" cy="361950"/>
                <wp:effectExtent l="0" t="0" r="0" b="0"/>
                <wp:wrapNone/>
                <wp:docPr id="1134809111"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1F3087" id="_x0000_s1039" style="position:absolute;margin-left:.4pt;margin-top:1.8pt;width:115.5pt;height:2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S9cAIAAAkFAAAOAAAAZHJzL2Uyb0RvYy54bWysVMFu2zAMvQ/YPwi6r47TNGu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t+Z0vXACAAAJBQAADgAAAAAAAAAAAAAAAAAu&#10;AgAAZHJzL2Uyb0RvYy54bWxQSwECLQAUAAYACAAAACEAOjgF8tkAAAAFAQAADwAAAAAAAAAAAAAA&#10;AADKBAAAZHJzL2Rvd25yZXYueG1sUEsFBgAAAAAEAAQA8wAAANAFAAAAAA==&#10;" fillcolor="window" strokecolor="windowText" strokeweight="1.5pt">
                <v:path arrowok="t"/>
                <v:textbox>
                  <w:txbxContent>
                    <w:p w14:paraId="08503DCC"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42DAF4E9" w14:textId="77777777" w:rsidTr="00ED1E4B">
        <w:tc>
          <w:tcPr>
            <w:tcW w:w="5045" w:type="dxa"/>
            <w:shd w:val="clear" w:color="auto" w:fill="FFFFFF"/>
          </w:tcPr>
          <w:p w14:paraId="77243896" w14:textId="4A13308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487747706"/>
                <w14:checkbox>
                  <w14:checked w14:val="1"/>
                  <w14:checkedState w14:val="2612" w14:font="MS Gothic"/>
                  <w14:uncheckedState w14:val="2610" w14:font="MS Gothic"/>
                </w14:checkbox>
              </w:sdtPr>
              <w:sdtContent>
                <w:r w:rsidR="00596C5A"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3874898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439BD218"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84983073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47037268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BD7C972"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3057F561" w14:textId="609B6B2F"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251225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96D5159" w14:textId="59E38008"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66145364"/>
                <w14:checkbox>
                  <w14:checked w14:val="0"/>
                  <w14:checkedState w14:val="2612" w14:font="MS Gothic"/>
                  <w14:uncheckedState w14:val="2610" w14:font="MS Gothic"/>
                </w14:checkbox>
              </w:sdtPr>
              <w:sdtContent>
                <w:r w:rsidR="00896796">
                  <w:rPr>
                    <w:rFonts w:ascii="MS Gothic" w:eastAsia="MS Gothic" w:hAnsi="MS Gothic" w:cstheme="majorBidi" w:hint="eastAsia"/>
                  </w:rPr>
                  <w:t>☐</w:t>
                </w:r>
              </w:sdtContent>
            </w:sdt>
            <w:r w:rsidR="00847DAE" w:rsidRPr="00C41289">
              <w:rPr>
                <w:rFonts w:asciiTheme="majorBidi" w:hAnsiTheme="majorBidi" w:cstheme="majorBidi"/>
              </w:rPr>
              <w:t xml:space="preserve"> Enter Now, Edits Not Allowed </w:t>
            </w:r>
          </w:p>
          <w:p w14:paraId="31D68545" w14:textId="645BFEDB"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7054224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Enter Later, Edits Allowed</w:t>
            </w:r>
          </w:p>
          <w:p w14:paraId="0DC37BEA"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7534663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1F757D4D"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612037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954BCC6" w14:textId="77777777" w:rsidR="00847DAE" w:rsidRPr="00C41289" w:rsidRDefault="00847DAE" w:rsidP="00ED1E4B">
            <w:pPr>
              <w:rPr>
                <w:rFonts w:asciiTheme="majorBidi" w:hAnsiTheme="majorBidi" w:cstheme="majorBidi"/>
                <w:b/>
              </w:rPr>
            </w:pPr>
          </w:p>
        </w:tc>
      </w:tr>
      <w:tr w:rsidR="00847DAE" w:rsidRPr="00C41289" w14:paraId="44832B8C" w14:textId="77777777" w:rsidTr="00ED1E4B">
        <w:tc>
          <w:tcPr>
            <w:tcW w:w="5045" w:type="dxa"/>
            <w:shd w:val="clear" w:color="auto" w:fill="FFFFFF"/>
          </w:tcPr>
          <w:p w14:paraId="64F26795"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52782316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0727328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27CB045" w14:textId="77777777" w:rsidR="00847DAE" w:rsidRPr="00C41289" w:rsidRDefault="00847DAE" w:rsidP="00ED1E4B">
            <w:pPr>
              <w:rPr>
                <w:rFonts w:asciiTheme="majorBidi" w:hAnsiTheme="majorBidi" w:cstheme="majorBidi"/>
              </w:rPr>
            </w:pPr>
          </w:p>
        </w:tc>
      </w:tr>
      <w:tr w:rsidR="00847DAE" w:rsidRPr="00C41289" w14:paraId="71FE9CFF" w14:textId="77777777" w:rsidTr="00ED1E4B">
        <w:tc>
          <w:tcPr>
            <w:tcW w:w="5045" w:type="dxa"/>
            <w:shd w:val="clear" w:color="auto" w:fill="FFFFFF"/>
          </w:tcPr>
          <w:p w14:paraId="772A6396" w14:textId="63ED01B0"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990934759"/>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84392987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303B6781" w14:textId="77777777" w:rsidR="00847DAE" w:rsidRPr="00C41289" w:rsidRDefault="00847DAE" w:rsidP="00ED1E4B">
            <w:pPr>
              <w:rPr>
                <w:rFonts w:asciiTheme="majorBidi" w:hAnsiTheme="majorBidi" w:cstheme="majorBidi"/>
              </w:rPr>
            </w:pPr>
          </w:p>
        </w:tc>
      </w:tr>
      <w:tr w:rsidR="00847DAE" w:rsidRPr="00C41289" w14:paraId="28BA64C8" w14:textId="77777777" w:rsidTr="00ED1E4B">
        <w:tc>
          <w:tcPr>
            <w:tcW w:w="5045" w:type="dxa"/>
            <w:shd w:val="clear" w:color="auto" w:fill="FFFFFF"/>
          </w:tcPr>
          <w:p w14:paraId="4FD9DA5F" w14:textId="7C6A9728"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92630850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38660223"/>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739B528A" w14:textId="77777777" w:rsidR="00847DAE" w:rsidRPr="00C41289" w:rsidRDefault="00847DAE" w:rsidP="00ED1E4B">
            <w:pPr>
              <w:rPr>
                <w:rFonts w:asciiTheme="majorBidi" w:hAnsiTheme="majorBidi" w:cstheme="majorBidi"/>
              </w:rPr>
            </w:pPr>
          </w:p>
        </w:tc>
      </w:tr>
      <w:tr w:rsidR="00847DAE" w:rsidRPr="00C41289" w14:paraId="0675D425" w14:textId="77777777" w:rsidTr="00ED1E4B">
        <w:tc>
          <w:tcPr>
            <w:tcW w:w="5045" w:type="dxa"/>
            <w:shd w:val="clear" w:color="auto" w:fill="FFFFFF"/>
          </w:tcPr>
          <w:p w14:paraId="11B90ED2" w14:textId="2715EF4D"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95954971"/>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635915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037A50AE" w14:textId="77777777" w:rsidR="00847DAE" w:rsidRPr="00C41289" w:rsidRDefault="00847DAE" w:rsidP="00ED1E4B">
            <w:pPr>
              <w:rPr>
                <w:rFonts w:asciiTheme="majorBidi" w:hAnsiTheme="majorBidi" w:cstheme="majorBidi"/>
              </w:rPr>
            </w:pPr>
          </w:p>
        </w:tc>
      </w:tr>
      <w:tr w:rsidR="00847DAE" w:rsidRPr="00C41289" w14:paraId="49214638" w14:textId="77777777" w:rsidTr="00ED1E4B">
        <w:tc>
          <w:tcPr>
            <w:tcW w:w="5045" w:type="dxa"/>
            <w:shd w:val="clear" w:color="auto" w:fill="FFFFFF"/>
          </w:tcPr>
          <w:p w14:paraId="71583401" w14:textId="4390E4CE"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5867688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946230569"/>
                <w14:checkbox>
                  <w14:checked w14:val="1"/>
                  <w14:checkedState w14:val="2612" w14:font="MS Gothic"/>
                  <w14:uncheckedState w14:val="2610" w14:font="MS Gothic"/>
                </w14:checkbox>
              </w:sdtPr>
              <w:sdtContent>
                <w:r w:rsidR="003211BB"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5FCFFCC7" w14:textId="77777777" w:rsidR="00847DAE" w:rsidRPr="00C41289" w:rsidRDefault="00847DAE" w:rsidP="00ED1E4B">
            <w:pPr>
              <w:rPr>
                <w:rFonts w:asciiTheme="majorBidi" w:hAnsiTheme="majorBidi" w:cstheme="majorBidi"/>
              </w:rPr>
            </w:pPr>
          </w:p>
        </w:tc>
      </w:tr>
      <w:tr w:rsidR="00847DAE" w:rsidRPr="00C41289" w14:paraId="7FBECA61" w14:textId="77777777" w:rsidTr="00ED1E4B">
        <w:tc>
          <w:tcPr>
            <w:tcW w:w="5045" w:type="dxa"/>
            <w:shd w:val="clear" w:color="auto" w:fill="FFFFFF"/>
          </w:tcPr>
          <w:p w14:paraId="1C8FA9B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401789774"/>
                <w:placeholder>
                  <w:docPart w:val="39B0F01A32F54D4D8F860A910BEBC5E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E6E7D03" w14:textId="77777777" w:rsidR="00847DAE" w:rsidRPr="00C41289" w:rsidRDefault="00847DAE" w:rsidP="00ED1E4B">
            <w:pPr>
              <w:rPr>
                <w:rFonts w:asciiTheme="majorBidi" w:hAnsiTheme="majorBidi" w:cstheme="majorBidi"/>
              </w:rPr>
            </w:pPr>
          </w:p>
        </w:tc>
      </w:tr>
      <w:tr w:rsidR="00847DAE" w:rsidRPr="00C41289" w14:paraId="6A8B06F7" w14:textId="77777777" w:rsidTr="00ED1E4B">
        <w:tc>
          <w:tcPr>
            <w:tcW w:w="10080" w:type="dxa"/>
            <w:gridSpan w:val="2"/>
            <w:shd w:val="clear" w:color="auto" w:fill="FFFFFF"/>
          </w:tcPr>
          <w:p w14:paraId="5566F9D3" w14:textId="5BCA03FE"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221654462"/>
                <w:placeholder>
                  <w:docPart w:val="39B0F01A32F54D4D8F860A910BEBC5EA"/>
                </w:placeholder>
                <w:text/>
              </w:sdtPr>
              <w:sdtContent>
                <w:r w:rsidR="00B42D1D">
                  <w:rPr>
                    <w:rFonts w:asciiTheme="majorBidi" w:hAnsiTheme="majorBidi" w:cstheme="majorBidi"/>
                  </w:rPr>
                  <w:t>in CITIES Table</w:t>
                </w:r>
              </w:sdtContent>
            </w:sdt>
          </w:p>
        </w:tc>
      </w:tr>
      <w:tr w:rsidR="00847DAE" w:rsidRPr="00C41289" w14:paraId="061DA0BD" w14:textId="77777777" w:rsidTr="00ED1E4B">
        <w:tc>
          <w:tcPr>
            <w:tcW w:w="10080" w:type="dxa"/>
            <w:gridSpan w:val="2"/>
            <w:shd w:val="clear" w:color="auto" w:fill="FFFFFF"/>
          </w:tcPr>
          <w:p w14:paraId="72972079"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2AC5ADA1" w14:textId="64621C7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54565511"/>
                <w14:checkbox>
                  <w14:checked w14:val="1"/>
                  <w14:checkedState w14:val="2612" w14:font="MS Gothic"/>
                  <w14:uncheckedState w14:val="2610" w14:font="MS Gothic"/>
                </w14:checkbox>
              </w:sdtPr>
              <w:sdtContent>
                <w:r w:rsidR="003211BB" w:rsidRPr="003211BB">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812390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464892339"/>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71523618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59388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14964009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249088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3991360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7CA2D413" w14:textId="5468A7F0"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17985967"/>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2584140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2415285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6786136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54803648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93225207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682521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91046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0DAECDE6"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234391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324440400"/>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1997804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948468865"/>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408116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80550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30288537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27463927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24C3850B" w14:textId="119C8EA1" w:rsidR="00847DAE" w:rsidRDefault="00847DAE" w:rsidP="00E10B12">
      <w:pPr>
        <w:rPr>
          <w:rFonts w:asciiTheme="majorBidi" w:hAnsiTheme="majorBidi" w:cstheme="majorBidi"/>
        </w:rPr>
      </w:pPr>
    </w:p>
    <w:p w14:paraId="3E186026" w14:textId="77777777" w:rsidR="00847DAE" w:rsidRDefault="00847DAE">
      <w:pPr>
        <w:rPr>
          <w:rFonts w:asciiTheme="majorBidi" w:hAnsiTheme="majorBidi" w:cstheme="majorBidi"/>
        </w:rPr>
      </w:pPr>
      <w:r>
        <w:rPr>
          <w:rFonts w:asciiTheme="majorBidi" w:hAnsiTheme="majorBidi" w:cstheme="majorBidi"/>
        </w:rPr>
        <w:br w:type="page"/>
      </w:r>
    </w:p>
    <w:p w14:paraId="4A62FE48"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13D837A0" w14:textId="77777777" w:rsidTr="00ED1E4B">
        <w:tc>
          <w:tcPr>
            <w:tcW w:w="4788" w:type="dxa"/>
            <w:vAlign w:val="center"/>
          </w:tcPr>
          <w:p w14:paraId="52C1EDBE" w14:textId="0B56320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873141001"/>
                <w:placeholder>
                  <w:docPart w:val="33B1B02ECC0C4698B8F134D0E663E4FF"/>
                </w:placeholder>
                <w:date w:fullDate="2024-02-11T00:00:00Z">
                  <w:dateFormat w:val="dd/MM/yyyy"/>
                  <w:lid w:val="ar-EG"/>
                  <w:storeMappedDataAs w:val="dateTime"/>
                  <w:calendar w:val="gregorian"/>
                </w:date>
              </w:sdtPr>
              <w:sdtContent>
                <w:r w:rsidR="00AF4788">
                  <w:rPr>
                    <w:rFonts w:asciiTheme="majorBidi" w:hAnsiTheme="majorBidi" w:cstheme="majorBidi" w:hint="cs"/>
                    <w:color w:val="808080"/>
                    <w:rtl/>
                    <w:lang w:bidi="ar-EG"/>
                  </w:rPr>
                  <w:t>‏11‏/02‏/2024</w:t>
                </w:r>
              </w:sdtContent>
            </w:sdt>
          </w:p>
        </w:tc>
        <w:tc>
          <w:tcPr>
            <w:tcW w:w="4788" w:type="dxa"/>
            <w:vAlign w:val="center"/>
          </w:tcPr>
          <w:p w14:paraId="74CA66D7"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276164627"/>
                <w:placeholder>
                  <w:docPart w:val="A8711FFDA31E4FC5B9B0A87A9CFC5C0A"/>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3F4A554B" w14:textId="77777777" w:rsidTr="00ED1E4B">
        <w:tc>
          <w:tcPr>
            <w:tcW w:w="4788" w:type="dxa"/>
            <w:vAlign w:val="center"/>
          </w:tcPr>
          <w:p w14:paraId="68DAAFCB" w14:textId="767F55BE"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298428"/>
                <w:placeholder>
                  <w:docPart w:val="ECCD44405CE44FC89349B5DE5F442DE0"/>
                </w:placeholder>
                <w:text/>
              </w:sdtPr>
              <w:sdtContent>
                <w:r w:rsidR="00AF4788">
                  <w:rPr>
                    <w:rFonts w:asciiTheme="majorBidi" w:hAnsiTheme="majorBidi" w:cstheme="majorBidi"/>
                  </w:rPr>
                  <w:t>Ahmed Ismail</w:t>
                </w:r>
              </w:sdtContent>
            </w:sdt>
          </w:p>
        </w:tc>
        <w:tc>
          <w:tcPr>
            <w:tcW w:w="4788" w:type="dxa"/>
            <w:vAlign w:val="center"/>
          </w:tcPr>
          <w:p w14:paraId="2896E13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4350395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CA03A98" w14:textId="77777777" w:rsidTr="00ED1E4B">
        <w:tc>
          <w:tcPr>
            <w:tcW w:w="4788" w:type="dxa"/>
            <w:vAlign w:val="center"/>
          </w:tcPr>
          <w:p w14:paraId="21B6EA13" w14:textId="77777777" w:rsidR="00847DAE" w:rsidRPr="00C41289" w:rsidRDefault="00847DAE" w:rsidP="00ED1E4B">
            <w:pPr>
              <w:rPr>
                <w:rFonts w:asciiTheme="majorBidi" w:hAnsiTheme="majorBidi" w:cstheme="majorBidi"/>
                <w:b/>
              </w:rPr>
            </w:pPr>
          </w:p>
        </w:tc>
        <w:tc>
          <w:tcPr>
            <w:tcW w:w="4788" w:type="dxa"/>
            <w:vAlign w:val="center"/>
          </w:tcPr>
          <w:p w14:paraId="013EADDA" w14:textId="77777777" w:rsidR="00847DAE" w:rsidRPr="00C41289" w:rsidRDefault="00847DAE" w:rsidP="00ED1E4B">
            <w:pPr>
              <w:rPr>
                <w:rFonts w:asciiTheme="majorBidi" w:hAnsiTheme="majorBidi" w:cstheme="majorBidi"/>
                <w:b/>
              </w:rPr>
            </w:pPr>
          </w:p>
        </w:tc>
      </w:tr>
    </w:tbl>
    <w:p w14:paraId="09F4AE1E"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1728" behindDoc="1" locked="0" layoutInCell="1" allowOverlap="1" wp14:anchorId="3635314F" wp14:editId="31B18628">
                <wp:simplePos x="0" y="0"/>
                <wp:positionH relativeFrom="column">
                  <wp:posOffset>4445</wp:posOffset>
                </wp:positionH>
                <wp:positionV relativeFrom="paragraph">
                  <wp:posOffset>21590</wp:posOffset>
                </wp:positionV>
                <wp:extent cx="1466850" cy="361950"/>
                <wp:effectExtent l="0" t="0" r="0" b="0"/>
                <wp:wrapNone/>
                <wp:docPr id="1759659697"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635314F" id="_x0000_s1040" style="position:absolute;margin-left:.35pt;margin-top:1.7pt;width:115.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SroSjNRb7lWUWezU7IxY1FVgSASuwJF/inkbSP9JSKqSWcdhxVqH9/d55iCdVkZez&#10;lsaB6Pi1BSupvW+a9HadTiZhfqIxufwyJsOee9bnHr1t7pDeJqXhNyJuQ7xXh21psXmhyZ2HquQC&#10;Lah2T/xg3Pl+TGn2hZzPYxjNjAG/1E9GhOSBukDtc/cC1gxq8vQoD3gYHche6amPDTc1zrceyzqK&#10;7cTrIH+at6jZ4d8QBvrcjlGnP9jsD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BfG76pwAgAACQUAAA4AAAAAAAAAAAAAAAAA&#10;LgIAAGRycy9lMm9Eb2MueG1sUEsBAi0AFAAGAAgAAAAhABd6cDzaAAAABQEAAA8AAAAAAAAAAAAA&#10;AAAAygQAAGRycy9kb3ducmV2LnhtbFBLBQYAAAAABAAEAPMAAADRBQAAAAA=&#10;" fillcolor="window" strokecolor="windowText" strokeweight="1.5pt">
                <v:path arrowok="t"/>
                <v:textbox>
                  <w:txbxContent>
                    <w:p w14:paraId="3369934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0AC86C2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49A9EF9D" w14:textId="77777777" w:rsidTr="00ED1E4B">
        <w:tc>
          <w:tcPr>
            <w:tcW w:w="4248" w:type="dxa"/>
            <w:shd w:val="clear" w:color="auto" w:fill="FFFFFF"/>
          </w:tcPr>
          <w:p w14:paraId="45E8B615" w14:textId="6B65C725"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265274616"/>
                <w:placeholder>
                  <w:docPart w:val="4FB6C12E0D154EAE8FDA421B5C7F2664"/>
                </w:placeholder>
                <w:text/>
              </w:sdtPr>
              <w:sdtContent>
                <w:r w:rsidR="00AF4788" w:rsidRPr="001433C3">
                  <w:rPr>
                    <w:rFonts w:asciiTheme="majorBidi" w:hAnsiTheme="majorBidi" w:cstheme="majorBidi"/>
                    <w:lang w:bidi="ar-EG"/>
                  </w:rPr>
                  <w:t xml:space="preserve"> </w:t>
                </w:r>
                <w:proofErr w:type="spellStart"/>
                <w:r w:rsidR="00AF4788" w:rsidRPr="001433C3">
                  <w:rPr>
                    <w:rFonts w:asciiTheme="majorBidi" w:hAnsiTheme="majorBidi" w:cstheme="majorBidi"/>
                    <w:lang w:bidi="ar-EG"/>
                  </w:rPr>
                  <w:t>custAddress</w:t>
                </w:r>
                <w:proofErr w:type="spellEnd"/>
                <w:r w:rsidR="00AF4788">
                  <w:rPr>
                    <w:rFonts w:asciiTheme="majorBidi" w:hAnsiTheme="majorBidi" w:cstheme="majorBidi"/>
                    <w:lang w:bidi="ar-EG"/>
                  </w:rPr>
                  <w:t xml:space="preserve"> </w:t>
                </w:r>
              </w:sdtContent>
            </w:sdt>
          </w:p>
        </w:tc>
        <w:tc>
          <w:tcPr>
            <w:tcW w:w="5822" w:type="dxa"/>
            <w:shd w:val="clear" w:color="auto" w:fill="FFFFFF"/>
          </w:tcPr>
          <w:p w14:paraId="0B9E0EC9"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90043955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56239735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20427033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5220C158" w14:textId="77777777" w:rsidTr="00ED1E4B">
        <w:tc>
          <w:tcPr>
            <w:tcW w:w="4248" w:type="dxa"/>
            <w:shd w:val="clear" w:color="auto" w:fill="FFFFFF"/>
          </w:tcPr>
          <w:p w14:paraId="175A3587" w14:textId="5E448BD9"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263344399"/>
                <w:placeholder>
                  <w:docPart w:val="4FB6C12E0D154EAE8FDA421B5C7F2664"/>
                </w:placeholder>
                <w:text/>
              </w:sdtPr>
              <w:sdtContent>
                <w:r w:rsidR="00AF4788">
                  <w:rPr>
                    <w:rFonts w:asciiTheme="majorBidi" w:hAnsiTheme="majorBidi" w:cstheme="majorBidi"/>
                  </w:rPr>
                  <w:t>customers</w:t>
                </w:r>
              </w:sdtContent>
            </w:sdt>
          </w:p>
        </w:tc>
        <w:tc>
          <w:tcPr>
            <w:tcW w:w="5822" w:type="dxa"/>
            <w:vMerge w:val="restart"/>
            <w:shd w:val="clear" w:color="auto" w:fill="FFFFFF"/>
          </w:tcPr>
          <w:p w14:paraId="7AC4273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0346A537" w14:textId="77777777" w:rsidTr="00ED1E4B">
        <w:tc>
          <w:tcPr>
            <w:tcW w:w="4248" w:type="dxa"/>
            <w:shd w:val="clear" w:color="auto" w:fill="FFFFFF"/>
          </w:tcPr>
          <w:p w14:paraId="4DA62383"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67383803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79AD2A8F" w14:textId="77777777" w:rsidR="00847DAE" w:rsidRPr="00C41289" w:rsidRDefault="00847DAE" w:rsidP="00ED1E4B">
            <w:pPr>
              <w:rPr>
                <w:rFonts w:asciiTheme="majorBidi" w:hAnsiTheme="majorBidi" w:cstheme="majorBidi"/>
              </w:rPr>
            </w:pPr>
          </w:p>
        </w:tc>
      </w:tr>
      <w:tr w:rsidR="00847DAE" w:rsidRPr="00C41289" w14:paraId="64552254" w14:textId="77777777" w:rsidTr="00ED1E4B">
        <w:tc>
          <w:tcPr>
            <w:tcW w:w="10070" w:type="dxa"/>
            <w:gridSpan w:val="2"/>
            <w:shd w:val="clear" w:color="auto" w:fill="FFFFFF"/>
          </w:tcPr>
          <w:p w14:paraId="483CECCC"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671751020"/>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D4DC42A" w14:textId="77777777" w:rsidTr="00ED1E4B">
        <w:tc>
          <w:tcPr>
            <w:tcW w:w="10070" w:type="dxa"/>
            <w:gridSpan w:val="2"/>
            <w:shd w:val="clear" w:color="auto" w:fill="FFFFFF"/>
          </w:tcPr>
          <w:p w14:paraId="3112E7A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064022383"/>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1031C6AA" w14:textId="77777777" w:rsidTr="00ED1E4B">
        <w:tc>
          <w:tcPr>
            <w:tcW w:w="10070" w:type="dxa"/>
            <w:gridSpan w:val="2"/>
            <w:shd w:val="clear" w:color="auto" w:fill="FFFFFF"/>
          </w:tcPr>
          <w:p w14:paraId="6B6B5892" w14:textId="6D00387E"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921906452"/>
                <w:placeholder>
                  <w:docPart w:val="4FB6C12E0D154EAE8FDA421B5C7F2664"/>
                </w:placeholder>
                <w:text/>
              </w:sdtPr>
              <w:sdtContent>
                <w:r w:rsidR="00736FDD">
                  <w:rPr>
                    <w:rFonts w:asciiTheme="majorBidi" w:hAnsiTheme="majorBidi" w:cstheme="majorBidi"/>
                  </w:rPr>
                  <w:t>the living address</w:t>
                </w:r>
                <w:r w:rsidR="00A94C78">
                  <w:rPr>
                    <w:rFonts w:asciiTheme="majorBidi" w:hAnsiTheme="majorBidi" w:cstheme="majorBidi"/>
                  </w:rPr>
                  <w:t xml:space="preserve"> for each customer not necessarily the main address of orders </w:t>
                </w:r>
              </w:sdtContent>
            </w:sdt>
          </w:p>
        </w:tc>
      </w:tr>
    </w:tbl>
    <w:p w14:paraId="609F1157"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2752" behindDoc="1" locked="0" layoutInCell="1" allowOverlap="1" wp14:anchorId="027479F0" wp14:editId="497691A7">
                <wp:simplePos x="0" y="0"/>
                <wp:positionH relativeFrom="column">
                  <wp:posOffset>-4445</wp:posOffset>
                </wp:positionH>
                <wp:positionV relativeFrom="paragraph">
                  <wp:posOffset>22860</wp:posOffset>
                </wp:positionV>
                <wp:extent cx="1466850" cy="361950"/>
                <wp:effectExtent l="0" t="0" r="0" b="0"/>
                <wp:wrapNone/>
                <wp:docPr id="161468064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7479F0" id="_x0000_s1041" style="position:absolute;margin-left:-.35pt;margin-top:1.8pt;width:115.5pt;height:2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cn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F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BpCcncAIAAAkFAAAOAAAAAAAAAAAAAAAA&#10;AC4CAABkcnMvZTJvRG9jLnhtbFBLAQItABQABgAIAAAAIQA1Op9+2wAAAAYBAAAPAAAAAAAAAAAA&#10;AAAAAMoEAABkcnMvZG93bnJldi54bWxQSwUGAAAAAAQABADzAAAA0gUAAAAA&#10;" fillcolor="window" strokecolor="windowText" strokeweight="1.5pt">
                <v:path arrowok="t"/>
                <v:textbox>
                  <w:txbxContent>
                    <w:p w14:paraId="3F4CAB5C"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12B5BBE8" w14:textId="77777777" w:rsidTr="00ED1E4B">
        <w:tc>
          <w:tcPr>
            <w:tcW w:w="4057" w:type="dxa"/>
            <w:shd w:val="clear" w:color="auto" w:fill="FFFFFF"/>
          </w:tcPr>
          <w:p w14:paraId="51692F8A" w14:textId="53D55EA7"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37669304"/>
                <w:placeholder>
                  <w:docPart w:val="4FB6C12E0D154EAE8FDA421B5C7F2664"/>
                </w:placeholder>
                <w:text/>
              </w:sdtPr>
              <w:sdtContent>
                <w:r w:rsidR="00A94C78">
                  <w:rPr>
                    <w:rFonts w:asciiTheme="majorBidi" w:hAnsiTheme="majorBidi" w:cstheme="majorBidi"/>
                  </w:rPr>
                  <w:t>character</w:t>
                </w:r>
              </w:sdtContent>
            </w:sdt>
          </w:p>
        </w:tc>
        <w:tc>
          <w:tcPr>
            <w:tcW w:w="6023" w:type="dxa"/>
            <w:vMerge w:val="restart"/>
            <w:shd w:val="clear" w:color="auto" w:fill="FFFFFF"/>
          </w:tcPr>
          <w:p w14:paraId="4B51A16A"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15AA4902" w14:textId="2E2207A4"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776520767"/>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917562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40BFA1FA" w14:textId="16899543"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597707488"/>
                <w14:checkbox>
                  <w14:checked w14:val="1"/>
                  <w14:checkedState w14:val="2612" w14:font="MS Gothic"/>
                  <w14:uncheckedState w14:val="2610" w14:font="MS Gothic"/>
                </w14:checkbox>
              </w:sdtPr>
              <w:sdtContent>
                <w:r w:rsidR="008E026D" w:rsidRPr="008E026D">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72813761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D0B07D9" w14:textId="77777777" w:rsidTr="00ED1E4B">
        <w:tc>
          <w:tcPr>
            <w:tcW w:w="4057" w:type="dxa"/>
            <w:shd w:val="clear" w:color="auto" w:fill="FFFFFF"/>
          </w:tcPr>
          <w:p w14:paraId="60F65CB7" w14:textId="61805F4D"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414383747"/>
                <w:placeholder>
                  <w:docPart w:val="4FB6C12E0D154EAE8FDA421B5C7F2664"/>
                </w:placeholder>
                <w:text/>
              </w:sdtPr>
              <w:sdtContent>
                <w:r w:rsidR="00A94C78">
                  <w:rPr>
                    <w:rFonts w:asciiTheme="majorBidi" w:hAnsiTheme="majorBidi" w:cstheme="majorBidi"/>
                  </w:rPr>
                  <w:t xml:space="preserve">Max </w:t>
                </w:r>
                <w:r w:rsidR="00001CCC">
                  <w:rPr>
                    <w:rFonts w:asciiTheme="majorBidi" w:hAnsiTheme="majorBidi" w:cstheme="majorBidi"/>
                  </w:rPr>
                  <w:t>95</w:t>
                </w:r>
              </w:sdtContent>
            </w:sdt>
          </w:p>
        </w:tc>
        <w:tc>
          <w:tcPr>
            <w:tcW w:w="6023" w:type="dxa"/>
            <w:vMerge/>
            <w:shd w:val="clear" w:color="auto" w:fill="FFFFFF"/>
          </w:tcPr>
          <w:p w14:paraId="664FC37A" w14:textId="77777777" w:rsidR="00847DAE" w:rsidRPr="00C41289" w:rsidRDefault="00847DAE" w:rsidP="00ED1E4B">
            <w:pPr>
              <w:rPr>
                <w:rFonts w:asciiTheme="majorBidi" w:hAnsiTheme="majorBidi" w:cstheme="majorBidi"/>
              </w:rPr>
            </w:pPr>
          </w:p>
        </w:tc>
      </w:tr>
      <w:tr w:rsidR="00847DAE" w:rsidRPr="00C41289" w14:paraId="49448925" w14:textId="77777777" w:rsidTr="00ED1E4B">
        <w:tc>
          <w:tcPr>
            <w:tcW w:w="4057" w:type="dxa"/>
            <w:shd w:val="clear" w:color="auto" w:fill="FFFFFF"/>
          </w:tcPr>
          <w:p w14:paraId="4B38D238"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16997347"/>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5DE585A2" w14:textId="77777777" w:rsidR="00847DAE" w:rsidRPr="00C41289" w:rsidRDefault="00847DAE" w:rsidP="00ED1E4B">
            <w:pPr>
              <w:rPr>
                <w:rFonts w:asciiTheme="majorBidi" w:hAnsiTheme="majorBidi" w:cstheme="majorBidi"/>
              </w:rPr>
            </w:pPr>
          </w:p>
        </w:tc>
      </w:tr>
      <w:tr w:rsidR="00847DAE" w:rsidRPr="00C41289" w14:paraId="00A7F5A1" w14:textId="77777777" w:rsidTr="00ED1E4B">
        <w:tc>
          <w:tcPr>
            <w:tcW w:w="10080" w:type="dxa"/>
            <w:gridSpan w:val="2"/>
            <w:shd w:val="clear" w:color="auto" w:fill="FFFFFF"/>
          </w:tcPr>
          <w:p w14:paraId="654E1C7E"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868590042"/>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3C3AA9B3" w14:textId="77777777" w:rsidTr="00ED1E4B">
        <w:tc>
          <w:tcPr>
            <w:tcW w:w="10080" w:type="dxa"/>
            <w:gridSpan w:val="2"/>
            <w:shd w:val="clear" w:color="auto" w:fill="FFFFFF"/>
          </w:tcPr>
          <w:p w14:paraId="4686CB8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92764688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bl>
    <w:p w14:paraId="318D0B0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0AEDAF18"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3776" behindDoc="1" locked="0" layoutInCell="1" allowOverlap="1" wp14:anchorId="64BE869D" wp14:editId="7C3F28CC">
                <wp:simplePos x="0" y="0"/>
                <wp:positionH relativeFrom="column">
                  <wp:posOffset>5080</wp:posOffset>
                </wp:positionH>
                <wp:positionV relativeFrom="paragraph">
                  <wp:posOffset>22860</wp:posOffset>
                </wp:positionV>
                <wp:extent cx="1466850" cy="361950"/>
                <wp:effectExtent l="0" t="0" r="0" b="0"/>
                <wp:wrapNone/>
                <wp:docPr id="145385636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BE869D" id="_x0000_s1042" style="position:absolute;margin-left:.4pt;margin-top:1.8pt;width:115.5pt;height:2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gUOanACAAAJBQAADgAAAAAAAAAAAAAAAAAu&#10;AgAAZHJzL2Uyb0RvYy54bWxQSwECLQAUAAYACAAAACEAOjgF8tkAAAAFAQAADwAAAAAAAAAAAAAA&#10;AADKBAAAZHJzL2Rvd25yZXYueG1sUEsFBgAAAAAEAAQA8wAAANAFAAAAAA==&#10;" fillcolor="window" strokecolor="windowText" strokeweight="1.5pt">
                <v:path arrowok="t"/>
                <v:textbox>
                  <w:txbxContent>
                    <w:p w14:paraId="4C27C1D6"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76139D8B" w14:textId="77777777" w:rsidTr="00ED1E4B">
        <w:tc>
          <w:tcPr>
            <w:tcW w:w="5045" w:type="dxa"/>
            <w:shd w:val="clear" w:color="auto" w:fill="FFFFFF"/>
          </w:tcPr>
          <w:p w14:paraId="5B62D620" w14:textId="19386E65"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5896127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9888429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79BD827B"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7639909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72540542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7643A85C"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1C9EBF0B" w14:textId="483527D4"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71557945"/>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1113D8F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13927721"/>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41768E7C"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1675757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7C450B54"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9030153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7FD07F03"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6891595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CA58CB3" w14:textId="77777777" w:rsidR="00847DAE" w:rsidRPr="00C41289" w:rsidRDefault="00847DAE" w:rsidP="00ED1E4B">
            <w:pPr>
              <w:rPr>
                <w:rFonts w:asciiTheme="majorBidi" w:hAnsiTheme="majorBidi" w:cstheme="majorBidi"/>
                <w:b/>
              </w:rPr>
            </w:pPr>
          </w:p>
        </w:tc>
      </w:tr>
      <w:tr w:rsidR="00847DAE" w:rsidRPr="00C41289" w14:paraId="1B0619AA" w14:textId="77777777" w:rsidTr="00ED1E4B">
        <w:tc>
          <w:tcPr>
            <w:tcW w:w="5045" w:type="dxa"/>
            <w:shd w:val="clear" w:color="auto" w:fill="FFFFFF"/>
          </w:tcPr>
          <w:p w14:paraId="698FDAB3"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41304472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99295278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EC5F2F2" w14:textId="77777777" w:rsidR="00847DAE" w:rsidRPr="00C41289" w:rsidRDefault="00847DAE" w:rsidP="00ED1E4B">
            <w:pPr>
              <w:rPr>
                <w:rFonts w:asciiTheme="majorBidi" w:hAnsiTheme="majorBidi" w:cstheme="majorBidi"/>
              </w:rPr>
            </w:pPr>
          </w:p>
        </w:tc>
      </w:tr>
      <w:tr w:rsidR="00847DAE" w:rsidRPr="00C41289" w14:paraId="17AC0AD5" w14:textId="77777777" w:rsidTr="00ED1E4B">
        <w:tc>
          <w:tcPr>
            <w:tcW w:w="5045" w:type="dxa"/>
            <w:shd w:val="clear" w:color="auto" w:fill="FFFFFF"/>
          </w:tcPr>
          <w:p w14:paraId="541349E0"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20780051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5264773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05FC48" w14:textId="77777777" w:rsidR="00847DAE" w:rsidRPr="00C41289" w:rsidRDefault="00847DAE" w:rsidP="00ED1E4B">
            <w:pPr>
              <w:rPr>
                <w:rFonts w:asciiTheme="majorBidi" w:hAnsiTheme="majorBidi" w:cstheme="majorBidi"/>
              </w:rPr>
            </w:pPr>
          </w:p>
        </w:tc>
      </w:tr>
      <w:tr w:rsidR="00847DAE" w:rsidRPr="00C41289" w14:paraId="74CD774D" w14:textId="77777777" w:rsidTr="00ED1E4B">
        <w:tc>
          <w:tcPr>
            <w:tcW w:w="5045" w:type="dxa"/>
            <w:shd w:val="clear" w:color="auto" w:fill="FFFFFF"/>
          </w:tcPr>
          <w:p w14:paraId="3E285B75" w14:textId="030392A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33975289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021624313"/>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2D496C53" w14:textId="77777777" w:rsidR="00847DAE" w:rsidRPr="00C41289" w:rsidRDefault="00847DAE" w:rsidP="00ED1E4B">
            <w:pPr>
              <w:rPr>
                <w:rFonts w:asciiTheme="majorBidi" w:hAnsiTheme="majorBidi" w:cstheme="majorBidi"/>
              </w:rPr>
            </w:pPr>
          </w:p>
        </w:tc>
      </w:tr>
      <w:tr w:rsidR="00847DAE" w:rsidRPr="00C41289" w14:paraId="00D1A190" w14:textId="77777777" w:rsidTr="00ED1E4B">
        <w:tc>
          <w:tcPr>
            <w:tcW w:w="5045" w:type="dxa"/>
            <w:shd w:val="clear" w:color="auto" w:fill="FFFFFF"/>
          </w:tcPr>
          <w:p w14:paraId="0966CC4C" w14:textId="23211F70"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475210211"/>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36297999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47B834E2" w14:textId="77777777" w:rsidR="00847DAE" w:rsidRPr="00C41289" w:rsidRDefault="00847DAE" w:rsidP="00ED1E4B">
            <w:pPr>
              <w:rPr>
                <w:rFonts w:asciiTheme="majorBidi" w:hAnsiTheme="majorBidi" w:cstheme="majorBidi"/>
              </w:rPr>
            </w:pPr>
          </w:p>
        </w:tc>
      </w:tr>
      <w:tr w:rsidR="00847DAE" w:rsidRPr="00C41289" w14:paraId="67181A02" w14:textId="77777777" w:rsidTr="00ED1E4B">
        <w:tc>
          <w:tcPr>
            <w:tcW w:w="5045" w:type="dxa"/>
            <w:shd w:val="clear" w:color="auto" w:fill="FFFFFF"/>
          </w:tcPr>
          <w:p w14:paraId="052FD487" w14:textId="1F10B871"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48022554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146240344"/>
                <w14:checkbox>
                  <w14:checked w14:val="1"/>
                  <w14:checkedState w14:val="2612" w14:font="MS Gothic"/>
                  <w14:uncheckedState w14:val="2610" w14:font="MS Gothic"/>
                </w14:checkbox>
              </w:sdtPr>
              <w:sdtContent>
                <w:r w:rsidR="00E44601" w:rsidRPr="00E44601">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16F8EFE6" w14:textId="77777777" w:rsidR="00847DAE" w:rsidRPr="00C41289" w:rsidRDefault="00847DAE" w:rsidP="00ED1E4B">
            <w:pPr>
              <w:rPr>
                <w:rFonts w:asciiTheme="majorBidi" w:hAnsiTheme="majorBidi" w:cstheme="majorBidi"/>
              </w:rPr>
            </w:pPr>
          </w:p>
        </w:tc>
      </w:tr>
      <w:tr w:rsidR="00847DAE" w:rsidRPr="00C41289" w14:paraId="073ACF11" w14:textId="77777777" w:rsidTr="00ED1E4B">
        <w:tc>
          <w:tcPr>
            <w:tcW w:w="5045" w:type="dxa"/>
            <w:shd w:val="clear" w:color="auto" w:fill="FFFFFF"/>
          </w:tcPr>
          <w:p w14:paraId="22AABC4A"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207185246"/>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0B062EB7" w14:textId="77777777" w:rsidR="00847DAE" w:rsidRPr="00C41289" w:rsidRDefault="00847DAE" w:rsidP="00ED1E4B">
            <w:pPr>
              <w:rPr>
                <w:rFonts w:asciiTheme="majorBidi" w:hAnsiTheme="majorBidi" w:cstheme="majorBidi"/>
              </w:rPr>
            </w:pPr>
          </w:p>
        </w:tc>
      </w:tr>
      <w:tr w:rsidR="00847DAE" w:rsidRPr="00C41289" w14:paraId="3C795D4C" w14:textId="77777777" w:rsidTr="00ED1E4B">
        <w:tc>
          <w:tcPr>
            <w:tcW w:w="10080" w:type="dxa"/>
            <w:gridSpan w:val="2"/>
            <w:shd w:val="clear" w:color="auto" w:fill="FFFFFF"/>
          </w:tcPr>
          <w:p w14:paraId="76267592"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909529741"/>
                <w:placeholder>
                  <w:docPart w:val="4FB6C12E0D154EAE8FDA421B5C7F2664"/>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5E491EF3" w14:textId="77777777" w:rsidTr="00ED1E4B">
        <w:tc>
          <w:tcPr>
            <w:tcW w:w="10080" w:type="dxa"/>
            <w:gridSpan w:val="2"/>
            <w:shd w:val="clear" w:color="auto" w:fill="FFFFFF"/>
          </w:tcPr>
          <w:p w14:paraId="16FCFEC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02C808A5" w14:textId="7E0BC2BC"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75039938"/>
                <w14:checkbox>
                  <w14:checked w14:val="1"/>
                  <w14:checkedState w14:val="2612" w14:font="MS Gothic"/>
                  <w14:uncheckedState w14:val="2610" w14:font="MS Gothic"/>
                </w14:checkbox>
              </w:sdtPr>
              <w:sdtContent>
                <w:r w:rsidR="00E44601" w:rsidRPr="00E44601">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898357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848048522"/>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441973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87878431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3454123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400572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46296348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4F005352" w14:textId="7E6F4FED"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81868563"/>
                <w14:checkbox>
                  <w14:checked w14:val="0"/>
                  <w14:checkedState w14:val="2612" w14:font="MS Gothic"/>
                  <w14:uncheckedState w14:val="2610" w14:font="MS Gothic"/>
                </w14:checkbox>
              </w:sdtPr>
              <w:sdtContent>
                <w:r w:rsidR="00E44601">
                  <w:rPr>
                    <w:rFonts w:ascii="MS Gothic" w:eastAsia="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50643604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151792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7873891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59323781"/>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66914460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51914243"/>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73574108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5A893F2A"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99942897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11714071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98254575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8184974"/>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0467734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3793678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8641203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8451578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10A7D4D4" w14:textId="00BB7F71" w:rsidR="00847DAE" w:rsidRDefault="00847DAE" w:rsidP="00E10B12">
      <w:pPr>
        <w:rPr>
          <w:rFonts w:asciiTheme="majorBidi" w:hAnsiTheme="majorBidi" w:cstheme="majorBidi"/>
        </w:rPr>
      </w:pPr>
    </w:p>
    <w:p w14:paraId="3414C4EE" w14:textId="77777777" w:rsidR="00847DAE" w:rsidRDefault="00847DAE">
      <w:pPr>
        <w:rPr>
          <w:rFonts w:asciiTheme="majorBidi" w:hAnsiTheme="majorBidi" w:cstheme="majorBidi"/>
        </w:rPr>
      </w:pPr>
      <w:r>
        <w:rPr>
          <w:rFonts w:asciiTheme="majorBidi" w:hAnsiTheme="majorBidi" w:cstheme="majorBidi"/>
        </w:rPr>
        <w:br w:type="page"/>
      </w:r>
    </w:p>
    <w:p w14:paraId="1D2CF9EA" w14:textId="77777777" w:rsidR="00D074DD" w:rsidRPr="00C41289" w:rsidRDefault="00D074DD" w:rsidP="00D074DD">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074DD" w:rsidRPr="00C41289" w14:paraId="32AF05A6" w14:textId="77777777" w:rsidTr="00ED1E4B">
        <w:tc>
          <w:tcPr>
            <w:tcW w:w="4788" w:type="dxa"/>
            <w:vAlign w:val="center"/>
          </w:tcPr>
          <w:p w14:paraId="617C4B0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1093208492"/>
                <w:placeholder>
                  <w:docPart w:val="CB51A8BF2F1D45A28433BFB364DFA242"/>
                </w:placeholder>
                <w:date w:fullDate="2024-02-11T00:00:00Z">
                  <w:dateFormat w:val="dd/MM/yyyy"/>
                  <w:lid w:val="ar-EG"/>
                  <w:storeMappedDataAs w:val="dateTime"/>
                  <w:calendar w:val="gregorian"/>
                </w:date>
              </w:sdtPr>
              <w:sdtContent>
                <w:r>
                  <w:rPr>
                    <w:rFonts w:asciiTheme="majorBidi" w:hAnsiTheme="majorBidi" w:cstheme="majorBidi" w:hint="cs"/>
                    <w:color w:val="808080"/>
                    <w:rtl/>
                    <w:lang w:bidi="ar-EG"/>
                  </w:rPr>
                  <w:t>‏11‏/02‏/2024</w:t>
                </w:r>
              </w:sdtContent>
            </w:sdt>
          </w:p>
        </w:tc>
        <w:tc>
          <w:tcPr>
            <w:tcW w:w="4788" w:type="dxa"/>
            <w:vAlign w:val="center"/>
          </w:tcPr>
          <w:p w14:paraId="7856BD74" w14:textId="77777777" w:rsidR="00D074DD" w:rsidRPr="00C41289" w:rsidRDefault="00D074DD"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676918703"/>
                <w:placeholder>
                  <w:docPart w:val="4241A449B382462B8471860EEF73FF99"/>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D074DD" w:rsidRPr="00C41289" w14:paraId="019BCEF4" w14:textId="77777777" w:rsidTr="00ED1E4B">
        <w:tc>
          <w:tcPr>
            <w:tcW w:w="4788" w:type="dxa"/>
            <w:vAlign w:val="center"/>
          </w:tcPr>
          <w:p w14:paraId="7F788A8A"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57412265"/>
                <w:placeholder>
                  <w:docPart w:val="5E77FDC5E0F1457792A133BCA125EB8C"/>
                </w:placeholder>
                <w:text/>
              </w:sdtPr>
              <w:sdtContent>
                <w:r>
                  <w:rPr>
                    <w:rFonts w:asciiTheme="majorBidi" w:hAnsiTheme="majorBidi" w:cstheme="majorBidi"/>
                  </w:rPr>
                  <w:t>Ahmed Ismail</w:t>
                </w:r>
              </w:sdtContent>
            </w:sdt>
          </w:p>
        </w:tc>
        <w:tc>
          <w:tcPr>
            <w:tcW w:w="4788" w:type="dxa"/>
            <w:vAlign w:val="center"/>
          </w:tcPr>
          <w:p w14:paraId="4E67DD26" w14:textId="77777777" w:rsidR="00D074DD" w:rsidRPr="00C41289" w:rsidRDefault="00D074DD"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488253203"/>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21B086E1" w14:textId="77777777" w:rsidTr="00ED1E4B">
        <w:tc>
          <w:tcPr>
            <w:tcW w:w="4788" w:type="dxa"/>
            <w:vAlign w:val="center"/>
          </w:tcPr>
          <w:p w14:paraId="515F1971" w14:textId="77777777" w:rsidR="00D074DD" w:rsidRPr="00C41289" w:rsidRDefault="00D074DD" w:rsidP="00ED1E4B">
            <w:pPr>
              <w:rPr>
                <w:rFonts w:asciiTheme="majorBidi" w:hAnsiTheme="majorBidi" w:cstheme="majorBidi"/>
                <w:b/>
              </w:rPr>
            </w:pPr>
          </w:p>
        </w:tc>
        <w:tc>
          <w:tcPr>
            <w:tcW w:w="4788" w:type="dxa"/>
            <w:vAlign w:val="center"/>
          </w:tcPr>
          <w:p w14:paraId="485FE3BC" w14:textId="77777777" w:rsidR="00D074DD" w:rsidRPr="00C41289" w:rsidRDefault="00D074DD" w:rsidP="00ED1E4B">
            <w:pPr>
              <w:rPr>
                <w:rFonts w:asciiTheme="majorBidi" w:hAnsiTheme="majorBidi" w:cstheme="majorBidi"/>
                <w:b/>
              </w:rPr>
            </w:pPr>
          </w:p>
        </w:tc>
      </w:tr>
    </w:tbl>
    <w:p w14:paraId="0C332894" w14:textId="77777777" w:rsidR="00D074DD" w:rsidRPr="00C41289" w:rsidRDefault="00D074DD" w:rsidP="00D074D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8112" behindDoc="1" locked="0" layoutInCell="1" allowOverlap="1" wp14:anchorId="6D3AD890" wp14:editId="0592FA29">
                <wp:simplePos x="0" y="0"/>
                <wp:positionH relativeFrom="column">
                  <wp:posOffset>4445</wp:posOffset>
                </wp:positionH>
                <wp:positionV relativeFrom="paragraph">
                  <wp:posOffset>21590</wp:posOffset>
                </wp:positionV>
                <wp:extent cx="1466850" cy="361950"/>
                <wp:effectExtent l="0" t="0" r="0" b="0"/>
                <wp:wrapNone/>
                <wp:docPr id="856044506"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D3AD890" id="_x0000_s1043" style="position:absolute;margin-left:.35pt;margin-top:1.7pt;width:115.5pt;height:2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CxnxudwAgAACQUAAA4AAAAAAAAAAAAAAAAA&#10;LgIAAGRycy9lMm9Eb2MueG1sUEsBAi0AFAAGAAgAAAAhABd6cDzaAAAABQEAAA8AAAAAAAAAAAAA&#10;AAAAygQAAGRycy9kb3ducmV2LnhtbFBLBQYAAAAABAAEAPMAAADRBQAAAAA=&#10;" fillcolor="window" strokecolor="windowText" strokeweight="1.5pt">
                <v:path arrowok="t"/>
                <v:textbox>
                  <w:txbxContent>
                    <w:p w14:paraId="49CD27E1" w14:textId="77777777" w:rsidR="00D074DD" w:rsidRPr="00314F17" w:rsidRDefault="00D074DD" w:rsidP="00D074DD">
                      <w:pPr>
                        <w:jc w:val="center"/>
                        <w:rPr>
                          <w:b/>
                          <w:i/>
                          <w:color w:val="000000"/>
                          <w:sz w:val="24"/>
                        </w:rPr>
                      </w:pPr>
                      <w:r w:rsidRPr="00314F17">
                        <w:rPr>
                          <w:b/>
                          <w:i/>
                          <w:color w:val="000000"/>
                          <w:sz w:val="24"/>
                        </w:rPr>
                        <w:t>General Elements</w:t>
                      </w:r>
                    </w:p>
                  </w:txbxContent>
                </v:textbox>
              </v:roundrect>
            </w:pict>
          </mc:Fallback>
        </mc:AlternateContent>
      </w:r>
    </w:p>
    <w:p w14:paraId="21A86A25"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D074DD" w:rsidRPr="00C41289" w14:paraId="5E5D7C3E" w14:textId="77777777" w:rsidTr="00ED1E4B">
        <w:tc>
          <w:tcPr>
            <w:tcW w:w="4248" w:type="dxa"/>
            <w:shd w:val="clear" w:color="auto" w:fill="FFFFFF"/>
          </w:tcPr>
          <w:p w14:paraId="54FCBFA4" w14:textId="7B24F7A0" w:rsidR="00D074DD" w:rsidRPr="00C41289" w:rsidRDefault="00D074DD"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664891403"/>
                <w:placeholder>
                  <w:docPart w:val="A2850BF09F444E85AAB4CC5EFCA7990A"/>
                </w:placeholder>
                <w:text/>
              </w:sdtPr>
              <w:sdtContent>
                <w:r w:rsidRPr="005E3F7D">
                  <w:rPr>
                    <w:rFonts w:asciiTheme="majorBidi" w:hAnsiTheme="majorBidi" w:cstheme="majorBidi"/>
                    <w:lang w:bidi="ar-EG"/>
                  </w:rPr>
                  <w:t xml:space="preserve"> </w:t>
                </w:r>
                <w:r w:rsidRPr="00786D42">
                  <w:rPr>
                    <w:rFonts w:asciiTheme="majorBidi" w:hAnsiTheme="majorBidi" w:cstheme="majorBidi"/>
                    <w:lang w:bidi="ar-EG"/>
                  </w:rPr>
                  <w:t xml:space="preserve"> </w:t>
                </w:r>
                <w:proofErr w:type="spellStart"/>
                <w:r w:rsidRPr="00786D42">
                  <w:rPr>
                    <w:rFonts w:asciiTheme="majorBidi" w:hAnsiTheme="majorBidi" w:cstheme="majorBidi"/>
                    <w:lang w:bidi="ar-EG"/>
                  </w:rPr>
                  <w:t>cust</w:t>
                </w:r>
                <w:r>
                  <w:rPr>
                    <w:rFonts w:asciiTheme="majorBidi" w:hAnsiTheme="majorBidi" w:cstheme="majorBidi"/>
                    <w:lang w:bidi="ar-EG"/>
                  </w:rPr>
                  <w:t>Status</w:t>
                </w:r>
                <w:proofErr w:type="spellEnd"/>
                <w:r>
                  <w:rPr>
                    <w:rFonts w:asciiTheme="majorBidi" w:hAnsiTheme="majorBidi" w:cstheme="majorBidi"/>
                    <w:lang w:bidi="ar-EG"/>
                  </w:rPr>
                  <w:t xml:space="preserve"> </w:t>
                </w:r>
              </w:sdtContent>
            </w:sdt>
          </w:p>
        </w:tc>
        <w:tc>
          <w:tcPr>
            <w:tcW w:w="5822" w:type="dxa"/>
            <w:shd w:val="clear" w:color="auto" w:fill="FFFFFF"/>
          </w:tcPr>
          <w:p w14:paraId="7F50EB3D" w14:textId="77777777" w:rsidR="00D074DD" w:rsidRPr="00C41289" w:rsidRDefault="00D074DD"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24084961"/>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90699093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6007958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D074DD" w:rsidRPr="00C41289" w14:paraId="24F6B128" w14:textId="77777777" w:rsidTr="00ED1E4B">
        <w:tc>
          <w:tcPr>
            <w:tcW w:w="4248" w:type="dxa"/>
            <w:shd w:val="clear" w:color="auto" w:fill="FFFFFF"/>
          </w:tcPr>
          <w:p w14:paraId="437444B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1134952629"/>
                <w:placeholder>
                  <w:docPart w:val="A2850BF09F444E85AAB4CC5EFCA7990A"/>
                </w:placeholder>
                <w:text/>
              </w:sdtPr>
              <w:sdtContent>
                <w:r w:rsidRPr="004C16AD">
                  <w:rPr>
                    <w:rFonts w:asciiTheme="majorBidi" w:hAnsiTheme="majorBidi" w:cstheme="majorBidi"/>
                  </w:rPr>
                  <w:t xml:space="preserve"> </w:t>
                </w:r>
                <w:r>
                  <w:rPr>
                    <w:rFonts w:asciiTheme="majorBidi" w:hAnsiTheme="majorBidi" w:cstheme="majorBidi"/>
                  </w:rPr>
                  <w:t>customers</w:t>
                </w:r>
                <w:r w:rsidRPr="004C16AD">
                  <w:rPr>
                    <w:rFonts w:asciiTheme="majorBidi" w:hAnsiTheme="majorBidi" w:cstheme="majorBidi"/>
                  </w:rPr>
                  <w:t xml:space="preserve"> </w:t>
                </w:r>
              </w:sdtContent>
            </w:sdt>
          </w:p>
        </w:tc>
        <w:tc>
          <w:tcPr>
            <w:tcW w:w="5822" w:type="dxa"/>
            <w:vMerge w:val="restart"/>
            <w:shd w:val="clear" w:color="auto" w:fill="FFFFFF"/>
          </w:tcPr>
          <w:p w14:paraId="5E7E0E4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D074DD" w:rsidRPr="00C41289" w14:paraId="0C4E1DA8" w14:textId="77777777" w:rsidTr="00ED1E4B">
        <w:tc>
          <w:tcPr>
            <w:tcW w:w="4248" w:type="dxa"/>
            <w:shd w:val="clear" w:color="auto" w:fill="FFFFFF"/>
          </w:tcPr>
          <w:p w14:paraId="26F70C9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1553267358"/>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EAA09FD" w14:textId="77777777" w:rsidR="00D074DD" w:rsidRPr="00C41289" w:rsidRDefault="00D074DD" w:rsidP="00ED1E4B">
            <w:pPr>
              <w:rPr>
                <w:rFonts w:asciiTheme="majorBidi" w:hAnsiTheme="majorBidi" w:cstheme="majorBidi"/>
              </w:rPr>
            </w:pPr>
          </w:p>
        </w:tc>
      </w:tr>
      <w:tr w:rsidR="00D074DD" w:rsidRPr="00C41289" w14:paraId="119252DD" w14:textId="77777777" w:rsidTr="00ED1E4B">
        <w:tc>
          <w:tcPr>
            <w:tcW w:w="10070" w:type="dxa"/>
            <w:gridSpan w:val="2"/>
            <w:shd w:val="clear" w:color="auto" w:fill="FFFFFF"/>
          </w:tcPr>
          <w:p w14:paraId="2BD47B7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52070498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49720BCE" w14:textId="77777777" w:rsidTr="00ED1E4B">
        <w:tc>
          <w:tcPr>
            <w:tcW w:w="10070" w:type="dxa"/>
            <w:gridSpan w:val="2"/>
            <w:shd w:val="clear" w:color="auto" w:fill="FFFFFF"/>
          </w:tcPr>
          <w:p w14:paraId="3581A3B4" w14:textId="77777777" w:rsidR="00D074DD" w:rsidRPr="00C41289" w:rsidRDefault="00D074DD"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677305117"/>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06B7D3E8" w14:textId="77777777" w:rsidTr="00ED1E4B">
        <w:tc>
          <w:tcPr>
            <w:tcW w:w="10070" w:type="dxa"/>
            <w:gridSpan w:val="2"/>
            <w:shd w:val="clear" w:color="auto" w:fill="FFFFFF"/>
          </w:tcPr>
          <w:p w14:paraId="373BA864" w14:textId="543CB507" w:rsidR="00D074DD" w:rsidRPr="00C41289" w:rsidRDefault="00D074DD"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442991923"/>
                <w:placeholder>
                  <w:docPart w:val="A2850BF09F444E85AAB4CC5EFCA7990A"/>
                </w:placeholder>
                <w:text/>
              </w:sdtPr>
              <w:sdtContent>
                <w:r w:rsidRPr="00336221">
                  <w:rPr>
                    <w:rFonts w:asciiTheme="majorBidi" w:hAnsiTheme="majorBidi" w:cstheme="majorBidi"/>
                  </w:rPr>
                  <w:t>a</w:t>
                </w:r>
                <w:r>
                  <w:rPr>
                    <w:rFonts w:asciiTheme="majorBidi" w:hAnsiTheme="majorBidi" w:cstheme="majorBidi"/>
                  </w:rPr>
                  <w:t>n</w:t>
                </w:r>
                <w:r w:rsidRPr="00336221">
                  <w:rPr>
                    <w:rFonts w:asciiTheme="majorBidi" w:hAnsiTheme="majorBidi" w:cstheme="majorBidi"/>
                  </w:rPr>
                  <w:t xml:space="preserve"> identifier for the Living city </w:t>
                </w:r>
                <w:r>
                  <w:rPr>
                    <w:rFonts w:asciiTheme="majorBidi" w:hAnsiTheme="majorBidi" w:cstheme="majorBidi"/>
                  </w:rPr>
                  <w:t>of each customer</w:t>
                </w:r>
              </w:sdtContent>
            </w:sdt>
          </w:p>
        </w:tc>
      </w:tr>
    </w:tbl>
    <w:p w14:paraId="55491B02"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9136" behindDoc="1" locked="0" layoutInCell="1" allowOverlap="1" wp14:anchorId="7293B575" wp14:editId="27A53D0C">
                <wp:simplePos x="0" y="0"/>
                <wp:positionH relativeFrom="column">
                  <wp:posOffset>-4445</wp:posOffset>
                </wp:positionH>
                <wp:positionV relativeFrom="paragraph">
                  <wp:posOffset>22860</wp:posOffset>
                </wp:positionV>
                <wp:extent cx="1466850" cy="361950"/>
                <wp:effectExtent l="0" t="0" r="0" b="0"/>
                <wp:wrapNone/>
                <wp:docPr id="94832897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93B575" id="_x0000_s1044" style="position:absolute;margin-left:-.35pt;margin-top:1.8pt;width:115.5pt;height:28.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C6RDhFcAIAAAkFAAAOAAAAAAAAAAAAAAAA&#10;AC4CAABkcnMvZTJvRG9jLnhtbFBLAQItABQABgAIAAAAIQA1Op9+2wAAAAYBAAAPAAAAAAAAAAAA&#10;AAAAAMoEAABkcnMvZG93bnJldi54bWxQSwUGAAAAAAQABADzAAAA0gUAAAAA&#10;" fillcolor="window" strokecolor="windowText" strokeweight="1.5pt">
                <v:path arrowok="t"/>
                <v:textbox>
                  <w:txbxContent>
                    <w:p w14:paraId="5E7FC9EA" w14:textId="77777777" w:rsidR="00D074DD" w:rsidRPr="00314F17" w:rsidRDefault="00D074DD" w:rsidP="00D074DD">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D074DD" w:rsidRPr="00C41289" w14:paraId="78D01F1E" w14:textId="77777777" w:rsidTr="00ED1E4B">
        <w:tc>
          <w:tcPr>
            <w:tcW w:w="4057" w:type="dxa"/>
            <w:shd w:val="clear" w:color="auto" w:fill="FFFFFF"/>
          </w:tcPr>
          <w:p w14:paraId="709E109D"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413754911"/>
                <w:placeholder>
                  <w:docPart w:val="A2850BF09F444E85AAB4CC5EFCA7990A"/>
                </w:placeholder>
                <w:text/>
              </w:sdtPr>
              <w:sdtContent>
                <w:r>
                  <w:rPr>
                    <w:rFonts w:asciiTheme="majorBidi" w:hAnsiTheme="majorBidi" w:cstheme="majorBidi"/>
                  </w:rPr>
                  <w:t xml:space="preserve">character </w:t>
                </w:r>
              </w:sdtContent>
            </w:sdt>
          </w:p>
        </w:tc>
        <w:tc>
          <w:tcPr>
            <w:tcW w:w="6023" w:type="dxa"/>
            <w:vMerge w:val="restart"/>
            <w:shd w:val="clear" w:color="auto" w:fill="FFFFFF"/>
          </w:tcPr>
          <w:p w14:paraId="7AF03EA8"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Character Support:</w:t>
            </w:r>
          </w:p>
          <w:p w14:paraId="6DA0BB5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81540081"/>
                <w14:checkbox>
                  <w14:checked w14:val="1"/>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Letters</w:t>
            </w:r>
            <w:r w:rsidR="00D074DD" w:rsidRPr="00C41289">
              <w:rPr>
                <w:rFonts w:asciiTheme="majorBidi" w:hAnsiTheme="majorBidi" w:cstheme="majorBidi"/>
              </w:rPr>
              <w:tab/>
              <w:t>(A-Z)</w:t>
            </w:r>
            <w:r w:rsidR="00D074DD" w:rsidRPr="00C41289">
              <w:rPr>
                <w:rFonts w:asciiTheme="majorBidi" w:hAnsiTheme="majorBidi" w:cstheme="majorBidi"/>
              </w:rPr>
              <w:tab/>
            </w:r>
            <w:sdt>
              <w:sdtPr>
                <w:rPr>
                  <w:rFonts w:asciiTheme="majorBidi" w:hAnsiTheme="majorBidi" w:cstheme="majorBidi"/>
                </w:rPr>
                <w:id w:val="213049965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Keyboard</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rPr>
              <w:t>, /</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r w:rsidR="00D074DD">
              <w:rPr>
                <w:rFonts w:asciiTheme="majorBidi" w:hAnsiTheme="majorBidi" w:cstheme="majorBidi"/>
              </w:rPr>
              <w:t xml:space="preserve"> </w:t>
            </w:r>
            <w:r w:rsidR="00D074DD" w:rsidRPr="00C41289">
              <w:rPr>
                <w:rFonts w:asciiTheme="majorBidi" w:hAnsiTheme="majorBidi" w:cstheme="majorBidi"/>
              </w:rPr>
              <w:t>%)</w:t>
            </w:r>
          </w:p>
          <w:p w14:paraId="4A3F4893" w14:textId="77777777" w:rsidR="00D074DD"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622886674"/>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Numbers</w:t>
            </w:r>
            <w:r w:rsidR="00D074DD" w:rsidRPr="00C41289">
              <w:rPr>
                <w:rFonts w:asciiTheme="majorBidi" w:hAnsiTheme="majorBidi" w:cstheme="majorBidi"/>
              </w:rPr>
              <w:tab/>
              <w:t>(0-9)</w:t>
            </w:r>
            <w:r w:rsidR="00D074DD" w:rsidRPr="00C41289">
              <w:rPr>
                <w:rFonts w:asciiTheme="majorBidi" w:hAnsiTheme="majorBidi" w:cstheme="majorBidi"/>
              </w:rPr>
              <w:tab/>
            </w:r>
            <w:sdt>
              <w:sdtPr>
                <w:rPr>
                  <w:rFonts w:asciiTheme="majorBidi" w:hAnsiTheme="majorBidi" w:cstheme="majorBidi"/>
                </w:rPr>
                <w:id w:val="6617456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Special</w:t>
            </w:r>
            <w:r w:rsidR="00D074DD" w:rsidRPr="00C41289">
              <w:rPr>
                <w:rFonts w:asciiTheme="majorBidi" w:hAnsiTheme="majorBidi" w:cstheme="majorBidi"/>
              </w:rPr>
              <w:tab/>
              <w:t>(©</w:t>
            </w:r>
            <w:r w:rsidR="00D074DD">
              <w:rPr>
                <w:rFonts w:asciiTheme="majorBidi" w:hAnsiTheme="majorBidi" w:cstheme="majorBidi"/>
              </w:rPr>
              <w:t xml:space="preserve"> </w:t>
            </w:r>
            <w:r w:rsidR="00D074DD" w:rsidRPr="00C41289">
              <w:rPr>
                <w:rFonts w:asciiTheme="majorBidi" w:hAnsiTheme="majorBidi" w:cstheme="majorBidi"/>
                <w:sz w:val="32"/>
              </w:rPr>
              <w:t>®</w:t>
            </w:r>
            <w:r w:rsidR="00D074DD" w:rsidRPr="00C41289">
              <w:rPr>
                <w:rFonts w:asciiTheme="majorBidi" w:hAnsiTheme="majorBidi" w:cstheme="majorBidi"/>
              </w:rPr>
              <w:t xml:space="preserve"> ™</w:t>
            </w:r>
            <w:r w:rsidR="00D074DD">
              <w:rPr>
                <w:rFonts w:asciiTheme="majorBidi" w:hAnsiTheme="majorBidi" w:cstheme="majorBidi"/>
              </w:rPr>
              <w:t xml:space="preserve"> </w:t>
            </w:r>
            <w:r w:rsidR="00D074DD" w:rsidRPr="00C41289">
              <w:rPr>
                <w:rFonts w:asciiTheme="majorBidi" w:hAnsiTheme="majorBidi" w:cstheme="majorBidi"/>
              </w:rPr>
              <w:t xml:space="preserve">£ π)  </w:t>
            </w:r>
          </w:p>
        </w:tc>
      </w:tr>
      <w:tr w:rsidR="00D074DD" w:rsidRPr="00C41289" w14:paraId="02A114C4" w14:textId="77777777" w:rsidTr="00ED1E4B">
        <w:tc>
          <w:tcPr>
            <w:tcW w:w="4057" w:type="dxa"/>
            <w:shd w:val="clear" w:color="auto" w:fill="FFFFFF"/>
          </w:tcPr>
          <w:p w14:paraId="6346BB6E" w14:textId="77777777" w:rsidR="00D074DD" w:rsidRPr="00C41289" w:rsidRDefault="00D074DD"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729273309"/>
                <w:placeholder>
                  <w:docPart w:val="A2850BF09F444E85AAB4CC5EFCA7990A"/>
                </w:placeholder>
                <w:text/>
              </w:sdtPr>
              <w:sdtContent>
                <w:r w:rsidRPr="00596C5A">
                  <w:rPr>
                    <w:rFonts w:asciiTheme="majorBidi" w:hAnsiTheme="majorBidi" w:cstheme="majorBidi"/>
                  </w:rPr>
                  <w:t>35</w:t>
                </w:r>
              </w:sdtContent>
            </w:sdt>
          </w:p>
        </w:tc>
        <w:tc>
          <w:tcPr>
            <w:tcW w:w="6023" w:type="dxa"/>
            <w:vMerge/>
            <w:shd w:val="clear" w:color="auto" w:fill="FFFFFF"/>
          </w:tcPr>
          <w:p w14:paraId="2B915CC7" w14:textId="77777777" w:rsidR="00D074DD" w:rsidRPr="00C41289" w:rsidRDefault="00D074DD" w:rsidP="00ED1E4B">
            <w:pPr>
              <w:rPr>
                <w:rFonts w:asciiTheme="majorBidi" w:hAnsiTheme="majorBidi" w:cstheme="majorBidi"/>
              </w:rPr>
            </w:pPr>
          </w:p>
        </w:tc>
      </w:tr>
      <w:tr w:rsidR="00D074DD" w:rsidRPr="00C41289" w14:paraId="25C94238" w14:textId="77777777" w:rsidTr="00ED1E4B">
        <w:tc>
          <w:tcPr>
            <w:tcW w:w="4057" w:type="dxa"/>
            <w:shd w:val="clear" w:color="auto" w:fill="FFFFFF"/>
          </w:tcPr>
          <w:p w14:paraId="78A647D7"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84760661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1E1EFC7E" w14:textId="77777777" w:rsidR="00D074DD" w:rsidRPr="00C41289" w:rsidRDefault="00D074DD" w:rsidP="00ED1E4B">
            <w:pPr>
              <w:rPr>
                <w:rFonts w:asciiTheme="majorBidi" w:hAnsiTheme="majorBidi" w:cstheme="majorBidi"/>
              </w:rPr>
            </w:pPr>
          </w:p>
        </w:tc>
      </w:tr>
      <w:tr w:rsidR="00D074DD" w:rsidRPr="00C41289" w14:paraId="1611E805" w14:textId="77777777" w:rsidTr="00ED1E4B">
        <w:tc>
          <w:tcPr>
            <w:tcW w:w="10080" w:type="dxa"/>
            <w:gridSpan w:val="2"/>
            <w:shd w:val="clear" w:color="auto" w:fill="FFFFFF"/>
          </w:tcPr>
          <w:p w14:paraId="34FE2D05" w14:textId="77777777" w:rsidR="00D074DD" w:rsidRPr="00C41289" w:rsidRDefault="00D074DD"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89800176"/>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r w:rsidR="00D074DD" w:rsidRPr="00C41289" w14:paraId="125B5E4F" w14:textId="77777777" w:rsidTr="00ED1E4B">
        <w:tc>
          <w:tcPr>
            <w:tcW w:w="10080" w:type="dxa"/>
            <w:gridSpan w:val="2"/>
            <w:shd w:val="clear" w:color="auto" w:fill="FFFFFF"/>
          </w:tcPr>
          <w:p w14:paraId="47FEBB11" w14:textId="77777777" w:rsidR="00D074DD" w:rsidRPr="00C41289" w:rsidRDefault="00D074DD"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516116721"/>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r>
    </w:tbl>
    <w:p w14:paraId="563DBC16" w14:textId="77777777" w:rsidR="00D074DD" w:rsidRPr="00C41289" w:rsidRDefault="00D074DD" w:rsidP="00D074DD">
      <w:pPr>
        <w:spacing w:after="0" w:line="240" w:lineRule="auto"/>
        <w:rPr>
          <w:rFonts w:asciiTheme="majorBidi" w:eastAsia="Times New Roman" w:hAnsiTheme="majorBidi" w:cstheme="majorBidi"/>
          <w:kern w:val="0"/>
          <w14:ligatures w14:val="none"/>
        </w:rPr>
      </w:pPr>
    </w:p>
    <w:p w14:paraId="19658B76" w14:textId="77777777" w:rsidR="00D074DD" w:rsidRPr="00C41289" w:rsidRDefault="00D074DD" w:rsidP="00D074DD">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40160" behindDoc="1" locked="0" layoutInCell="1" allowOverlap="1" wp14:anchorId="0923AC6F" wp14:editId="389AE535">
                <wp:simplePos x="0" y="0"/>
                <wp:positionH relativeFrom="column">
                  <wp:posOffset>5080</wp:posOffset>
                </wp:positionH>
                <wp:positionV relativeFrom="paragraph">
                  <wp:posOffset>22860</wp:posOffset>
                </wp:positionV>
                <wp:extent cx="1466850" cy="361950"/>
                <wp:effectExtent l="0" t="0" r="0" b="0"/>
                <wp:wrapNone/>
                <wp:docPr id="69640420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923AC6F" id="_x0000_s1045" style="position:absolute;margin-left:.4pt;margin-top:1.8pt;width:115.5pt;height:2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BsJvDIbwIAAAkFAAAOAAAAAAAAAAAAAAAAAC4C&#10;AABkcnMvZTJvRG9jLnhtbFBLAQItABQABgAIAAAAIQA6OAXy2QAAAAUBAAAPAAAAAAAAAAAAAAAA&#10;AMkEAABkcnMvZG93bnJldi54bWxQSwUGAAAAAAQABADzAAAAzwUAAAAA&#10;" fillcolor="window" strokecolor="windowText" strokeweight="1.5pt">
                <v:path arrowok="t"/>
                <v:textbox>
                  <w:txbxContent>
                    <w:p w14:paraId="67720B6B" w14:textId="77777777" w:rsidR="00D074DD" w:rsidRPr="00314F17" w:rsidRDefault="00D074DD" w:rsidP="00D074DD">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D074DD" w:rsidRPr="00C41289" w14:paraId="4A5D124D" w14:textId="77777777" w:rsidTr="00ED1E4B">
        <w:tc>
          <w:tcPr>
            <w:tcW w:w="5045" w:type="dxa"/>
            <w:shd w:val="clear" w:color="auto" w:fill="FFFFFF"/>
          </w:tcPr>
          <w:p w14:paraId="67A3DDD2"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748424396"/>
                <w14:checkbox>
                  <w14:checked w14:val="1"/>
                  <w14:checkedState w14:val="2612" w14:font="MS Gothic"/>
                  <w14:uncheckedState w14:val="2610" w14:font="MS Gothic"/>
                </w14:checkbox>
              </w:sdtPr>
              <w:sdtContent>
                <w:r w:rsidRPr="00596C5A">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212784914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1481A4B9"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416975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20954510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4C99021B" w14:textId="77777777" w:rsidR="00D074DD" w:rsidRPr="00C41289" w:rsidRDefault="00D074DD" w:rsidP="00ED1E4B">
            <w:pPr>
              <w:rPr>
                <w:rFonts w:asciiTheme="majorBidi" w:hAnsiTheme="majorBidi" w:cstheme="majorBidi"/>
                <w:b/>
              </w:rPr>
            </w:pPr>
            <w:r w:rsidRPr="00C41289">
              <w:rPr>
                <w:rFonts w:asciiTheme="majorBidi" w:hAnsiTheme="majorBidi" w:cstheme="majorBidi"/>
                <w:b/>
              </w:rPr>
              <w:t xml:space="preserve">Edit Rule: </w:t>
            </w:r>
          </w:p>
          <w:p w14:paraId="24F2A8CA"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58988900"/>
                <w14:checkbox>
                  <w14:checked w14:val="1"/>
                  <w14:checkedState w14:val="2612" w14:font="MS Gothic"/>
                  <w14:uncheckedState w14:val="2610" w14:font="MS Gothic"/>
                </w14:checkbox>
              </w:sdtPr>
              <w:sdtContent>
                <w:r w:rsidR="00D074DD" w:rsidRPr="00E44601">
                  <w:rPr>
                    <w:rFonts w:ascii="MS Gothic" w:hAnsi="MS Gothic" w:cstheme="majorBidi" w:hint="eastAsia"/>
                  </w:rPr>
                  <w:t>☒</w:t>
                </w:r>
              </w:sdtContent>
            </w:sdt>
            <w:r w:rsidR="00D074DD" w:rsidRPr="00C41289">
              <w:rPr>
                <w:rFonts w:asciiTheme="majorBidi" w:hAnsiTheme="majorBidi" w:cstheme="majorBidi"/>
              </w:rPr>
              <w:t xml:space="preserve"> Enter Now, Edits Allowed</w:t>
            </w:r>
          </w:p>
          <w:p w14:paraId="0C422534"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751232568"/>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Now, Edits Not Allowed </w:t>
            </w:r>
          </w:p>
          <w:p w14:paraId="6099EADE"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576166622"/>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Enter Later, Edits Allowed</w:t>
            </w:r>
          </w:p>
          <w:p w14:paraId="0BD44295"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522869399"/>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Enter Later, Edits Not Allowed </w:t>
            </w:r>
          </w:p>
          <w:p w14:paraId="690B123D" w14:textId="77777777" w:rsidR="00D074DD"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71393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Not Determined at This Time</w:t>
            </w:r>
          </w:p>
          <w:p w14:paraId="68C78C45" w14:textId="77777777" w:rsidR="00D074DD" w:rsidRPr="00C41289" w:rsidRDefault="00D074DD" w:rsidP="00ED1E4B">
            <w:pPr>
              <w:rPr>
                <w:rFonts w:asciiTheme="majorBidi" w:hAnsiTheme="majorBidi" w:cstheme="majorBidi"/>
                <w:b/>
              </w:rPr>
            </w:pPr>
          </w:p>
        </w:tc>
      </w:tr>
      <w:tr w:rsidR="00D074DD" w:rsidRPr="00C41289" w14:paraId="6CC24ACE" w14:textId="77777777" w:rsidTr="00ED1E4B">
        <w:tc>
          <w:tcPr>
            <w:tcW w:w="5045" w:type="dxa"/>
            <w:shd w:val="clear" w:color="auto" w:fill="FFFFFF"/>
          </w:tcPr>
          <w:p w14:paraId="6F93E8A4"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17761230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978755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850BF29" w14:textId="77777777" w:rsidR="00D074DD" w:rsidRPr="00C41289" w:rsidRDefault="00D074DD" w:rsidP="00ED1E4B">
            <w:pPr>
              <w:rPr>
                <w:rFonts w:asciiTheme="majorBidi" w:hAnsiTheme="majorBidi" w:cstheme="majorBidi"/>
              </w:rPr>
            </w:pPr>
          </w:p>
        </w:tc>
      </w:tr>
      <w:tr w:rsidR="00D074DD" w:rsidRPr="00C41289" w14:paraId="3F10264D" w14:textId="77777777" w:rsidTr="00ED1E4B">
        <w:tc>
          <w:tcPr>
            <w:tcW w:w="5045" w:type="dxa"/>
            <w:shd w:val="clear" w:color="auto" w:fill="FFFFFF"/>
          </w:tcPr>
          <w:p w14:paraId="74BCA28A"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409456450"/>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71261985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03B482F2" w14:textId="77777777" w:rsidR="00D074DD" w:rsidRPr="00C41289" w:rsidRDefault="00D074DD" w:rsidP="00ED1E4B">
            <w:pPr>
              <w:rPr>
                <w:rFonts w:asciiTheme="majorBidi" w:hAnsiTheme="majorBidi" w:cstheme="majorBidi"/>
              </w:rPr>
            </w:pPr>
          </w:p>
        </w:tc>
      </w:tr>
      <w:tr w:rsidR="00D074DD" w:rsidRPr="00C41289" w14:paraId="3561F48B" w14:textId="77777777" w:rsidTr="00ED1E4B">
        <w:tc>
          <w:tcPr>
            <w:tcW w:w="5045" w:type="dxa"/>
            <w:shd w:val="clear" w:color="auto" w:fill="FFFFFF"/>
          </w:tcPr>
          <w:p w14:paraId="699A2E23"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4416859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913666849"/>
                <w14:checkbox>
                  <w14:checked w14:val="1"/>
                  <w14:checkedState w14:val="2612" w14:font="MS Gothic"/>
                  <w14:uncheckedState w14:val="2610" w14:font="MS Gothic"/>
                </w14:checkbox>
              </w:sdtPr>
              <w:sdtContent>
                <w:r w:rsidRPr="003211BB">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5AE8F092" w14:textId="77777777" w:rsidR="00D074DD" w:rsidRPr="00C41289" w:rsidRDefault="00D074DD" w:rsidP="00ED1E4B">
            <w:pPr>
              <w:rPr>
                <w:rFonts w:asciiTheme="majorBidi" w:hAnsiTheme="majorBidi" w:cstheme="majorBidi"/>
              </w:rPr>
            </w:pPr>
          </w:p>
        </w:tc>
      </w:tr>
      <w:tr w:rsidR="00D074DD" w:rsidRPr="00C41289" w14:paraId="2D7E0427" w14:textId="77777777" w:rsidTr="00ED1E4B">
        <w:tc>
          <w:tcPr>
            <w:tcW w:w="5045" w:type="dxa"/>
            <w:shd w:val="clear" w:color="auto" w:fill="FFFFFF"/>
          </w:tcPr>
          <w:p w14:paraId="09EF5ABB" w14:textId="77777777" w:rsidR="00D074DD" w:rsidRPr="00C41289" w:rsidRDefault="00D074DD"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406113686"/>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085517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3E78706E" w14:textId="77777777" w:rsidR="00D074DD" w:rsidRPr="00C41289" w:rsidRDefault="00D074DD" w:rsidP="00ED1E4B">
            <w:pPr>
              <w:rPr>
                <w:rFonts w:asciiTheme="majorBidi" w:hAnsiTheme="majorBidi" w:cstheme="majorBidi"/>
              </w:rPr>
            </w:pPr>
          </w:p>
        </w:tc>
      </w:tr>
      <w:tr w:rsidR="00D074DD" w:rsidRPr="00C41289" w14:paraId="49939C25" w14:textId="77777777" w:rsidTr="00ED1E4B">
        <w:tc>
          <w:tcPr>
            <w:tcW w:w="5045" w:type="dxa"/>
            <w:shd w:val="clear" w:color="auto" w:fill="FFFFFF"/>
          </w:tcPr>
          <w:p w14:paraId="56721DFD" w14:textId="77777777" w:rsidR="00D074DD" w:rsidRPr="00C41289" w:rsidRDefault="00D074DD"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54598942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200629280"/>
                <w14:checkbox>
                  <w14:checked w14:val="1"/>
                  <w14:checkedState w14:val="2612" w14:font="MS Gothic"/>
                  <w14:uncheckedState w14:val="2610" w14:font="MS Gothic"/>
                </w14:checkbox>
              </w:sdtPr>
              <w:sdtContent>
                <w:r w:rsidRPr="003211BB">
                  <w:rPr>
                    <w:rFonts w:ascii="MS Gothic" w:hAnsi="MS Gothic" w:cstheme="majorBidi" w:hint="eastAsia"/>
                    <w:b/>
                  </w:rPr>
                  <w:t>☒</w:t>
                </w:r>
              </w:sdtContent>
            </w:sdt>
            <w:r w:rsidRPr="00C41289">
              <w:rPr>
                <w:rFonts w:asciiTheme="majorBidi" w:hAnsiTheme="majorBidi" w:cstheme="majorBidi"/>
              </w:rPr>
              <w:t xml:space="preserve"> Yes</w:t>
            </w:r>
          </w:p>
        </w:tc>
        <w:tc>
          <w:tcPr>
            <w:tcW w:w="5035" w:type="dxa"/>
            <w:vMerge/>
            <w:shd w:val="clear" w:color="auto" w:fill="FFFFFF"/>
          </w:tcPr>
          <w:p w14:paraId="72F55A3C" w14:textId="77777777" w:rsidR="00D074DD" w:rsidRPr="00C41289" w:rsidRDefault="00D074DD" w:rsidP="00ED1E4B">
            <w:pPr>
              <w:rPr>
                <w:rFonts w:asciiTheme="majorBidi" w:hAnsiTheme="majorBidi" w:cstheme="majorBidi"/>
              </w:rPr>
            </w:pPr>
          </w:p>
        </w:tc>
      </w:tr>
      <w:tr w:rsidR="00D074DD" w:rsidRPr="00C41289" w14:paraId="2A1D79A6" w14:textId="77777777" w:rsidTr="00ED1E4B">
        <w:tc>
          <w:tcPr>
            <w:tcW w:w="5045" w:type="dxa"/>
            <w:shd w:val="clear" w:color="auto" w:fill="FFFFFF"/>
          </w:tcPr>
          <w:p w14:paraId="3EDA0418" w14:textId="77777777" w:rsidR="00D074DD" w:rsidRPr="00C41289" w:rsidRDefault="00D074DD"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809833469"/>
                <w:placeholder>
                  <w:docPart w:val="A2850BF09F444E85AAB4CC5EFCA7990A"/>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CDBDF97" w14:textId="77777777" w:rsidR="00D074DD" w:rsidRPr="00C41289" w:rsidRDefault="00D074DD" w:rsidP="00ED1E4B">
            <w:pPr>
              <w:rPr>
                <w:rFonts w:asciiTheme="majorBidi" w:hAnsiTheme="majorBidi" w:cstheme="majorBidi"/>
              </w:rPr>
            </w:pPr>
          </w:p>
        </w:tc>
      </w:tr>
      <w:tr w:rsidR="00D074DD" w:rsidRPr="00C41289" w14:paraId="2BBC518A" w14:textId="77777777" w:rsidTr="00ED1E4B">
        <w:tc>
          <w:tcPr>
            <w:tcW w:w="10080" w:type="dxa"/>
            <w:gridSpan w:val="2"/>
            <w:shd w:val="clear" w:color="auto" w:fill="FFFFFF"/>
          </w:tcPr>
          <w:p w14:paraId="47D0AE52" w14:textId="77777777" w:rsidR="00D074DD" w:rsidRPr="00C41289" w:rsidRDefault="00D074DD"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720481397"/>
                <w:placeholder>
                  <w:docPart w:val="A2850BF09F444E85AAB4CC5EFCA7990A"/>
                </w:placeholder>
                <w:text/>
              </w:sdtPr>
              <w:sdtContent>
                <w:r>
                  <w:rPr>
                    <w:rFonts w:asciiTheme="majorBidi" w:hAnsiTheme="majorBidi" w:cstheme="majorBidi"/>
                  </w:rPr>
                  <w:t>in CITIES Table</w:t>
                </w:r>
              </w:sdtContent>
            </w:sdt>
          </w:p>
        </w:tc>
      </w:tr>
      <w:tr w:rsidR="00D074DD" w:rsidRPr="00C41289" w14:paraId="5C1D5B0D" w14:textId="77777777" w:rsidTr="00ED1E4B">
        <w:tc>
          <w:tcPr>
            <w:tcW w:w="10080" w:type="dxa"/>
            <w:gridSpan w:val="2"/>
            <w:shd w:val="clear" w:color="auto" w:fill="FFFFFF"/>
          </w:tcPr>
          <w:p w14:paraId="7290D520" w14:textId="77777777" w:rsidR="00D074DD" w:rsidRPr="00C41289" w:rsidRDefault="00D074DD"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94D1D1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623421286"/>
                <w14:checkbox>
                  <w14:checked w14:val="1"/>
                  <w14:checkedState w14:val="2612" w14:font="MS Gothic"/>
                  <w14:uncheckedState w14:val="2610" w14:font="MS Gothic"/>
                </w14:checkbox>
              </w:sdtPr>
              <w:sdtContent>
                <w:r w:rsidR="00D074DD" w:rsidRPr="003211BB">
                  <w:rPr>
                    <w:rFonts w:ascii="MS Gothic" w:hAnsi="MS Gothic" w:cstheme="majorBidi" w:hint="eastAsia"/>
                  </w:rPr>
                  <w:t>☒</w:t>
                </w:r>
              </w:sdtContent>
            </w:sdt>
            <w:r w:rsidR="00D074DD" w:rsidRPr="00C41289">
              <w:rPr>
                <w:rFonts w:asciiTheme="majorBidi" w:hAnsiTheme="majorBidi" w:cstheme="majorBidi"/>
              </w:rPr>
              <w:t xml:space="preserve"> Same Field</w:t>
            </w:r>
            <w:r w:rsidR="00D074DD" w:rsidRPr="00C41289">
              <w:rPr>
                <w:rFonts w:asciiTheme="majorBidi" w:hAnsiTheme="majorBidi" w:cstheme="majorBidi"/>
              </w:rPr>
              <w:tab/>
            </w:r>
            <w:sdt>
              <w:sdtPr>
                <w:rPr>
                  <w:rFonts w:asciiTheme="majorBidi" w:hAnsiTheme="majorBidi" w:cstheme="majorBidi"/>
                </w:rPr>
                <w:id w:val="-120146409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256411983"/>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38965452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211139110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66489562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6468362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388724046"/>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5E61EDEB"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56500706"/>
                <w14:checkbox>
                  <w14:checked w14:val="0"/>
                  <w14:checkedState w14:val="2612" w14:font="MS Gothic"/>
                  <w14:uncheckedState w14:val="2610" w14:font="MS Gothic"/>
                </w14:checkbox>
              </w:sdtPr>
              <w:sdtContent>
                <w:r w:rsidR="00D074DD">
                  <w:rPr>
                    <w:rFonts w:ascii="MS Gothic" w:eastAsia="MS Gothic" w:hAnsi="MS Gothic" w:cstheme="majorBidi" w:hint="eastAsia"/>
                  </w:rPr>
                  <w:t>☐</w:t>
                </w:r>
              </w:sdtContent>
            </w:sdt>
            <w:r w:rsidR="00D074DD" w:rsidRPr="00C41289">
              <w:rPr>
                <w:rFonts w:asciiTheme="majorBidi" w:hAnsiTheme="majorBidi" w:cstheme="majorBidi"/>
              </w:rPr>
              <w:t xml:space="preserve"> Other Fields</w:t>
            </w:r>
            <w:r w:rsidR="00D074DD" w:rsidRPr="00C41289">
              <w:rPr>
                <w:rFonts w:asciiTheme="majorBidi" w:hAnsiTheme="majorBidi" w:cstheme="majorBidi"/>
              </w:rPr>
              <w:tab/>
            </w:r>
            <w:sdt>
              <w:sdtPr>
                <w:rPr>
                  <w:rFonts w:asciiTheme="majorBidi" w:hAnsiTheme="majorBidi" w:cstheme="majorBidi"/>
                </w:rPr>
                <w:id w:val="-170431885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115829183"/>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370230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710378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26464424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120903270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694041625"/>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p w14:paraId="6DF14628" w14:textId="77777777" w:rsidR="00D074DD"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888495487"/>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Value Expression</w:t>
            </w:r>
            <w:r w:rsidR="00D074DD" w:rsidRPr="00C41289">
              <w:rPr>
                <w:rFonts w:asciiTheme="majorBidi" w:hAnsiTheme="majorBidi" w:cstheme="majorBidi"/>
              </w:rPr>
              <w:tab/>
            </w:r>
            <w:sdt>
              <w:sdtPr>
                <w:rPr>
                  <w:rFonts w:asciiTheme="majorBidi" w:hAnsiTheme="majorBidi" w:cstheme="majorBidi"/>
                </w:rPr>
                <w:id w:val="1513870842"/>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All</w:t>
            </w:r>
            <w:r w:rsidR="00D074DD" w:rsidRPr="00C41289">
              <w:rPr>
                <w:rFonts w:asciiTheme="majorBidi" w:hAnsiTheme="majorBidi" w:cstheme="majorBidi"/>
              </w:rPr>
              <w:tab/>
            </w:r>
            <w:sdt>
              <w:sdtPr>
                <w:rPr>
                  <w:rFonts w:asciiTheme="majorBidi" w:hAnsiTheme="majorBidi" w:cstheme="majorBidi"/>
                </w:rPr>
                <w:id w:val="1288933258"/>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272943236"/>
                <w14:checkbox>
                  <w14:checked w14:val="0"/>
                  <w14:checkedState w14:val="2612" w14:font="MS Gothic"/>
                  <w14:uncheckedState w14:val="2610" w14:font="MS Gothic"/>
                </w14:checkbox>
              </w:sdtPr>
              <w:sdtContent>
                <w:r w:rsidR="00D074DD" w:rsidRPr="00C41289">
                  <w:rPr>
                    <w:rFonts w:ascii="Segoe UI Symbol" w:eastAsia="MS Gothic"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68797826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&gt;=</w:t>
            </w:r>
            <w:r w:rsidR="00D074DD" w:rsidRPr="00C41289">
              <w:rPr>
                <w:rFonts w:asciiTheme="majorBidi" w:hAnsiTheme="majorBidi" w:cstheme="majorBidi"/>
              </w:rPr>
              <w:tab/>
            </w:r>
            <w:sdt>
              <w:sdtPr>
                <w:rPr>
                  <w:rFonts w:asciiTheme="majorBidi" w:hAnsiTheme="majorBidi" w:cstheme="majorBidi"/>
                </w:rPr>
                <w:id w:val="-1368902571"/>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w:t>
            </w:r>
            <w:r w:rsidR="00D074DD" w:rsidRPr="00C41289">
              <w:rPr>
                <w:rFonts w:asciiTheme="majorBidi" w:hAnsiTheme="majorBidi" w:cstheme="majorBidi"/>
              </w:rPr>
              <w:tab/>
            </w:r>
            <w:sdt>
              <w:sdtPr>
                <w:rPr>
                  <w:rFonts w:asciiTheme="majorBidi" w:hAnsiTheme="majorBidi" w:cstheme="majorBidi"/>
                </w:rPr>
                <w:id w:val="-91160094"/>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r w:rsidR="00D074DD" w:rsidRPr="00C41289">
              <w:rPr>
                <w:rFonts w:asciiTheme="majorBidi" w:hAnsiTheme="majorBidi" w:cstheme="majorBidi"/>
              </w:rPr>
              <w:tab/>
            </w:r>
            <w:sdt>
              <w:sdtPr>
                <w:rPr>
                  <w:rFonts w:asciiTheme="majorBidi" w:hAnsiTheme="majorBidi" w:cstheme="majorBidi"/>
                </w:rPr>
                <w:id w:val="1943733360"/>
                <w14:checkbox>
                  <w14:checked w14:val="0"/>
                  <w14:checkedState w14:val="2612" w14:font="MS Gothic"/>
                  <w14:uncheckedState w14:val="2610" w14:font="MS Gothic"/>
                </w14:checkbox>
              </w:sdtPr>
              <w:sdtContent>
                <w:r w:rsidR="00D074DD" w:rsidRPr="00C41289">
                  <w:rPr>
                    <w:rFonts w:ascii="Segoe UI Symbol" w:hAnsi="Segoe UI Symbol" w:cs="Segoe UI Symbol"/>
                  </w:rPr>
                  <w:t>☐</w:t>
                </w:r>
              </w:sdtContent>
            </w:sdt>
            <w:r w:rsidR="00D074DD" w:rsidRPr="00C41289">
              <w:rPr>
                <w:rFonts w:asciiTheme="majorBidi" w:hAnsiTheme="majorBidi" w:cstheme="majorBidi"/>
              </w:rPr>
              <w:t xml:space="preserve"> &lt;=</w:t>
            </w:r>
          </w:p>
        </w:tc>
      </w:tr>
    </w:tbl>
    <w:p w14:paraId="17C48D7C" w14:textId="77777777" w:rsidR="00847DAE" w:rsidRDefault="00847DAE">
      <w:pPr>
        <w:rPr>
          <w:rFonts w:asciiTheme="majorBidi" w:hAnsiTheme="majorBidi" w:cstheme="majorBidi"/>
        </w:rPr>
      </w:pPr>
      <w:r>
        <w:rPr>
          <w:rFonts w:asciiTheme="majorBidi" w:hAnsiTheme="majorBidi" w:cstheme="majorBidi"/>
        </w:rPr>
        <w:br w:type="page"/>
      </w:r>
    </w:p>
    <w:p w14:paraId="53714F56" w14:textId="77777777" w:rsidR="00847DAE" w:rsidRPr="00C41289" w:rsidRDefault="00847DAE" w:rsidP="00847DAE">
      <w:pPr>
        <w:pStyle w:val="Header"/>
        <w:shd w:val="clear" w:color="auto" w:fill="DDD9C3"/>
        <w:tabs>
          <w:tab w:val="right" w:pos="10080"/>
        </w:tabs>
        <w:spacing w:after="240"/>
        <w:jc w:val="center"/>
        <w:rPr>
          <w:rFonts w:asciiTheme="majorBidi" w:hAnsiTheme="majorBidi" w:cstheme="majorBidi"/>
          <w:smallCaps/>
          <w:sz w:val="28"/>
        </w:rPr>
      </w:pPr>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47DAE" w:rsidRPr="00C41289" w14:paraId="2460A104" w14:textId="77777777" w:rsidTr="00ED1E4B">
        <w:tc>
          <w:tcPr>
            <w:tcW w:w="4788" w:type="dxa"/>
            <w:vAlign w:val="center"/>
          </w:tcPr>
          <w:p w14:paraId="3CFD660B" w14:textId="58B2462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722982192"/>
                <w:placeholder>
                  <w:docPart w:val="A9E38CD24EA54EE6815EA4D432D889BB"/>
                </w:placeholder>
                <w:date w:fullDate="2024-02-11T00:00:00Z">
                  <w:dateFormat w:val="dd/MM/yyyy"/>
                  <w:lid w:val="ar-EG"/>
                  <w:storeMappedDataAs w:val="dateTime"/>
                  <w:calendar w:val="gregorian"/>
                </w:date>
              </w:sdtPr>
              <w:sdtContent>
                <w:r w:rsidR="00221936">
                  <w:rPr>
                    <w:rFonts w:asciiTheme="majorBidi" w:hAnsiTheme="majorBidi" w:cstheme="majorBidi" w:hint="cs"/>
                    <w:color w:val="808080"/>
                    <w:rtl/>
                    <w:lang w:bidi="ar-EG"/>
                  </w:rPr>
                  <w:t>‏11‏/02‏/2024</w:t>
                </w:r>
              </w:sdtContent>
            </w:sdt>
          </w:p>
        </w:tc>
        <w:tc>
          <w:tcPr>
            <w:tcW w:w="4788" w:type="dxa"/>
            <w:vAlign w:val="center"/>
          </w:tcPr>
          <w:p w14:paraId="604078A1" w14:textId="77777777" w:rsidR="00847DAE" w:rsidRPr="00C41289" w:rsidRDefault="00847DAE" w:rsidP="00ED1E4B">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051303111"/>
                <w:placeholder>
                  <w:docPart w:val="97E804DEBE9D4686A098243728A1CF8F"/>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47DAE" w:rsidRPr="00C41289" w14:paraId="100B1EFC" w14:textId="77777777" w:rsidTr="00ED1E4B">
        <w:tc>
          <w:tcPr>
            <w:tcW w:w="4788" w:type="dxa"/>
            <w:vAlign w:val="center"/>
          </w:tcPr>
          <w:p w14:paraId="2A0DD8D7" w14:textId="68F118BB" w:rsidR="00847DAE" w:rsidRPr="00C41289" w:rsidRDefault="00847DAE" w:rsidP="00ED1E4B">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859735410"/>
                <w:placeholder>
                  <w:docPart w:val="BF450CD70B8140FF87A155FF7DF4F88A"/>
                </w:placeholder>
                <w:text/>
              </w:sdtPr>
              <w:sdtContent>
                <w:r w:rsidR="00221936">
                  <w:rPr>
                    <w:rFonts w:asciiTheme="majorBidi" w:hAnsiTheme="majorBidi" w:cstheme="majorBidi"/>
                  </w:rPr>
                  <w:t xml:space="preserve">Ahmed </w:t>
                </w:r>
                <w:proofErr w:type="spellStart"/>
                <w:r w:rsidR="00221936">
                  <w:rPr>
                    <w:rFonts w:asciiTheme="majorBidi" w:hAnsiTheme="majorBidi" w:cstheme="majorBidi"/>
                  </w:rPr>
                  <w:t>Ismaill</w:t>
                </w:r>
                <w:proofErr w:type="spellEnd"/>
              </w:sdtContent>
            </w:sdt>
          </w:p>
        </w:tc>
        <w:tc>
          <w:tcPr>
            <w:tcW w:w="4788" w:type="dxa"/>
            <w:vAlign w:val="center"/>
          </w:tcPr>
          <w:p w14:paraId="7044876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228639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1ACB0B8" w14:textId="77777777" w:rsidTr="00ED1E4B">
        <w:tc>
          <w:tcPr>
            <w:tcW w:w="4788" w:type="dxa"/>
            <w:vAlign w:val="center"/>
          </w:tcPr>
          <w:p w14:paraId="15B0759A" w14:textId="77777777" w:rsidR="00847DAE" w:rsidRPr="00C41289" w:rsidRDefault="00847DAE" w:rsidP="00ED1E4B">
            <w:pPr>
              <w:rPr>
                <w:rFonts w:asciiTheme="majorBidi" w:hAnsiTheme="majorBidi" w:cstheme="majorBidi"/>
                <w:b/>
              </w:rPr>
            </w:pPr>
          </w:p>
        </w:tc>
        <w:tc>
          <w:tcPr>
            <w:tcW w:w="4788" w:type="dxa"/>
            <w:vAlign w:val="center"/>
          </w:tcPr>
          <w:p w14:paraId="2D9C566F" w14:textId="77777777" w:rsidR="00847DAE" w:rsidRPr="00C41289" w:rsidRDefault="00847DAE" w:rsidP="00ED1E4B">
            <w:pPr>
              <w:rPr>
                <w:rFonts w:asciiTheme="majorBidi" w:hAnsiTheme="majorBidi" w:cstheme="majorBidi"/>
                <w:b/>
              </w:rPr>
            </w:pPr>
          </w:p>
        </w:tc>
      </w:tr>
    </w:tbl>
    <w:p w14:paraId="39047F3A" w14:textId="77777777" w:rsidR="00847DAE" w:rsidRPr="00C41289" w:rsidRDefault="00847DAE" w:rsidP="00847DAE">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29920" behindDoc="1" locked="0" layoutInCell="1" allowOverlap="1" wp14:anchorId="1EFB54C9" wp14:editId="2AF06D0D">
                <wp:simplePos x="0" y="0"/>
                <wp:positionH relativeFrom="column">
                  <wp:posOffset>4445</wp:posOffset>
                </wp:positionH>
                <wp:positionV relativeFrom="paragraph">
                  <wp:posOffset>21590</wp:posOffset>
                </wp:positionV>
                <wp:extent cx="1466850" cy="361950"/>
                <wp:effectExtent l="0" t="0" r="0" b="0"/>
                <wp:wrapNone/>
                <wp:docPr id="1237737973"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EFB54C9" id="_x0000_s1046" style="position:absolute;margin-left:.35pt;margin-top:1.7pt;width:115.5pt;height:2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" fillcolor="window" strokecolor="windowText" strokeweight="1.5pt">
                <v:path arrowok="t"/>
                <v:textbox>
                  <w:txbxContent>
                    <w:p w14:paraId="4B391770" w14:textId="77777777" w:rsidR="00847DAE" w:rsidRPr="00314F17" w:rsidRDefault="00847DAE" w:rsidP="00847DAE">
                      <w:pPr>
                        <w:jc w:val="center"/>
                        <w:rPr>
                          <w:b/>
                          <w:i/>
                          <w:color w:val="000000"/>
                          <w:sz w:val="24"/>
                        </w:rPr>
                      </w:pPr>
                      <w:r w:rsidRPr="00314F17">
                        <w:rPr>
                          <w:b/>
                          <w:i/>
                          <w:color w:val="000000"/>
                          <w:sz w:val="24"/>
                        </w:rPr>
                        <w:t>General Elements</w:t>
                      </w:r>
                    </w:p>
                  </w:txbxContent>
                </v:textbox>
              </v:roundrect>
            </w:pict>
          </mc:Fallback>
        </mc:AlternateContent>
      </w:r>
    </w:p>
    <w:p w14:paraId="7C919BA0"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47DAE" w:rsidRPr="00C41289" w14:paraId="3337F77E" w14:textId="77777777" w:rsidTr="00ED1E4B">
        <w:tc>
          <w:tcPr>
            <w:tcW w:w="4248" w:type="dxa"/>
            <w:shd w:val="clear" w:color="auto" w:fill="FFFFFF"/>
          </w:tcPr>
          <w:p w14:paraId="790C34DE" w14:textId="3C109EE8" w:rsidR="00847DAE" w:rsidRPr="00C41289" w:rsidRDefault="00847DAE" w:rsidP="00ED1E4B">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lang w:bidi="ar-EG"/>
                </w:rPr>
                <w:id w:val="1976486828"/>
                <w:placeholder>
                  <w:docPart w:val="9BD0B82A104643C49DBF18FAFAB51D45"/>
                </w:placeholder>
                <w:text/>
              </w:sdtPr>
              <w:sdtContent>
                <w:r w:rsidR="00221936" w:rsidRPr="00AD7347">
                  <w:rPr>
                    <w:rFonts w:asciiTheme="majorBidi" w:hAnsiTheme="majorBidi" w:cstheme="majorBidi"/>
                    <w:lang w:bidi="ar-EG"/>
                  </w:rPr>
                  <w:t xml:space="preserve"> </w:t>
                </w:r>
                <w:proofErr w:type="spellStart"/>
                <w:r w:rsidR="00221936" w:rsidRPr="00AD7347">
                  <w:rPr>
                    <w:rFonts w:asciiTheme="majorBidi" w:hAnsiTheme="majorBidi" w:cstheme="majorBidi"/>
                    <w:lang w:bidi="ar-EG"/>
                  </w:rPr>
                  <w:t>custBirthdate</w:t>
                </w:r>
                <w:proofErr w:type="spellEnd"/>
                <w:r w:rsidR="00221936">
                  <w:rPr>
                    <w:rFonts w:asciiTheme="majorBidi" w:hAnsiTheme="majorBidi" w:cstheme="majorBidi"/>
                    <w:lang w:bidi="ar-EG"/>
                  </w:rPr>
                  <w:t xml:space="preserve"> </w:t>
                </w:r>
              </w:sdtContent>
            </w:sdt>
          </w:p>
        </w:tc>
        <w:tc>
          <w:tcPr>
            <w:tcW w:w="5822" w:type="dxa"/>
            <w:shd w:val="clear" w:color="auto" w:fill="FFFFFF"/>
          </w:tcPr>
          <w:p w14:paraId="645530A4" w14:textId="77777777" w:rsidR="00847DAE" w:rsidRPr="00C41289" w:rsidRDefault="00847DAE" w:rsidP="00ED1E4B">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41524737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16118930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74501392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47DAE" w:rsidRPr="00C41289" w14:paraId="7A2E2D40" w14:textId="77777777" w:rsidTr="00ED1E4B">
        <w:tc>
          <w:tcPr>
            <w:tcW w:w="4248" w:type="dxa"/>
            <w:shd w:val="clear" w:color="auto" w:fill="FFFFFF"/>
          </w:tcPr>
          <w:p w14:paraId="051E768B" w14:textId="3AAB93B0" w:rsidR="00847DAE" w:rsidRPr="00C41289" w:rsidRDefault="00847DAE" w:rsidP="00ED1E4B">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04339374"/>
                <w:placeholder>
                  <w:docPart w:val="9BD0B82A104643C49DBF18FAFAB51D45"/>
                </w:placeholder>
                <w:text/>
              </w:sdtPr>
              <w:sdtContent>
                <w:r w:rsidR="00221936">
                  <w:rPr>
                    <w:rFonts w:asciiTheme="majorBidi" w:hAnsiTheme="majorBidi" w:cstheme="majorBidi"/>
                  </w:rPr>
                  <w:t>customers</w:t>
                </w:r>
              </w:sdtContent>
            </w:sdt>
          </w:p>
        </w:tc>
        <w:tc>
          <w:tcPr>
            <w:tcW w:w="5822" w:type="dxa"/>
            <w:vMerge w:val="restart"/>
            <w:shd w:val="clear" w:color="auto" w:fill="FFFFFF"/>
          </w:tcPr>
          <w:p w14:paraId="7CB656D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47DAE" w:rsidRPr="00C41289" w14:paraId="2CFDAD51" w14:textId="77777777" w:rsidTr="00ED1E4B">
        <w:tc>
          <w:tcPr>
            <w:tcW w:w="4248" w:type="dxa"/>
            <w:shd w:val="clear" w:color="auto" w:fill="FFFFFF"/>
          </w:tcPr>
          <w:p w14:paraId="588AE476"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644973789"/>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636B7894" w14:textId="77777777" w:rsidR="00847DAE" w:rsidRPr="00C41289" w:rsidRDefault="00847DAE" w:rsidP="00ED1E4B">
            <w:pPr>
              <w:rPr>
                <w:rFonts w:asciiTheme="majorBidi" w:hAnsiTheme="majorBidi" w:cstheme="majorBidi"/>
              </w:rPr>
            </w:pPr>
          </w:p>
        </w:tc>
      </w:tr>
      <w:tr w:rsidR="00847DAE" w:rsidRPr="00C41289" w14:paraId="57C6FE90" w14:textId="77777777" w:rsidTr="00ED1E4B">
        <w:tc>
          <w:tcPr>
            <w:tcW w:w="10070" w:type="dxa"/>
            <w:gridSpan w:val="2"/>
            <w:shd w:val="clear" w:color="auto" w:fill="FFFFFF"/>
          </w:tcPr>
          <w:p w14:paraId="1AEED75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1226101264"/>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6C74EDC4" w14:textId="77777777" w:rsidTr="00ED1E4B">
        <w:tc>
          <w:tcPr>
            <w:tcW w:w="10070" w:type="dxa"/>
            <w:gridSpan w:val="2"/>
            <w:shd w:val="clear" w:color="auto" w:fill="FFFFFF"/>
          </w:tcPr>
          <w:p w14:paraId="0820C6BD" w14:textId="77777777" w:rsidR="00847DAE" w:rsidRPr="00C41289" w:rsidRDefault="00847DAE" w:rsidP="00ED1E4B">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135375937"/>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0DA1EABA" w14:textId="77777777" w:rsidTr="00ED1E4B">
        <w:tc>
          <w:tcPr>
            <w:tcW w:w="10070" w:type="dxa"/>
            <w:gridSpan w:val="2"/>
            <w:shd w:val="clear" w:color="auto" w:fill="FFFFFF"/>
          </w:tcPr>
          <w:p w14:paraId="5CD25F61" w14:textId="6300AC25" w:rsidR="00847DAE" w:rsidRPr="00C41289" w:rsidRDefault="00847DAE" w:rsidP="00ED1E4B">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610039153"/>
                <w:placeholder>
                  <w:docPart w:val="9BD0B82A104643C49DBF18FAFAB51D45"/>
                </w:placeholder>
                <w:text/>
              </w:sdtPr>
              <w:sdtContent>
                <w:r w:rsidR="00221936">
                  <w:rPr>
                    <w:rFonts w:asciiTheme="majorBidi" w:hAnsiTheme="majorBidi" w:cstheme="majorBidi"/>
                  </w:rPr>
                  <w:t xml:space="preserve">The Birthdate for each customer </w:t>
                </w:r>
              </w:sdtContent>
            </w:sdt>
          </w:p>
        </w:tc>
      </w:tr>
    </w:tbl>
    <w:p w14:paraId="17B696E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0944" behindDoc="1" locked="0" layoutInCell="1" allowOverlap="1" wp14:anchorId="649450E1" wp14:editId="28EFBAAE">
                <wp:simplePos x="0" y="0"/>
                <wp:positionH relativeFrom="column">
                  <wp:posOffset>-4445</wp:posOffset>
                </wp:positionH>
                <wp:positionV relativeFrom="paragraph">
                  <wp:posOffset>22860</wp:posOffset>
                </wp:positionV>
                <wp:extent cx="1466850" cy="361950"/>
                <wp:effectExtent l="0" t="0" r="0" b="0"/>
                <wp:wrapNone/>
                <wp:docPr id="40788476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49450E1" id="_x0000_s1047" style="position:absolute;margin-left:-.35pt;margin-top:1.8pt;width:115.5pt;height:28.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" fillcolor="window" strokecolor="windowText" strokeweight="1.5pt">
                <v:path arrowok="t"/>
                <v:textbox>
                  <w:txbxContent>
                    <w:p w14:paraId="384386C9" w14:textId="77777777" w:rsidR="00847DAE" w:rsidRPr="00314F17" w:rsidRDefault="00847DAE" w:rsidP="00847DAE">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47DAE" w:rsidRPr="00C41289" w14:paraId="530029A5" w14:textId="77777777" w:rsidTr="00ED1E4B">
        <w:tc>
          <w:tcPr>
            <w:tcW w:w="4057" w:type="dxa"/>
            <w:shd w:val="clear" w:color="auto" w:fill="FFFFFF"/>
          </w:tcPr>
          <w:p w14:paraId="52C89BCC" w14:textId="67516D18" w:rsidR="00847DAE" w:rsidRPr="00C41289" w:rsidRDefault="00847DAE" w:rsidP="00ED1E4B">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2043362186"/>
                <w:placeholder>
                  <w:docPart w:val="9BD0B82A104643C49DBF18FAFAB51D45"/>
                </w:placeholder>
                <w:text/>
              </w:sdtPr>
              <w:sdtContent>
                <w:r w:rsidR="00587742">
                  <w:rPr>
                    <w:rFonts w:asciiTheme="majorBidi" w:hAnsiTheme="majorBidi" w:cstheme="majorBidi"/>
                  </w:rPr>
                  <w:t>Date</w:t>
                </w:r>
              </w:sdtContent>
            </w:sdt>
          </w:p>
        </w:tc>
        <w:tc>
          <w:tcPr>
            <w:tcW w:w="6023" w:type="dxa"/>
            <w:vMerge w:val="restart"/>
            <w:shd w:val="clear" w:color="auto" w:fill="FFFFFF"/>
          </w:tcPr>
          <w:p w14:paraId="750DC68F"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Character Support:</w:t>
            </w:r>
          </w:p>
          <w:p w14:paraId="2C8759E8" w14:textId="7777777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3088145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Letters</w:t>
            </w:r>
            <w:r w:rsidR="00847DAE" w:rsidRPr="00C41289">
              <w:rPr>
                <w:rFonts w:asciiTheme="majorBidi" w:hAnsiTheme="majorBidi" w:cstheme="majorBidi"/>
              </w:rPr>
              <w:tab/>
              <w:t>(A-Z)</w:t>
            </w:r>
            <w:r w:rsidR="00847DAE" w:rsidRPr="00C41289">
              <w:rPr>
                <w:rFonts w:asciiTheme="majorBidi" w:hAnsiTheme="majorBidi" w:cstheme="majorBidi"/>
              </w:rPr>
              <w:tab/>
            </w:r>
            <w:sdt>
              <w:sdtPr>
                <w:rPr>
                  <w:rFonts w:asciiTheme="majorBidi" w:hAnsiTheme="majorBidi" w:cstheme="majorBidi"/>
                </w:rPr>
                <w:id w:val="-200519159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Keyboard</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rPr>
              <w:t>, /</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r w:rsidR="00847DAE">
              <w:rPr>
                <w:rFonts w:asciiTheme="majorBidi" w:hAnsiTheme="majorBidi" w:cstheme="majorBidi"/>
              </w:rPr>
              <w:t xml:space="preserve"> </w:t>
            </w:r>
            <w:r w:rsidR="00847DAE" w:rsidRPr="00C41289">
              <w:rPr>
                <w:rFonts w:asciiTheme="majorBidi" w:hAnsiTheme="majorBidi" w:cstheme="majorBidi"/>
              </w:rPr>
              <w:t>%)</w:t>
            </w:r>
          </w:p>
          <w:p w14:paraId="5F90D9CB" w14:textId="2D6471F7" w:rsidR="00847DAE" w:rsidRPr="00C41289" w:rsidRDefault="00000000" w:rsidP="00ED1E4B">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27231962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Numbers</w:t>
            </w:r>
            <w:r w:rsidR="00847DAE" w:rsidRPr="00C41289">
              <w:rPr>
                <w:rFonts w:asciiTheme="majorBidi" w:hAnsiTheme="majorBidi" w:cstheme="majorBidi"/>
              </w:rPr>
              <w:tab/>
              <w:t>(0-9)</w:t>
            </w:r>
            <w:r w:rsidR="00847DAE" w:rsidRPr="00C41289">
              <w:rPr>
                <w:rFonts w:asciiTheme="majorBidi" w:hAnsiTheme="majorBidi" w:cstheme="majorBidi"/>
              </w:rPr>
              <w:tab/>
            </w:r>
            <w:sdt>
              <w:sdtPr>
                <w:rPr>
                  <w:rFonts w:asciiTheme="majorBidi" w:hAnsiTheme="majorBidi" w:cstheme="majorBidi"/>
                </w:rPr>
                <w:id w:val="-159293153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Special</w:t>
            </w:r>
            <w:r w:rsidR="00847DAE" w:rsidRPr="00C41289">
              <w:rPr>
                <w:rFonts w:asciiTheme="majorBidi" w:hAnsiTheme="majorBidi" w:cstheme="majorBidi"/>
              </w:rPr>
              <w:tab/>
              <w:t>(©</w:t>
            </w:r>
            <w:r w:rsidR="00847DAE">
              <w:rPr>
                <w:rFonts w:asciiTheme="majorBidi" w:hAnsiTheme="majorBidi" w:cstheme="majorBidi"/>
              </w:rPr>
              <w:t xml:space="preserve"> </w:t>
            </w:r>
            <w:r w:rsidR="00847DAE" w:rsidRPr="00C41289">
              <w:rPr>
                <w:rFonts w:asciiTheme="majorBidi" w:hAnsiTheme="majorBidi" w:cstheme="majorBidi"/>
                <w:sz w:val="32"/>
              </w:rPr>
              <w:t>®</w:t>
            </w:r>
            <w:r w:rsidR="00847DAE" w:rsidRPr="00C41289">
              <w:rPr>
                <w:rFonts w:asciiTheme="majorBidi" w:hAnsiTheme="majorBidi" w:cstheme="majorBidi"/>
              </w:rPr>
              <w:t xml:space="preserve"> ™</w:t>
            </w:r>
            <w:r w:rsidR="00847DAE">
              <w:rPr>
                <w:rFonts w:asciiTheme="majorBidi" w:hAnsiTheme="majorBidi" w:cstheme="majorBidi"/>
              </w:rPr>
              <w:t xml:space="preserve"> </w:t>
            </w:r>
            <w:r w:rsidR="00847DAE" w:rsidRPr="00C41289">
              <w:rPr>
                <w:rFonts w:asciiTheme="majorBidi" w:hAnsiTheme="majorBidi" w:cstheme="majorBidi"/>
              </w:rPr>
              <w:t xml:space="preserve">£ π)  </w:t>
            </w:r>
          </w:p>
        </w:tc>
      </w:tr>
      <w:tr w:rsidR="00847DAE" w:rsidRPr="00C41289" w14:paraId="127FE94A" w14:textId="77777777" w:rsidTr="00ED1E4B">
        <w:tc>
          <w:tcPr>
            <w:tcW w:w="4057" w:type="dxa"/>
            <w:shd w:val="clear" w:color="auto" w:fill="FFFFFF"/>
          </w:tcPr>
          <w:p w14:paraId="484A842B" w14:textId="77777777" w:rsidR="00847DAE" w:rsidRPr="00C41289" w:rsidRDefault="00847DAE" w:rsidP="00ED1E4B">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244000445"/>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DBD4EAB" w14:textId="77777777" w:rsidR="00847DAE" w:rsidRPr="00C41289" w:rsidRDefault="00847DAE" w:rsidP="00ED1E4B">
            <w:pPr>
              <w:rPr>
                <w:rFonts w:asciiTheme="majorBidi" w:hAnsiTheme="majorBidi" w:cstheme="majorBidi"/>
              </w:rPr>
            </w:pPr>
          </w:p>
        </w:tc>
      </w:tr>
      <w:tr w:rsidR="00847DAE" w:rsidRPr="00C41289" w14:paraId="45EEC9D5" w14:textId="77777777" w:rsidTr="00ED1E4B">
        <w:tc>
          <w:tcPr>
            <w:tcW w:w="4057" w:type="dxa"/>
            <w:shd w:val="clear" w:color="auto" w:fill="FFFFFF"/>
          </w:tcPr>
          <w:p w14:paraId="50257667"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209188265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483C21F0" w14:textId="77777777" w:rsidR="00847DAE" w:rsidRPr="00C41289" w:rsidRDefault="00847DAE" w:rsidP="00ED1E4B">
            <w:pPr>
              <w:rPr>
                <w:rFonts w:asciiTheme="majorBidi" w:hAnsiTheme="majorBidi" w:cstheme="majorBidi"/>
              </w:rPr>
            </w:pPr>
          </w:p>
        </w:tc>
      </w:tr>
      <w:tr w:rsidR="00847DAE" w:rsidRPr="00C41289" w14:paraId="4741517E" w14:textId="77777777" w:rsidTr="00ED1E4B">
        <w:tc>
          <w:tcPr>
            <w:tcW w:w="10080" w:type="dxa"/>
            <w:gridSpan w:val="2"/>
            <w:shd w:val="clear" w:color="auto" w:fill="FFFFFF"/>
          </w:tcPr>
          <w:p w14:paraId="74C1BB74" w14:textId="77777777" w:rsidR="00847DAE" w:rsidRPr="00C41289" w:rsidRDefault="00847DAE" w:rsidP="00ED1E4B">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80192498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4663169F" w14:textId="77777777" w:rsidTr="00ED1E4B">
        <w:tc>
          <w:tcPr>
            <w:tcW w:w="10080" w:type="dxa"/>
            <w:gridSpan w:val="2"/>
            <w:shd w:val="clear" w:color="auto" w:fill="FFFFFF"/>
          </w:tcPr>
          <w:p w14:paraId="2FE02E75" w14:textId="77777777" w:rsidR="00847DAE" w:rsidRPr="00C41289" w:rsidRDefault="00847DAE" w:rsidP="00ED1E4B">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075353798"/>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bl>
    <w:p w14:paraId="62679C9D" w14:textId="77777777" w:rsidR="00847DAE" w:rsidRPr="00C41289" w:rsidRDefault="00847DAE" w:rsidP="00847DAE">
      <w:pPr>
        <w:spacing w:after="0" w:line="240" w:lineRule="auto"/>
        <w:rPr>
          <w:rFonts w:asciiTheme="majorBidi" w:eastAsia="Times New Roman" w:hAnsiTheme="majorBidi" w:cstheme="majorBidi"/>
          <w:kern w:val="0"/>
          <w14:ligatures w14:val="none"/>
        </w:rPr>
      </w:pPr>
    </w:p>
    <w:p w14:paraId="3BF01E7C" w14:textId="77777777" w:rsidR="00847DAE" w:rsidRPr="00C41289" w:rsidRDefault="00847DAE" w:rsidP="00847DAE">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31968" behindDoc="1" locked="0" layoutInCell="1" allowOverlap="1" wp14:anchorId="0FD9711E" wp14:editId="23D53F73">
                <wp:simplePos x="0" y="0"/>
                <wp:positionH relativeFrom="column">
                  <wp:posOffset>5080</wp:posOffset>
                </wp:positionH>
                <wp:positionV relativeFrom="paragraph">
                  <wp:posOffset>22860</wp:posOffset>
                </wp:positionV>
                <wp:extent cx="1466850" cy="361950"/>
                <wp:effectExtent l="0" t="0" r="0" b="0"/>
                <wp:wrapNone/>
                <wp:docPr id="20679642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FD9711E" id="_x0000_s1048" style="position:absolute;margin-left:.4pt;margin-top:1.8pt;width:115.5pt;height:28.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q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" fillcolor="window" strokecolor="windowText" strokeweight="1.5pt">
                <v:path arrowok="t"/>
                <v:textbox>
                  <w:txbxContent>
                    <w:p w14:paraId="5C834C78" w14:textId="77777777" w:rsidR="00847DAE" w:rsidRPr="00314F17" w:rsidRDefault="00847DAE" w:rsidP="00847DAE">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47DAE" w:rsidRPr="00C41289" w14:paraId="0F73E728" w14:textId="77777777" w:rsidTr="00ED1E4B">
        <w:tc>
          <w:tcPr>
            <w:tcW w:w="5045" w:type="dxa"/>
            <w:shd w:val="clear" w:color="auto" w:fill="FFFFFF"/>
          </w:tcPr>
          <w:p w14:paraId="05CE40A9" w14:textId="7A32D8E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212394774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542704908"/>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54933D0E" w14:textId="77777777"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17096756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1363171719"/>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2F9A1BA0" w14:textId="77777777" w:rsidR="00847DAE" w:rsidRPr="00C41289" w:rsidRDefault="00847DAE" w:rsidP="00ED1E4B">
            <w:pPr>
              <w:rPr>
                <w:rFonts w:asciiTheme="majorBidi" w:hAnsiTheme="majorBidi" w:cstheme="majorBidi"/>
                <w:b/>
              </w:rPr>
            </w:pPr>
            <w:r w:rsidRPr="00C41289">
              <w:rPr>
                <w:rFonts w:asciiTheme="majorBidi" w:hAnsiTheme="majorBidi" w:cstheme="majorBidi"/>
                <w:b/>
              </w:rPr>
              <w:t xml:space="preserve">Edit Rule: </w:t>
            </w:r>
          </w:p>
          <w:p w14:paraId="4622A549" w14:textId="4796334A"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633489283"/>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Enter Now, Edits Allowed</w:t>
            </w:r>
          </w:p>
          <w:p w14:paraId="3A2BCB65"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92523053"/>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Enter Now, Edits Not Allowed </w:t>
            </w:r>
          </w:p>
          <w:p w14:paraId="3D26AE6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1488322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Allowed</w:t>
            </w:r>
          </w:p>
          <w:p w14:paraId="0FFE18B7"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12503493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Enter Later, Edits Not Allowed </w:t>
            </w:r>
          </w:p>
          <w:p w14:paraId="2206CFCB" w14:textId="77777777" w:rsidR="00847DAE" w:rsidRPr="00C41289" w:rsidRDefault="00000000" w:rsidP="00ED1E4B">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30277001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Not Determined at This Time</w:t>
            </w:r>
          </w:p>
          <w:p w14:paraId="7A5E51C5" w14:textId="77777777" w:rsidR="00847DAE" w:rsidRPr="00C41289" w:rsidRDefault="00847DAE" w:rsidP="00ED1E4B">
            <w:pPr>
              <w:rPr>
                <w:rFonts w:asciiTheme="majorBidi" w:hAnsiTheme="majorBidi" w:cstheme="majorBidi"/>
                <w:b/>
              </w:rPr>
            </w:pPr>
          </w:p>
        </w:tc>
      </w:tr>
      <w:tr w:rsidR="00847DAE" w:rsidRPr="00C41289" w14:paraId="0E45522C" w14:textId="77777777" w:rsidTr="00ED1E4B">
        <w:tc>
          <w:tcPr>
            <w:tcW w:w="5045" w:type="dxa"/>
            <w:shd w:val="clear" w:color="auto" w:fill="FFFFFF"/>
          </w:tcPr>
          <w:p w14:paraId="6C77B548"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2927802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186617058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47727D7F" w14:textId="77777777" w:rsidR="00847DAE" w:rsidRPr="00C41289" w:rsidRDefault="00847DAE" w:rsidP="00ED1E4B">
            <w:pPr>
              <w:rPr>
                <w:rFonts w:asciiTheme="majorBidi" w:hAnsiTheme="majorBidi" w:cstheme="majorBidi"/>
              </w:rPr>
            </w:pPr>
          </w:p>
        </w:tc>
      </w:tr>
      <w:tr w:rsidR="00847DAE" w:rsidRPr="00C41289" w14:paraId="00C715F4" w14:textId="77777777" w:rsidTr="00ED1E4B">
        <w:tc>
          <w:tcPr>
            <w:tcW w:w="5045" w:type="dxa"/>
            <w:shd w:val="clear" w:color="auto" w:fill="FFFFFF"/>
          </w:tcPr>
          <w:p w14:paraId="146E1E14" w14:textId="2227BD1C"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1695145512"/>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443844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5F84B2AA" w14:textId="77777777" w:rsidR="00847DAE" w:rsidRPr="00C41289" w:rsidRDefault="00847DAE" w:rsidP="00ED1E4B">
            <w:pPr>
              <w:rPr>
                <w:rFonts w:asciiTheme="majorBidi" w:hAnsiTheme="majorBidi" w:cstheme="majorBidi"/>
              </w:rPr>
            </w:pPr>
          </w:p>
        </w:tc>
      </w:tr>
      <w:tr w:rsidR="00847DAE" w:rsidRPr="00C41289" w14:paraId="312C9507" w14:textId="77777777" w:rsidTr="00ED1E4B">
        <w:tc>
          <w:tcPr>
            <w:tcW w:w="5045" w:type="dxa"/>
            <w:shd w:val="clear" w:color="auto" w:fill="FFFFFF"/>
          </w:tcPr>
          <w:p w14:paraId="70A1DE38" w14:textId="206A40CB"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01011505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398855919"/>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No Nulls</w:t>
            </w:r>
          </w:p>
        </w:tc>
        <w:tc>
          <w:tcPr>
            <w:tcW w:w="5035" w:type="dxa"/>
            <w:vMerge/>
            <w:shd w:val="clear" w:color="auto" w:fill="FFFFFF"/>
          </w:tcPr>
          <w:p w14:paraId="0CD70D79" w14:textId="77777777" w:rsidR="00847DAE" w:rsidRPr="00C41289" w:rsidRDefault="00847DAE" w:rsidP="00ED1E4B">
            <w:pPr>
              <w:rPr>
                <w:rFonts w:asciiTheme="majorBidi" w:hAnsiTheme="majorBidi" w:cstheme="majorBidi"/>
              </w:rPr>
            </w:pPr>
          </w:p>
        </w:tc>
      </w:tr>
      <w:tr w:rsidR="00847DAE" w:rsidRPr="00C41289" w14:paraId="570B4D9C" w14:textId="77777777" w:rsidTr="00ED1E4B">
        <w:tc>
          <w:tcPr>
            <w:tcW w:w="5045" w:type="dxa"/>
            <w:shd w:val="clear" w:color="auto" w:fill="FFFFFF"/>
          </w:tcPr>
          <w:p w14:paraId="165DFE9E" w14:textId="28E1456B" w:rsidR="00847DAE" w:rsidRPr="00C41289" w:rsidRDefault="00847DAE" w:rsidP="00ED1E4B">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125612305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17659761"/>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Pr="00C41289">
              <w:rPr>
                <w:rFonts w:asciiTheme="majorBidi" w:hAnsiTheme="majorBidi" w:cstheme="majorBidi"/>
              </w:rPr>
              <w:t xml:space="preserve"> System  </w:t>
            </w:r>
          </w:p>
        </w:tc>
        <w:tc>
          <w:tcPr>
            <w:tcW w:w="5035" w:type="dxa"/>
            <w:vMerge/>
            <w:shd w:val="clear" w:color="auto" w:fill="FFFFFF"/>
          </w:tcPr>
          <w:p w14:paraId="2EFDBB68" w14:textId="77777777" w:rsidR="00847DAE" w:rsidRPr="00C41289" w:rsidRDefault="00847DAE" w:rsidP="00ED1E4B">
            <w:pPr>
              <w:rPr>
                <w:rFonts w:asciiTheme="majorBidi" w:hAnsiTheme="majorBidi" w:cstheme="majorBidi"/>
              </w:rPr>
            </w:pPr>
          </w:p>
        </w:tc>
      </w:tr>
      <w:tr w:rsidR="00847DAE" w:rsidRPr="00C41289" w14:paraId="6FB42EAD" w14:textId="77777777" w:rsidTr="00ED1E4B">
        <w:tc>
          <w:tcPr>
            <w:tcW w:w="5045" w:type="dxa"/>
            <w:shd w:val="clear" w:color="auto" w:fill="FFFFFF"/>
          </w:tcPr>
          <w:p w14:paraId="67AD48CA" w14:textId="77777777" w:rsidR="00847DAE" w:rsidRPr="00C41289" w:rsidRDefault="00847DAE" w:rsidP="00ED1E4B">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85192043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202208841"/>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7DCE5588" w14:textId="77777777" w:rsidR="00847DAE" w:rsidRPr="00C41289" w:rsidRDefault="00847DAE" w:rsidP="00ED1E4B">
            <w:pPr>
              <w:rPr>
                <w:rFonts w:asciiTheme="majorBidi" w:hAnsiTheme="majorBidi" w:cstheme="majorBidi"/>
              </w:rPr>
            </w:pPr>
          </w:p>
        </w:tc>
      </w:tr>
      <w:tr w:rsidR="00847DAE" w:rsidRPr="00C41289" w14:paraId="104E5C8D" w14:textId="77777777" w:rsidTr="00ED1E4B">
        <w:tc>
          <w:tcPr>
            <w:tcW w:w="5045" w:type="dxa"/>
            <w:shd w:val="clear" w:color="auto" w:fill="FFFFFF"/>
          </w:tcPr>
          <w:p w14:paraId="6E6F8ED1" w14:textId="77777777" w:rsidR="00847DAE" w:rsidRPr="00C41289" w:rsidRDefault="00847DAE" w:rsidP="00ED1E4B">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99613256"/>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48C6DE63" w14:textId="77777777" w:rsidR="00847DAE" w:rsidRPr="00C41289" w:rsidRDefault="00847DAE" w:rsidP="00ED1E4B">
            <w:pPr>
              <w:rPr>
                <w:rFonts w:asciiTheme="majorBidi" w:hAnsiTheme="majorBidi" w:cstheme="majorBidi"/>
              </w:rPr>
            </w:pPr>
          </w:p>
        </w:tc>
      </w:tr>
      <w:tr w:rsidR="00847DAE" w:rsidRPr="00C41289" w14:paraId="48223BC7" w14:textId="77777777" w:rsidTr="00ED1E4B">
        <w:tc>
          <w:tcPr>
            <w:tcW w:w="10080" w:type="dxa"/>
            <w:gridSpan w:val="2"/>
            <w:shd w:val="clear" w:color="auto" w:fill="FFFFFF"/>
          </w:tcPr>
          <w:p w14:paraId="294145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345071060"/>
                <w:placeholder>
                  <w:docPart w:val="9BD0B82A104643C49DBF18FAFAB51D45"/>
                </w:placeholder>
                <w:showingPlcHdr/>
                <w:text/>
              </w:sdtPr>
              <w:sdtContent>
                <w:r w:rsidRPr="00C41289">
                  <w:rPr>
                    <w:rStyle w:val="PlaceholderText"/>
                    <w:rFonts w:asciiTheme="majorBidi" w:eastAsiaTheme="majorEastAsia" w:hAnsiTheme="majorBidi"/>
                  </w:rPr>
                  <w:t>Click or tap here to enter text.</w:t>
                </w:r>
              </w:sdtContent>
            </w:sdt>
          </w:p>
        </w:tc>
      </w:tr>
      <w:tr w:rsidR="00847DAE" w:rsidRPr="00C41289" w14:paraId="255A9463" w14:textId="77777777" w:rsidTr="00ED1E4B">
        <w:tc>
          <w:tcPr>
            <w:tcW w:w="10080" w:type="dxa"/>
            <w:gridSpan w:val="2"/>
            <w:shd w:val="clear" w:color="auto" w:fill="FFFFFF"/>
          </w:tcPr>
          <w:p w14:paraId="645C0ADF" w14:textId="77777777" w:rsidR="00847DAE" w:rsidRPr="00C41289" w:rsidRDefault="00847DAE" w:rsidP="00ED1E4B">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3A19F516" w14:textId="078CA249"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62887816"/>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Same Field</w:t>
            </w:r>
            <w:r w:rsidR="00847DAE" w:rsidRPr="00C41289">
              <w:rPr>
                <w:rFonts w:asciiTheme="majorBidi" w:hAnsiTheme="majorBidi" w:cstheme="majorBidi"/>
              </w:rPr>
              <w:tab/>
            </w:r>
            <w:sdt>
              <w:sdtPr>
                <w:rPr>
                  <w:rFonts w:asciiTheme="majorBidi" w:hAnsiTheme="majorBidi" w:cstheme="majorBidi"/>
                </w:rPr>
                <w:id w:val="12620372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281543367"/>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01260522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7301964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42649494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10076599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602257557"/>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10DC324C" w14:textId="12F51D5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681283128"/>
                <w14:checkbox>
                  <w14:checked w14:val="1"/>
                  <w14:checkedState w14:val="2612" w14:font="MS Gothic"/>
                  <w14:uncheckedState w14:val="2610" w14:font="MS Gothic"/>
                </w14:checkbox>
              </w:sdtPr>
              <w:sdtContent>
                <w:r w:rsidR="005B14DE" w:rsidRPr="005B14DE">
                  <w:rPr>
                    <w:rFonts w:ascii="MS Gothic" w:hAnsi="MS Gothic" w:cstheme="majorBidi" w:hint="eastAsia"/>
                  </w:rPr>
                  <w:t>☒</w:t>
                </w:r>
              </w:sdtContent>
            </w:sdt>
            <w:r w:rsidR="00847DAE" w:rsidRPr="00C41289">
              <w:rPr>
                <w:rFonts w:asciiTheme="majorBidi" w:hAnsiTheme="majorBidi" w:cstheme="majorBidi"/>
              </w:rPr>
              <w:t xml:space="preserve"> Other Fields</w:t>
            </w:r>
            <w:r w:rsidR="00847DAE" w:rsidRPr="00C41289">
              <w:rPr>
                <w:rFonts w:asciiTheme="majorBidi" w:hAnsiTheme="majorBidi" w:cstheme="majorBidi"/>
              </w:rPr>
              <w:tab/>
            </w:r>
            <w:sdt>
              <w:sdtPr>
                <w:rPr>
                  <w:rFonts w:asciiTheme="majorBidi" w:hAnsiTheme="majorBidi" w:cstheme="majorBidi"/>
                </w:rPr>
                <w:id w:val="1474333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671450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82628732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6327109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256674034"/>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126951586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348173306"/>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p w14:paraId="6A825743" w14:textId="77777777" w:rsidR="00847DAE" w:rsidRPr="00C41289" w:rsidRDefault="00000000" w:rsidP="00ED1E4B">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2044706985"/>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Value Expression</w:t>
            </w:r>
            <w:r w:rsidR="00847DAE" w:rsidRPr="00C41289">
              <w:rPr>
                <w:rFonts w:asciiTheme="majorBidi" w:hAnsiTheme="majorBidi" w:cstheme="majorBidi"/>
              </w:rPr>
              <w:tab/>
            </w:r>
            <w:sdt>
              <w:sdtPr>
                <w:rPr>
                  <w:rFonts w:asciiTheme="majorBidi" w:hAnsiTheme="majorBidi" w:cstheme="majorBidi"/>
                </w:rPr>
                <w:id w:val="188822930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All</w:t>
            </w:r>
            <w:r w:rsidR="00847DAE" w:rsidRPr="00C41289">
              <w:rPr>
                <w:rFonts w:asciiTheme="majorBidi" w:hAnsiTheme="majorBidi" w:cstheme="majorBidi"/>
              </w:rPr>
              <w:tab/>
            </w:r>
            <w:sdt>
              <w:sdtPr>
                <w:rPr>
                  <w:rFonts w:asciiTheme="majorBidi" w:hAnsiTheme="majorBidi" w:cstheme="majorBidi"/>
                </w:rPr>
                <w:id w:val="-1930647198"/>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2083750486"/>
                <w14:checkbox>
                  <w14:checked w14:val="0"/>
                  <w14:checkedState w14:val="2612" w14:font="MS Gothic"/>
                  <w14:uncheckedState w14:val="2610" w14:font="MS Gothic"/>
                </w14:checkbox>
              </w:sdtPr>
              <w:sdtContent>
                <w:r w:rsidR="00847DAE" w:rsidRPr="00C41289">
                  <w:rPr>
                    <w:rFonts w:ascii="Segoe UI Symbol" w:eastAsia="MS Gothic"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355384250"/>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&gt;=</w:t>
            </w:r>
            <w:r w:rsidR="00847DAE" w:rsidRPr="00C41289">
              <w:rPr>
                <w:rFonts w:asciiTheme="majorBidi" w:hAnsiTheme="majorBidi" w:cstheme="majorBidi"/>
              </w:rPr>
              <w:tab/>
            </w:r>
            <w:sdt>
              <w:sdtPr>
                <w:rPr>
                  <w:rFonts w:asciiTheme="majorBidi" w:hAnsiTheme="majorBidi" w:cstheme="majorBidi"/>
                </w:rPr>
                <w:id w:val="-197150240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w:t>
            </w:r>
            <w:r w:rsidR="00847DAE" w:rsidRPr="00C41289">
              <w:rPr>
                <w:rFonts w:asciiTheme="majorBidi" w:hAnsiTheme="majorBidi" w:cstheme="majorBidi"/>
              </w:rPr>
              <w:tab/>
            </w:r>
            <w:sdt>
              <w:sdtPr>
                <w:rPr>
                  <w:rFonts w:asciiTheme="majorBidi" w:hAnsiTheme="majorBidi" w:cstheme="majorBidi"/>
                </w:rPr>
                <w:id w:val="-685448669"/>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r w:rsidR="00847DAE" w:rsidRPr="00C41289">
              <w:rPr>
                <w:rFonts w:asciiTheme="majorBidi" w:hAnsiTheme="majorBidi" w:cstheme="majorBidi"/>
              </w:rPr>
              <w:tab/>
            </w:r>
            <w:sdt>
              <w:sdtPr>
                <w:rPr>
                  <w:rFonts w:asciiTheme="majorBidi" w:hAnsiTheme="majorBidi" w:cstheme="majorBidi"/>
                </w:rPr>
                <w:id w:val="-1079524752"/>
                <w14:checkbox>
                  <w14:checked w14:val="0"/>
                  <w14:checkedState w14:val="2612" w14:font="MS Gothic"/>
                  <w14:uncheckedState w14:val="2610" w14:font="MS Gothic"/>
                </w14:checkbox>
              </w:sdtPr>
              <w:sdtContent>
                <w:r w:rsidR="00847DAE" w:rsidRPr="00C41289">
                  <w:rPr>
                    <w:rFonts w:ascii="Segoe UI Symbol" w:hAnsi="Segoe UI Symbol" w:cs="Segoe UI Symbol"/>
                  </w:rPr>
                  <w:t>☐</w:t>
                </w:r>
              </w:sdtContent>
            </w:sdt>
            <w:r w:rsidR="00847DAE" w:rsidRPr="00C41289">
              <w:rPr>
                <w:rFonts w:asciiTheme="majorBidi" w:hAnsiTheme="majorBidi" w:cstheme="majorBidi"/>
              </w:rPr>
              <w:t xml:space="preserve"> &lt;=</w:t>
            </w:r>
          </w:p>
        </w:tc>
      </w:tr>
    </w:tbl>
    <w:p w14:paraId="0D3BF951" w14:textId="77777777" w:rsidR="003F4CD9" w:rsidRDefault="003F4CD9" w:rsidP="00E10B12">
      <w:pPr>
        <w:rPr>
          <w:rFonts w:asciiTheme="majorBidi" w:hAnsiTheme="majorBidi" w:cstheme="majorBidi"/>
        </w:rPr>
      </w:pPr>
    </w:p>
    <w:p w14:paraId="5F59DBF7" w14:textId="77777777" w:rsidR="003F4CD9" w:rsidRDefault="003F4CD9">
      <w:pPr>
        <w:rPr>
          <w:rFonts w:asciiTheme="majorBidi" w:hAnsiTheme="majorBidi" w:cstheme="majorBidi"/>
        </w:rPr>
      </w:pPr>
      <w:r>
        <w:rPr>
          <w:rFonts w:asciiTheme="majorBidi" w:hAnsiTheme="majorBidi" w:cstheme="majorBidi"/>
        </w:rPr>
        <w:br w:type="page"/>
      </w:r>
    </w:p>
    <w:p w14:paraId="5E075AA1" w14:textId="192F5A03" w:rsidR="00E10B12" w:rsidRDefault="00C11C95" w:rsidP="00E10B12">
      <w:pPr>
        <w:rPr>
          <w:rFonts w:asciiTheme="majorBidi" w:hAnsiTheme="majorBidi" w:cstheme="majorBidi"/>
        </w:rPr>
      </w:pPr>
      <w:r>
        <w:rPr>
          <w:rFonts w:asciiTheme="majorBidi" w:hAnsiTheme="majorBidi" w:cstheme="majorBidi"/>
        </w:rPr>
        <w:lastRenderedPageBreak/>
        <w:t>****** complete other tables fields</w:t>
      </w:r>
    </w:p>
    <w:p w14:paraId="459A1F6D" w14:textId="327FF212" w:rsidR="007772E1" w:rsidRDefault="007772E1">
      <w:pPr>
        <w:rPr>
          <w:rFonts w:asciiTheme="majorBidi" w:hAnsiTheme="majorBidi" w:cstheme="majorBidi"/>
        </w:rPr>
      </w:pPr>
      <w:r>
        <w:rPr>
          <w:rFonts w:asciiTheme="majorBidi" w:hAnsiTheme="majorBidi" w:cstheme="majorBidi"/>
        </w:rPr>
        <w:br w:type="page"/>
      </w:r>
    </w:p>
    <w:p w14:paraId="717658DB" w14:textId="7E2BA369" w:rsidR="00C11C95" w:rsidRDefault="00D80BA2" w:rsidP="007772E1">
      <w:pPr>
        <w:pStyle w:val="Heading3"/>
        <w:rPr>
          <w:b/>
          <w:bCs/>
        </w:rPr>
      </w:pPr>
      <w:bookmarkStart w:id="20" w:name="_Toc158750609"/>
      <w:r w:rsidRPr="00D80BA2">
        <w:rPr>
          <w:b/>
          <w:bCs/>
        </w:rPr>
        <w:lastRenderedPageBreak/>
        <w:t>Table Relationships</w:t>
      </w:r>
      <w:bookmarkEnd w:id="20"/>
    </w:p>
    <w:p w14:paraId="5E4DDFC4" w14:textId="01B2B6A5" w:rsidR="00732F43" w:rsidRDefault="00190E7C" w:rsidP="00190E7C">
      <w:r w:rsidRPr="00190E7C">
        <w:t>a relationship exists between two tables when you can, in some way, associate the records of the first table with those of the second.</w:t>
      </w:r>
    </w:p>
    <w:p w14:paraId="7C0F4164" w14:textId="77777777" w:rsidR="00B27391" w:rsidRDefault="00B27391" w:rsidP="00190E7C">
      <w:r>
        <w:t>A relationship is an important component of a relational database.</w:t>
      </w:r>
    </w:p>
    <w:p w14:paraId="5BE20AC4" w14:textId="704C884B" w:rsidR="00190E7C" w:rsidRDefault="00B27391" w:rsidP="00B27391">
      <w:pPr>
        <w:pStyle w:val="ListParagraph"/>
        <w:numPr>
          <w:ilvl w:val="0"/>
          <w:numId w:val="19"/>
        </w:numPr>
      </w:pPr>
      <w:r>
        <w:t>It establishes a connection between a pair of tables that are logically related to each other. A pair of tables is logically related via the data each contains.</w:t>
      </w:r>
    </w:p>
    <w:p w14:paraId="0AB7C053" w14:textId="48F58C11" w:rsidR="00B27391" w:rsidRDefault="00B27391" w:rsidP="00B27391">
      <w:pPr>
        <w:pStyle w:val="ListParagraph"/>
        <w:numPr>
          <w:ilvl w:val="0"/>
          <w:numId w:val="19"/>
        </w:numPr>
      </w:pPr>
      <w:r>
        <w:t>It helps to further refine table structures and minimize redundant data. As you establish a relationship between a pair of tables, you will inevitably make minor modifications to the table structures.</w:t>
      </w:r>
    </w:p>
    <w:p w14:paraId="0078B262" w14:textId="0A60E92E" w:rsidR="00B27391" w:rsidRDefault="00E93294" w:rsidP="00B27391">
      <w:pPr>
        <w:pStyle w:val="ListParagraph"/>
        <w:numPr>
          <w:ilvl w:val="0"/>
          <w:numId w:val="19"/>
        </w:numPr>
      </w:pPr>
      <w:r>
        <w:t>It is the mechanism that enables you to draw data from multiple tables simultaneously.</w:t>
      </w:r>
    </w:p>
    <w:p w14:paraId="437F87E2" w14:textId="34863E42" w:rsidR="00E93294" w:rsidRDefault="00E93294" w:rsidP="00B27391">
      <w:pPr>
        <w:pStyle w:val="ListParagraph"/>
        <w:numPr>
          <w:ilvl w:val="0"/>
          <w:numId w:val="19"/>
        </w:numPr>
      </w:pPr>
      <w:r>
        <w:t>A properly defined relationship ensures relationship-level integrity, which guarantees that the relationship itself is reliable and sound.</w:t>
      </w:r>
    </w:p>
    <w:p w14:paraId="0F6A9691" w14:textId="675BBD97" w:rsidR="00732F43" w:rsidRDefault="004816DF" w:rsidP="004816DF">
      <w:pPr>
        <w:rPr>
          <w:b/>
          <w:bCs/>
        </w:rPr>
      </w:pPr>
      <w:r w:rsidRPr="004816DF">
        <w:rPr>
          <w:b/>
          <w:bCs/>
        </w:rPr>
        <w:t>Types of Relationships</w:t>
      </w:r>
      <w:r>
        <w:rPr>
          <w:b/>
          <w:bCs/>
        </w:rPr>
        <w:t>:</w:t>
      </w:r>
    </w:p>
    <w:p w14:paraId="2326CDC4" w14:textId="12D3F561" w:rsidR="004816DF" w:rsidRDefault="004816DF" w:rsidP="004816DF">
      <w:r>
        <w:t>Three specific types of relationships can exist between a pair of tables: one-to-one, one-to-many, and many-to-many.</w:t>
      </w:r>
    </w:p>
    <w:p w14:paraId="3170E986" w14:textId="7A1DE969" w:rsidR="004816DF" w:rsidRDefault="004816DF" w:rsidP="004816DF">
      <w:pPr>
        <w:pStyle w:val="ListParagraph"/>
        <w:numPr>
          <w:ilvl w:val="0"/>
          <w:numId w:val="20"/>
        </w:numPr>
      </w:pPr>
      <w:r w:rsidRPr="009A4846">
        <w:rPr>
          <w:b/>
          <w:bCs/>
        </w:rPr>
        <w:t>one-to-one relationship</w:t>
      </w:r>
      <w:r>
        <w:t xml:space="preserve"> when a single record in the first table is related to only one record in the second table, and a single record in the second table is related to only one record in the first table.</w:t>
      </w:r>
    </w:p>
    <w:p w14:paraId="42640CAD" w14:textId="2817DC32" w:rsidR="007415A0" w:rsidRDefault="007415A0" w:rsidP="007415A0">
      <w:pPr>
        <w:pStyle w:val="ListParagraph"/>
      </w:pPr>
      <w:r w:rsidRPr="007415A0">
        <w:rPr>
          <w:noProof/>
        </w:rPr>
        <w:drawing>
          <wp:inline distT="0" distB="0" distL="0" distR="0" wp14:anchorId="36672DAD" wp14:editId="627E7736">
            <wp:extent cx="3569677" cy="1664791"/>
            <wp:effectExtent l="0" t="0" r="0" b="0"/>
            <wp:docPr id="167058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1517" name=""/>
                    <pic:cNvPicPr/>
                  </pic:nvPicPr>
                  <pic:blipFill>
                    <a:blip r:embed="rId11"/>
                    <a:stretch>
                      <a:fillRect/>
                    </a:stretch>
                  </pic:blipFill>
                  <pic:spPr>
                    <a:xfrm>
                      <a:off x="0" y="0"/>
                      <a:ext cx="3580583" cy="1669877"/>
                    </a:xfrm>
                    <a:prstGeom prst="rect">
                      <a:avLst/>
                    </a:prstGeom>
                  </pic:spPr>
                </pic:pic>
              </a:graphicData>
            </a:graphic>
          </wp:inline>
        </w:drawing>
      </w:r>
    </w:p>
    <w:p w14:paraId="511F97DB" w14:textId="55AF21A3" w:rsidR="004816DF" w:rsidRDefault="00CE775F" w:rsidP="004816DF">
      <w:pPr>
        <w:pStyle w:val="ListParagraph"/>
        <w:numPr>
          <w:ilvl w:val="0"/>
          <w:numId w:val="20"/>
        </w:numPr>
      </w:pPr>
      <w:r w:rsidRPr="009A4846">
        <w:rPr>
          <w:b/>
          <w:bCs/>
        </w:rPr>
        <w:t>A one-to-many</w:t>
      </w:r>
      <w:r>
        <w:t xml:space="preserve"> </w:t>
      </w:r>
      <w:r w:rsidRPr="009A4846">
        <w:rPr>
          <w:b/>
          <w:bCs/>
        </w:rPr>
        <w:t>relationship</w:t>
      </w:r>
      <w:r>
        <w:t xml:space="preserve"> exists between a pair of tables when a single record in the first table can be related to one or more records in the second table, but a single record in the second table can be related to only one record in the first table.</w:t>
      </w:r>
    </w:p>
    <w:p w14:paraId="0A6CAD41" w14:textId="576D89AD" w:rsidR="007415A0" w:rsidRDefault="001E4D51" w:rsidP="007415A0">
      <w:pPr>
        <w:pStyle w:val="ListParagraph"/>
      </w:pPr>
      <w:r w:rsidRPr="001E4D51">
        <w:rPr>
          <w:noProof/>
        </w:rPr>
        <w:drawing>
          <wp:inline distT="0" distB="0" distL="0" distR="0" wp14:anchorId="2047A4DD" wp14:editId="3B96DE93">
            <wp:extent cx="3593123" cy="1806285"/>
            <wp:effectExtent l="0" t="0" r="7620" b="3810"/>
            <wp:docPr id="171867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5204" name=""/>
                    <pic:cNvPicPr/>
                  </pic:nvPicPr>
                  <pic:blipFill>
                    <a:blip r:embed="rId12"/>
                    <a:stretch>
                      <a:fillRect/>
                    </a:stretch>
                  </pic:blipFill>
                  <pic:spPr>
                    <a:xfrm>
                      <a:off x="0" y="0"/>
                      <a:ext cx="3615319" cy="1817443"/>
                    </a:xfrm>
                    <a:prstGeom prst="rect">
                      <a:avLst/>
                    </a:prstGeom>
                  </pic:spPr>
                </pic:pic>
              </a:graphicData>
            </a:graphic>
          </wp:inline>
        </w:drawing>
      </w:r>
    </w:p>
    <w:p w14:paraId="003DDE07" w14:textId="62063FF2" w:rsidR="00CE775F" w:rsidRDefault="00CE775F" w:rsidP="004816DF">
      <w:pPr>
        <w:pStyle w:val="ListParagraph"/>
        <w:numPr>
          <w:ilvl w:val="0"/>
          <w:numId w:val="20"/>
        </w:numPr>
      </w:pPr>
      <w:r w:rsidRPr="009A4846">
        <w:rPr>
          <w:b/>
          <w:bCs/>
        </w:rPr>
        <w:t>many-to-many relationship</w:t>
      </w:r>
      <w:r>
        <w:t xml:space="preserve"> when a single record in the first table can be related to one or more records in the second table and a single record in the second table can be related to one or more records in the first table.</w:t>
      </w:r>
    </w:p>
    <w:p w14:paraId="7353D23E" w14:textId="0B285C48" w:rsidR="001E4D51" w:rsidRPr="004816DF" w:rsidRDefault="001E4D51" w:rsidP="001E4D51">
      <w:pPr>
        <w:pStyle w:val="ListParagraph"/>
      </w:pPr>
      <w:r w:rsidRPr="001E4D51">
        <w:rPr>
          <w:noProof/>
        </w:rPr>
        <w:lastRenderedPageBreak/>
        <w:drawing>
          <wp:inline distT="0" distB="0" distL="0" distR="0" wp14:anchorId="2668FE9D" wp14:editId="32A38F74">
            <wp:extent cx="3637827" cy="1723292"/>
            <wp:effectExtent l="0" t="0" r="1270" b="0"/>
            <wp:docPr id="19056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1112" name=""/>
                    <pic:cNvPicPr/>
                  </pic:nvPicPr>
                  <pic:blipFill>
                    <a:blip r:embed="rId13"/>
                    <a:stretch>
                      <a:fillRect/>
                    </a:stretch>
                  </pic:blipFill>
                  <pic:spPr>
                    <a:xfrm>
                      <a:off x="0" y="0"/>
                      <a:ext cx="3655934" cy="1731870"/>
                    </a:xfrm>
                    <a:prstGeom prst="rect">
                      <a:avLst/>
                    </a:prstGeom>
                  </pic:spPr>
                </pic:pic>
              </a:graphicData>
            </a:graphic>
          </wp:inline>
        </w:drawing>
      </w:r>
    </w:p>
    <w:p w14:paraId="47762FED" w14:textId="7C0DBB9E" w:rsidR="00732F43" w:rsidRPr="009B53BC" w:rsidRDefault="009B53BC" w:rsidP="00D80BA2">
      <w:r>
        <w:t>We will Begin the process of identifying relationships by creating a matrix of all the tables in your database.</w:t>
      </w:r>
    </w:p>
    <w:p w14:paraId="192AE08C" w14:textId="7E90C20C" w:rsidR="00732F43" w:rsidRDefault="00B204A7" w:rsidP="00D80BA2">
      <w:r>
        <w:t>As we work with a pair of tables, ask the participants questions about the records in each table. our goal is to determine the relationship between a single record in one table to one or more records in the other table, and vice versa.</w:t>
      </w:r>
    </w:p>
    <w:p w14:paraId="04C2D669" w14:textId="3A81941E" w:rsidR="00732F43" w:rsidRDefault="00836F73" w:rsidP="00D80BA2">
      <w:r>
        <w:t>The two types of questions you can ask are:</w:t>
      </w:r>
    </w:p>
    <w:p w14:paraId="06DE0EFC" w14:textId="096F5FD1" w:rsidR="00836F73" w:rsidRDefault="00836F73" w:rsidP="00836F73">
      <w:pPr>
        <w:pStyle w:val="ListParagraph"/>
        <w:numPr>
          <w:ilvl w:val="0"/>
          <w:numId w:val="22"/>
        </w:numPr>
      </w:pPr>
      <w:r w:rsidRPr="009A4846">
        <w:rPr>
          <w:b/>
          <w:bCs/>
        </w:rPr>
        <w:t>Associative</w:t>
      </w:r>
      <w:r>
        <w:t>: This is a simple and straightforward type of question that you can generically phrase as follows: Can a single record in (name of first table) be associated with one or more records in (name of second table)?</w:t>
      </w:r>
    </w:p>
    <w:p w14:paraId="6A764FB1" w14:textId="75C22F85" w:rsidR="00836F73" w:rsidRDefault="002D0838" w:rsidP="00836F73">
      <w:pPr>
        <w:pStyle w:val="ListParagraph"/>
        <w:numPr>
          <w:ilvl w:val="0"/>
          <w:numId w:val="22"/>
        </w:numPr>
      </w:pPr>
      <w:r w:rsidRPr="009A4846">
        <w:rPr>
          <w:b/>
          <w:bCs/>
        </w:rPr>
        <w:t>Contextual</w:t>
      </w:r>
      <w:r>
        <w:t>: This type of question contrasts a single instance of the subject represented by the first table against multiple instances of the subject represented by the second table.</w:t>
      </w:r>
    </w:p>
    <w:p w14:paraId="3C2DB6C4" w14:textId="312B8C01" w:rsidR="002D0838" w:rsidRDefault="00C1725B" w:rsidP="002D0838">
      <w:pPr>
        <w:pStyle w:val="ListParagraph"/>
        <w:numPr>
          <w:ilvl w:val="1"/>
          <w:numId w:val="22"/>
        </w:numPr>
      </w:pPr>
      <w:r w:rsidRPr="009A4846">
        <w:rPr>
          <w:b/>
          <w:bCs/>
        </w:rPr>
        <w:t>Ownership-oriented</w:t>
      </w:r>
      <w:r>
        <w:t xml:space="preserve"> questions include words or phrases such as own, has, is part of, and contain.</w:t>
      </w:r>
    </w:p>
    <w:p w14:paraId="527E8AC3" w14:textId="49C54D19" w:rsidR="00C1725B" w:rsidRDefault="00C1725B" w:rsidP="002D0838">
      <w:pPr>
        <w:pStyle w:val="ListParagraph"/>
        <w:numPr>
          <w:ilvl w:val="1"/>
          <w:numId w:val="22"/>
        </w:numPr>
      </w:pPr>
      <w:r w:rsidRPr="009A4846">
        <w:rPr>
          <w:b/>
          <w:bCs/>
        </w:rPr>
        <w:t>Action-oriented</w:t>
      </w:r>
      <w:r>
        <w:t xml:space="preserve"> questions incorporate action verbs such as make, visit, place, teach, and attend.</w:t>
      </w:r>
    </w:p>
    <w:p w14:paraId="6C27E46A" w14:textId="38D7E512" w:rsidR="009A4846" w:rsidRDefault="009A4846" w:rsidP="009A4846">
      <w:r>
        <w:t>As you work down the list of tables in the matrix, you’ll eventually realize that you’re asking questions about a given pair of tables twice—once from the perspective of the first table and then again from the perspective of the second table. The answers to both of these questions will identify the type of relationship that exists between the tables.</w:t>
      </w:r>
    </w:p>
    <w:p w14:paraId="5B161B30" w14:textId="2EEAEF0B" w:rsidR="009A4846" w:rsidRDefault="002403B0" w:rsidP="009A4846">
      <w:r>
        <w:t>Relationships will often differ from one perspective to the other, and we must know how to determine what type of relationship officially exists between each pair of tables on the matrix. You make this determination using the following set of formulas; each formula corresponds to a particular relationship-type definition.</w:t>
      </w:r>
    </w:p>
    <w:p w14:paraId="2EC69DD7" w14:textId="0D3E0EA5" w:rsidR="002403B0" w:rsidRDefault="00F43AB6" w:rsidP="009A4846">
      <w:r w:rsidRPr="00F43AB6">
        <w:rPr>
          <w:b/>
          <w:bCs/>
        </w:rPr>
        <w:t>1:1 + 1:1 = 1:1</w:t>
      </w:r>
      <w:r>
        <w:t xml:space="preserve"> A pair of tables bears a one-to-one relationship when a single record in the first table is related to only one record in the second table, and a single record in the second table is related to only one record in the first table.</w:t>
      </w:r>
    </w:p>
    <w:p w14:paraId="63EAD1B0" w14:textId="78F3F1B6" w:rsidR="00F43AB6" w:rsidRDefault="00F43AB6" w:rsidP="009A4846">
      <w:r w:rsidRPr="00F43AB6">
        <w:rPr>
          <w:b/>
          <w:bCs/>
        </w:rPr>
        <w:t>1:N + 1:1 = 1:N</w:t>
      </w:r>
      <w:r>
        <w:t xml:space="preserve"> A one-to-many relationship exists between a pair of tables when a single record in the first table can be related to one or more records in the second table, but a single record in the second table can be related to only one record in the first table.</w:t>
      </w:r>
    </w:p>
    <w:p w14:paraId="4085A3F3" w14:textId="14733D89" w:rsidR="00F43AB6" w:rsidRDefault="007A3388" w:rsidP="009A4846">
      <w:r w:rsidRPr="007A3388">
        <w:rPr>
          <w:b/>
          <w:bCs/>
        </w:rPr>
        <w:t>1:N + 1:N = M:N</w:t>
      </w:r>
      <w:r>
        <w:t xml:space="preserve"> A pair of tables bears a many-to-many relationship when a single record in the first table can be related to one or more records in the second table and a single record in the second table can be related to one or more records in the first table.</w:t>
      </w:r>
    </w:p>
    <w:p w14:paraId="171CE5BA" w14:textId="5FAD4ED6" w:rsidR="00AF7CBE" w:rsidRPr="006D525A" w:rsidRDefault="00732F43" w:rsidP="006D525A">
      <w:pPr>
        <w:rPr>
          <w:rtl/>
        </w:rPr>
      </w:pPr>
      <w:r>
        <w:br w:type="page"/>
      </w:r>
    </w:p>
    <w:p w14:paraId="2A16AEAC" w14:textId="03317DE4" w:rsidR="006D525A" w:rsidRDefault="006D525A" w:rsidP="006D525A">
      <w:pPr>
        <w:rPr>
          <w:rFonts w:asciiTheme="majorBidi" w:hAnsiTheme="majorBidi" w:cstheme="majorBidi"/>
        </w:rPr>
      </w:pPr>
      <w:r w:rsidRPr="006D525A">
        <w:rPr>
          <w:rFonts w:asciiTheme="majorBidi" w:hAnsiTheme="majorBidi" w:cstheme="majorBidi"/>
          <w:noProof/>
        </w:rPr>
        <w:lastRenderedPageBreak/>
        <w:drawing>
          <wp:inline distT="0" distB="0" distL="0" distR="0" wp14:anchorId="5B72B803" wp14:editId="18E4C094">
            <wp:extent cx="7974290" cy="5361916"/>
            <wp:effectExtent l="0" t="8255" r="0" b="0"/>
            <wp:docPr id="106388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663" name=""/>
                    <pic:cNvPicPr/>
                  </pic:nvPicPr>
                  <pic:blipFill>
                    <a:blip r:embed="rId14">
                      <a:extLst>
                        <a:ext uri="{96DAC541-7B7A-43D3-8B79-37D633B846F1}">
                          <asvg:svgBlip xmlns:asvg="http://schemas.microsoft.com/office/drawing/2016/SVG/main" r:embed="rId15"/>
                        </a:ext>
                      </a:extLst>
                    </a:blip>
                    <a:stretch>
                      <a:fillRect/>
                    </a:stretch>
                  </pic:blipFill>
                  <pic:spPr>
                    <a:xfrm rot="5400000">
                      <a:off x="0" y="0"/>
                      <a:ext cx="7977146" cy="5363836"/>
                    </a:xfrm>
                    <a:prstGeom prst="rect">
                      <a:avLst/>
                    </a:prstGeom>
                  </pic:spPr>
                </pic:pic>
              </a:graphicData>
            </a:graphic>
          </wp:inline>
        </w:drawing>
      </w:r>
    </w:p>
    <w:p w14:paraId="75A925A3" w14:textId="77777777" w:rsidR="00BC3DFF" w:rsidRDefault="00BC3DFF" w:rsidP="006D525A">
      <w:pPr>
        <w:rPr>
          <w:b/>
          <w:bCs/>
        </w:rPr>
      </w:pPr>
    </w:p>
    <w:p w14:paraId="40569491" w14:textId="1AD4ED87" w:rsidR="006D525A" w:rsidRDefault="0017315D" w:rsidP="006D525A">
      <w:pPr>
        <w:rPr>
          <w:b/>
          <w:bCs/>
        </w:rPr>
      </w:pPr>
      <w:r w:rsidRPr="0017315D">
        <w:rPr>
          <w:b/>
          <w:bCs/>
        </w:rPr>
        <w:t>Identifying the Type of Participation for Each Table</w:t>
      </w:r>
      <w:r w:rsidR="00C76A49">
        <w:rPr>
          <w:b/>
          <w:bCs/>
        </w:rPr>
        <w:t>:</w:t>
      </w:r>
    </w:p>
    <w:p w14:paraId="48A5CC5E" w14:textId="16A13E7E" w:rsidR="00A2211F" w:rsidRDefault="00A2211F" w:rsidP="006D525A">
      <w:r>
        <w:t xml:space="preserve">The type of participation we assign to a given table determines whether a record must exist in that table before you can enter records into the related table. The two types of participation are: </w:t>
      </w:r>
    </w:p>
    <w:p w14:paraId="17BD8BEA" w14:textId="4A59B73E" w:rsidR="00A2211F" w:rsidRDefault="00A2211F" w:rsidP="00EC1D3F">
      <w:pPr>
        <w:pStyle w:val="ListParagraph"/>
        <w:numPr>
          <w:ilvl w:val="0"/>
          <w:numId w:val="23"/>
        </w:numPr>
      </w:pPr>
      <w:r w:rsidRPr="00EC1D3F">
        <w:rPr>
          <w:b/>
          <w:bCs/>
        </w:rPr>
        <w:t>Mandatory</w:t>
      </w:r>
      <w:r>
        <w:t>: At least one record must exist in this table before you can enter any records into the related table.</w:t>
      </w:r>
    </w:p>
    <w:p w14:paraId="6197F655" w14:textId="16E7E356" w:rsidR="00EC1D3F" w:rsidRPr="00EC1D3F" w:rsidRDefault="00A2211F" w:rsidP="00EC1D3F">
      <w:pPr>
        <w:pStyle w:val="ListParagraph"/>
        <w:numPr>
          <w:ilvl w:val="0"/>
          <w:numId w:val="23"/>
        </w:numPr>
        <w:rPr>
          <w:rFonts w:asciiTheme="majorBidi" w:hAnsiTheme="majorBidi" w:cstheme="majorBidi"/>
          <w:b/>
          <w:bCs/>
        </w:rPr>
      </w:pPr>
      <w:r w:rsidRPr="00EC1D3F">
        <w:rPr>
          <w:b/>
          <w:bCs/>
        </w:rPr>
        <w:t>Optional</w:t>
      </w:r>
      <w:r>
        <w:t>: There is no requirement for any records to exist in this table before you can enter records into the related table.</w:t>
      </w:r>
    </w:p>
    <w:p w14:paraId="60D0070B" w14:textId="3A47C674" w:rsidR="00EC1D3F" w:rsidRDefault="00EC1D3F" w:rsidP="00EC1D3F">
      <w:pPr>
        <w:jc w:val="center"/>
        <w:rPr>
          <w:rFonts w:asciiTheme="majorBidi" w:hAnsiTheme="majorBidi" w:cstheme="majorBidi"/>
          <w:b/>
          <w:bCs/>
        </w:rPr>
      </w:pPr>
      <w:r w:rsidRPr="00EC1D3F">
        <w:rPr>
          <w:noProof/>
        </w:rPr>
        <w:drawing>
          <wp:inline distT="0" distB="0" distL="0" distR="0" wp14:anchorId="6E953165" wp14:editId="5C11632F">
            <wp:extent cx="4437577" cy="2235942"/>
            <wp:effectExtent l="0" t="0" r="1270" b="0"/>
            <wp:docPr id="2808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4842" name=""/>
                    <pic:cNvPicPr/>
                  </pic:nvPicPr>
                  <pic:blipFill>
                    <a:blip r:embed="rId16"/>
                    <a:stretch>
                      <a:fillRect/>
                    </a:stretch>
                  </pic:blipFill>
                  <pic:spPr>
                    <a:xfrm>
                      <a:off x="0" y="0"/>
                      <a:ext cx="4448626" cy="2241509"/>
                    </a:xfrm>
                    <a:prstGeom prst="rect">
                      <a:avLst/>
                    </a:prstGeom>
                  </pic:spPr>
                </pic:pic>
              </a:graphicData>
            </a:graphic>
          </wp:inline>
        </w:drawing>
      </w:r>
    </w:p>
    <w:p w14:paraId="4A9126D4" w14:textId="5B17A8F2" w:rsidR="00FC4A9E" w:rsidRDefault="00FC4A9E">
      <w:pPr>
        <w:rPr>
          <w:rFonts w:asciiTheme="majorBidi" w:hAnsiTheme="majorBidi" w:cstheme="majorBidi"/>
          <w:b/>
          <w:bCs/>
        </w:rPr>
      </w:pPr>
      <w:r>
        <w:rPr>
          <w:rFonts w:asciiTheme="majorBidi" w:hAnsiTheme="majorBidi" w:cstheme="majorBidi"/>
          <w:b/>
          <w:bCs/>
        </w:rPr>
        <w:br w:type="page"/>
      </w:r>
    </w:p>
    <w:p w14:paraId="35B9326B" w14:textId="71D2CC16" w:rsidR="00EC1D3F" w:rsidRDefault="00FC4A9E" w:rsidP="00EC1D3F">
      <w:pPr>
        <w:rPr>
          <w:rFonts w:asciiTheme="majorBidi" w:hAnsiTheme="majorBidi" w:cstheme="majorBidi"/>
          <w:b/>
          <w:bCs/>
        </w:rPr>
      </w:pPr>
      <w:r>
        <w:rPr>
          <w:rFonts w:asciiTheme="majorBidi" w:hAnsiTheme="majorBidi" w:cstheme="majorBidi"/>
          <w:b/>
          <w:bCs/>
        </w:rPr>
        <w:lastRenderedPageBreak/>
        <w:t>ERD:</w:t>
      </w:r>
    </w:p>
    <w:p w14:paraId="3E894FF9" w14:textId="34CDC731" w:rsidR="00FC4A9E" w:rsidRPr="00EC1D3F" w:rsidRDefault="00FC4A9E" w:rsidP="00FC4A9E">
      <w:pPr>
        <w:rPr>
          <w:rFonts w:asciiTheme="majorBidi" w:hAnsiTheme="majorBidi" w:cstheme="majorBidi"/>
          <w:b/>
          <w:bCs/>
        </w:rPr>
      </w:pPr>
      <w:r>
        <w:rPr>
          <w:rFonts w:asciiTheme="majorBidi" w:hAnsiTheme="majorBidi" w:cstheme="majorBidi"/>
          <w:b/>
          <w:bCs/>
        </w:rPr>
        <w:br w:type="page"/>
      </w:r>
    </w:p>
    <w:p w14:paraId="01A6D632" w14:textId="1CCE7586" w:rsidR="00205D74" w:rsidRDefault="001E58D7" w:rsidP="00276A7D">
      <w:pPr>
        <w:rPr>
          <w:b/>
          <w:bCs/>
        </w:rPr>
      </w:pPr>
      <w:r w:rsidRPr="001E58D7">
        <w:rPr>
          <w:b/>
          <w:bCs/>
        </w:rPr>
        <w:lastRenderedPageBreak/>
        <w:t>Defining a Deletion Rule for Each Relationship</w:t>
      </w:r>
      <w:r>
        <w:rPr>
          <w:b/>
          <w:bCs/>
        </w:rPr>
        <w:t>:</w:t>
      </w:r>
    </w:p>
    <w:p w14:paraId="2D95C21F" w14:textId="431F61C9" w:rsidR="001E58D7" w:rsidRDefault="0007696D" w:rsidP="00276A7D">
      <w:r>
        <w:t>Deletion rules are crucial to relationship-level integrity because they help guard against orphaned records, which are records in the child table that have no relationship whatsoever to any records in the parent table.</w:t>
      </w:r>
    </w:p>
    <w:p w14:paraId="601F70AC" w14:textId="77777777" w:rsidR="001C0C5F" w:rsidRDefault="001C0C5F" w:rsidP="00276A7D">
      <w:r>
        <w:t xml:space="preserve">These are the five types of deletion rules you can define and the actions the RDBMS should take when a given rule is in force: </w:t>
      </w:r>
    </w:p>
    <w:p w14:paraId="74B015C2" w14:textId="77777777" w:rsidR="001C0C5F" w:rsidRDefault="001C0C5F" w:rsidP="001C0C5F">
      <w:pPr>
        <w:ind w:left="720"/>
      </w:pPr>
      <w:r>
        <w:t xml:space="preserve">1. </w:t>
      </w:r>
      <w:r w:rsidRPr="001C0C5F">
        <w:rPr>
          <w:b/>
          <w:bCs/>
        </w:rPr>
        <w:t>Deny</w:t>
      </w:r>
      <w:r>
        <w:t xml:space="preserve">: The RDBMS will not delete the record in the parent table, but will instead keep the record and designate it as “inactive.” </w:t>
      </w:r>
    </w:p>
    <w:p w14:paraId="7F02A15E" w14:textId="787FB8AC" w:rsidR="001C0C5F" w:rsidRDefault="001C0C5F" w:rsidP="001C0C5F">
      <w:pPr>
        <w:ind w:left="720"/>
      </w:pPr>
      <w:r>
        <w:t xml:space="preserve">2. </w:t>
      </w:r>
      <w:r w:rsidRPr="001C0C5F">
        <w:rPr>
          <w:b/>
          <w:bCs/>
        </w:rPr>
        <w:t>Restrict</w:t>
      </w:r>
      <w:r>
        <w:t xml:space="preserve">: The RDBMS will not delete the record in the parent table if related records exist in the child table. </w:t>
      </w:r>
      <w:r w:rsidR="0095581D">
        <w:t>we</w:t>
      </w:r>
      <w:r>
        <w:t xml:space="preserve"> must have the RDBMS delete all the related records in the child table before you can have it delete the record in the parent table. </w:t>
      </w:r>
    </w:p>
    <w:p w14:paraId="6872780C" w14:textId="77777777" w:rsidR="001C0C5F" w:rsidRDefault="001C0C5F" w:rsidP="001C0C5F">
      <w:pPr>
        <w:ind w:left="720"/>
      </w:pPr>
      <w:r>
        <w:t xml:space="preserve">3. </w:t>
      </w:r>
      <w:r w:rsidRPr="001C0C5F">
        <w:rPr>
          <w:b/>
          <w:bCs/>
        </w:rPr>
        <w:t>Cascade</w:t>
      </w:r>
      <w:r>
        <w:t xml:space="preserve">: The RDBMS will take two specific actions: It will delete the record in the parent table, and it will also automatically delete all related records in the child table. </w:t>
      </w:r>
    </w:p>
    <w:p w14:paraId="4292D079" w14:textId="17DDB008" w:rsidR="001C0C5F" w:rsidRDefault="001C0C5F" w:rsidP="001C0C5F">
      <w:pPr>
        <w:ind w:left="720"/>
      </w:pPr>
      <w:r>
        <w:t xml:space="preserve">4. </w:t>
      </w:r>
      <w:r w:rsidRPr="001C0C5F">
        <w:rPr>
          <w:b/>
          <w:bCs/>
        </w:rPr>
        <w:t>Nullify</w:t>
      </w:r>
      <w:r>
        <w:t xml:space="preserve">: The RDBMS will delete the record in the parent table and will then update the foreign key values of related records in the child table to Null. If </w:t>
      </w:r>
      <w:r w:rsidR="0095581D">
        <w:t>we</w:t>
      </w:r>
      <w:r>
        <w:t xml:space="preserve"> are going to use this deletion rule, </w:t>
      </w:r>
      <w:r w:rsidR="0095581D">
        <w:t>we</w:t>
      </w:r>
      <w:r>
        <w:t xml:space="preserve"> must modify the foreign key’s field specifications and set the Null Support logical element to “Nulls Allowed.” </w:t>
      </w:r>
    </w:p>
    <w:p w14:paraId="00B2BF44" w14:textId="17AF1DCB" w:rsidR="0007696D" w:rsidRDefault="001C0C5F" w:rsidP="001C0C5F">
      <w:pPr>
        <w:ind w:left="720"/>
      </w:pPr>
      <w:r>
        <w:t xml:space="preserve">5. </w:t>
      </w:r>
      <w:r w:rsidRPr="001C0C5F">
        <w:rPr>
          <w:b/>
          <w:bCs/>
        </w:rPr>
        <w:t>Set</w:t>
      </w:r>
      <w:r>
        <w:t xml:space="preserve"> </w:t>
      </w:r>
      <w:r w:rsidRPr="001C0C5F">
        <w:rPr>
          <w:b/>
          <w:bCs/>
        </w:rPr>
        <w:t>Default</w:t>
      </w:r>
      <w:r>
        <w:t xml:space="preserve">: The RDBMS will delete the record in the parent table and will then update the foreign key values of related records in the child table to a specified default value you’ve set in the RDBMS. Obviously, </w:t>
      </w:r>
      <w:r w:rsidR="0095581D">
        <w:t>we</w:t>
      </w:r>
      <w:r>
        <w:t xml:space="preserve"> must have a setting for a default value to use this rule.</w:t>
      </w:r>
    </w:p>
    <w:p w14:paraId="40634132" w14:textId="63891788" w:rsidR="0035466D" w:rsidRDefault="0035466D" w:rsidP="0035466D">
      <w:r>
        <w:t xml:space="preserve">We Use (D) for Deny, (R) for Restrict, (C) for Cascade, (N) for Nullify, and (S) for Set Default. </w:t>
      </w:r>
      <w:r w:rsidR="002E3F42">
        <w:t xml:space="preserve">We will </w:t>
      </w:r>
      <w:r>
        <w:t>Place the designation under the connection line of the parent table.</w:t>
      </w:r>
    </w:p>
    <w:p w14:paraId="0B9DA7D1" w14:textId="682232A6" w:rsidR="00A6117B" w:rsidRDefault="00A6117B" w:rsidP="0035466D">
      <w:r>
        <w:t>we always set the deletion rule from the perspective of the parent table because it is the more important of the two tables within the relationship. Deleting a record in the parent table will always have some effect on related records in the child table, but deleting a record in the child table will have little if any effect on the related record in the parent table.</w:t>
      </w:r>
    </w:p>
    <w:p w14:paraId="61992BF0" w14:textId="3E2A7AD7" w:rsidR="00A6117B" w:rsidRDefault="00521FD5" w:rsidP="0035466D">
      <w:pPr>
        <w:rPr>
          <w:b/>
          <w:bCs/>
        </w:rPr>
      </w:pPr>
      <w:r w:rsidRPr="00521FD5">
        <w:rPr>
          <w:b/>
          <w:bCs/>
        </w:rPr>
        <w:t>Identifying the Degree of Participation for Each Table</w:t>
      </w:r>
      <w:r>
        <w:rPr>
          <w:b/>
          <w:bCs/>
        </w:rPr>
        <w:t>:</w:t>
      </w:r>
    </w:p>
    <w:p w14:paraId="5C42CF6E" w14:textId="38996F46" w:rsidR="00521FD5" w:rsidRPr="00521FD5" w:rsidRDefault="0037034F" w:rsidP="0035466D">
      <w:pPr>
        <w:rPr>
          <w:b/>
          <w:bCs/>
        </w:rPr>
      </w:pPr>
      <w:r>
        <w:t>The degree of participation indicates the minimum number of records that a given table must have associated with a single record in the related table and the maximum number of records that the table is allowed to have associated with a single record in the related table. The factors we use to determine the degree of participation obvious circumstances, common sense, or conformance to some set of standards are the same as those you used to determine the type of participation.</w:t>
      </w:r>
    </w:p>
    <w:p w14:paraId="74517ADC" w14:textId="77777777" w:rsidR="001A10E6" w:rsidRDefault="00694661">
      <w:r>
        <w:t xml:space="preserve">You use two numbers separated by a comma and enclosed within parentheses to represent the degree of participation for a given table. The first number indicates the required minimum number of related records, and the second number indicates the allowable maximum number of related records. </w:t>
      </w:r>
    </w:p>
    <w:p w14:paraId="4B66846A" w14:textId="77777777" w:rsidR="001A10E6" w:rsidRDefault="001A10E6"/>
    <w:p w14:paraId="165BA3E8" w14:textId="77777777" w:rsidR="001A10E6" w:rsidRDefault="001A10E6"/>
    <w:p w14:paraId="589E62AF" w14:textId="77777777" w:rsidR="001A10E6" w:rsidRDefault="001A10E6"/>
    <w:p w14:paraId="093D32D9" w14:textId="089C02EC" w:rsidR="001A10E6" w:rsidRDefault="001A10E6" w:rsidP="001A10E6">
      <w:pPr>
        <w:pStyle w:val="Heading3"/>
        <w:rPr>
          <w:b/>
          <w:bCs/>
        </w:rPr>
      </w:pPr>
      <w:r w:rsidRPr="001A10E6">
        <w:rPr>
          <w:b/>
          <w:bCs/>
        </w:rPr>
        <w:lastRenderedPageBreak/>
        <w:t>Business Rules</w:t>
      </w:r>
    </w:p>
    <w:p w14:paraId="0CB52088" w14:textId="2E46B75A" w:rsidR="001A10E6" w:rsidRDefault="001A10E6" w:rsidP="001A10E6">
      <w:r>
        <w:t>A business rule is a statement that imposes some form of constraint on a specific aspect of the database, such as the elements within a field specification for a particular field or the characteristics of a given relationship.</w:t>
      </w:r>
    </w:p>
    <w:p w14:paraId="2F27F165" w14:textId="42C7FEC5" w:rsidR="001A10E6" w:rsidRDefault="001A10E6" w:rsidP="001A10E6">
      <w:r>
        <w:t>Creating a generic set of business rules that could apply to two or more organizations is next to impossible. Each organization has its own data and information requirements, and each has its own unique way of conducting its business; therefore, every organization needs its own specific set of business rules.</w:t>
      </w:r>
    </w:p>
    <w:p w14:paraId="15E1BC57" w14:textId="61CB05FE" w:rsidR="001A10E6" w:rsidRDefault="001A10E6" w:rsidP="001A10E6">
      <w:pPr>
        <w:rPr>
          <w:b/>
          <w:bCs/>
        </w:rPr>
      </w:pPr>
      <w:r w:rsidRPr="001A10E6">
        <w:rPr>
          <w:b/>
          <w:bCs/>
        </w:rPr>
        <w:t>Types of Business Rule</w:t>
      </w:r>
      <w:r>
        <w:rPr>
          <w:b/>
          <w:bCs/>
        </w:rPr>
        <w:t>:</w:t>
      </w:r>
    </w:p>
    <w:p w14:paraId="72F3A73A" w14:textId="507E1973" w:rsidR="001A10E6" w:rsidRDefault="001A10E6" w:rsidP="001A10E6">
      <w:r>
        <w:t>The two major types of business rules are database oriented and application oriented. Both types of business rules impose some form of constraint and help enforce and maintain overall data integrity, but they differ with regard to where and how they are established.</w:t>
      </w:r>
    </w:p>
    <w:p w14:paraId="0F715523" w14:textId="60A95539" w:rsidR="001A10E6" w:rsidRDefault="001A10E6" w:rsidP="001A10E6">
      <w:pPr>
        <w:pStyle w:val="ListParagraph"/>
        <w:numPr>
          <w:ilvl w:val="0"/>
          <w:numId w:val="24"/>
        </w:numPr>
      </w:pPr>
      <w:r w:rsidRPr="001A10E6">
        <w:rPr>
          <w:b/>
          <w:bCs/>
        </w:rPr>
        <w:t>Database-oriented business</w:t>
      </w:r>
      <w:r>
        <w:t xml:space="preserve"> rules impose constraints that you can establish within the logical design of the database. You implement a given constraint by modifying various field specification elements, relationship characteristics, or a combination of the two. The statement from which you derive the constraint is a database-oriented business rule if you can meaningfully and clearly establish the constraint by either of these means.</w:t>
      </w:r>
    </w:p>
    <w:p w14:paraId="10E275B5" w14:textId="03973792" w:rsidR="001A10E6" w:rsidRPr="001A10E6" w:rsidRDefault="001A10E6" w:rsidP="001A10E6">
      <w:pPr>
        <w:pStyle w:val="ListParagraph"/>
        <w:numPr>
          <w:ilvl w:val="0"/>
          <w:numId w:val="24"/>
        </w:numPr>
        <w:rPr>
          <w:b/>
          <w:bCs/>
        </w:rPr>
      </w:pPr>
      <w:r w:rsidRPr="001A10E6">
        <w:rPr>
          <w:b/>
          <w:bCs/>
        </w:rPr>
        <w:t>Application-oriented</w:t>
      </w:r>
      <w:r>
        <w:t xml:space="preserve"> business rules impose constraints that you cannot establish within the logical design of the database. You must instead establish them within the physical design of the database or within the design of a database application, where they will be more applicable and meaningful.</w:t>
      </w:r>
    </w:p>
    <w:p w14:paraId="3FFB6A08" w14:textId="77777777" w:rsidR="001A10E6" w:rsidRPr="001A10E6" w:rsidRDefault="001A10E6">
      <w:pPr>
        <w:rPr>
          <w:b/>
          <w:bCs/>
        </w:rPr>
      </w:pPr>
      <w:r w:rsidRPr="001A10E6">
        <w:rPr>
          <w:b/>
          <w:bCs/>
        </w:rPr>
        <w:t xml:space="preserve">Field-Specific Business Rules </w:t>
      </w:r>
    </w:p>
    <w:p w14:paraId="74D0C5C3" w14:textId="37071C9B" w:rsidR="001A10E6" w:rsidRDefault="001A10E6">
      <w:r>
        <w:t>Business rules under the field-specific category impose constraints on the elements of a field specification for a particular field. The number of elements a given rule affects depends on the manner in which you define that rule. For example, this rule only affects one element: Order dates cannot be earlier than May 20, 2024, which is the date our business was formed</w:t>
      </w:r>
    </w:p>
    <w:p w14:paraId="50A4BBA7" w14:textId="77777777" w:rsidR="008716E9" w:rsidRDefault="008716E9">
      <w:pPr>
        <w:rPr>
          <w:b/>
          <w:bCs/>
        </w:rPr>
      </w:pPr>
      <w:r w:rsidRPr="008716E9">
        <w:rPr>
          <w:b/>
          <w:bCs/>
        </w:rPr>
        <w:t xml:space="preserve">Relationship-Specific Business Rules </w:t>
      </w:r>
    </w:p>
    <w:p w14:paraId="69068B39" w14:textId="77777777" w:rsidR="008716E9" w:rsidRDefault="008716E9">
      <w:r>
        <w:t>Relationship-specific business rules impose constraints that affect the characteristics of a relationship.</w:t>
      </w:r>
    </w:p>
    <w:p w14:paraId="243581D6" w14:textId="1B25282D" w:rsidR="008716E9" w:rsidRDefault="00E47326" w:rsidP="006803E8">
      <w:pPr>
        <w:jc w:val="center"/>
      </w:pPr>
      <w:r w:rsidRPr="00E47326">
        <w:rPr>
          <w:noProof/>
        </w:rPr>
        <w:drawing>
          <wp:inline distT="0" distB="0" distL="0" distR="0" wp14:anchorId="7B82F4BA" wp14:editId="2D1A4DD8">
            <wp:extent cx="1608543" cy="2097540"/>
            <wp:effectExtent l="0" t="0" r="0" b="0"/>
            <wp:docPr id="3907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521" name=""/>
                    <pic:cNvPicPr/>
                  </pic:nvPicPr>
                  <pic:blipFill>
                    <a:blip r:embed="rId17"/>
                    <a:stretch>
                      <a:fillRect/>
                    </a:stretch>
                  </pic:blipFill>
                  <pic:spPr>
                    <a:xfrm>
                      <a:off x="0" y="0"/>
                      <a:ext cx="1611557" cy="2101470"/>
                    </a:xfrm>
                    <a:prstGeom prst="rect">
                      <a:avLst/>
                    </a:prstGeom>
                  </pic:spPr>
                </pic:pic>
              </a:graphicData>
            </a:graphic>
          </wp:inline>
        </w:drawing>
      </w:r>
    </w:p>
    <w:p w14:paraId="4B5E1194" w14:textId="77777777" w:rsidR="00D30373" w:rsidRDefault="008716E9">
      <w:r>
        <w:t xml:space="preserve">Say you determine that there must be a limit to the number of </w:t>
      </w:r>
      <w:r w:rsidR="00E47326">
        <w:t>phones</w:t>
      </w:r>
      <w:r>
        <w:t xml:space="preserve"> for each </w:t>
      </w:r>
      <w:r w:rsidR="00E47326">
        <w:t>customer</w:t>
      </w:r>
      <w:r>
        <w:t xml:space="preserve">, and you define the following business rule: Each </w:t>
      </w:r>
      <w:r w:rsidR="00E47326">
        <w:t xml:space="preserve">customer </w:t>
      </w:r>
      <w:r>
        <w:t xml:space="preserve">must have a minimum of </w:t>
      </w:r>
      <w:r w:rsidR="00E47326">
        <w:t>1 number</w:t>
      </w:r>
      <w:r>
        <w:t xml:space="preserve">, but </w:t>
      </w:r>
      <w:proofErr w:type="spellStart"/>
      <w:r w:rsidR="00E47326">
        <w:t>and</w:t>
      </w:r>
      <w:proofErr w:type="spellEnd"/>
      <w:r w:rsidR="00E47326">
        <w:t xml:space="preserve"> unlimited maximum</w:t>
      </w:r>
    </w:p>
    <w:p w14:paraId="0E98656A" w14:textId="77777777" w:rsidR="00D30373" w:rsidRDefault="00D30373">
      <w:pPr>
        <w:rPr>
          <w:rFonts w:asciiTheme="majorBidi" w:hAnsiTheme="majorBidi" w:cstheme="majorBidi"/>
          <w:b/>
          <w:bCs/>
        </w:rPr>
      </w:pPr>
      <w:r w:rsidRPr="00D30373">
        <w:rPr>
          <w:b/>
          <w:bCs/>
        </w:rPr>
        <w:lastRenderedPageBreak/>
        <w:t>Business Rule Specifications Sheets</w:t>
      </w:r>
      <w:r>
        <w:rPr>
          <w:rFonts w:asciiTheme="majorBidi" w:hAnsiTheme="majorBidi" w:cstheme="majorBidi"/>
          <w:b/>
          <w:bCs/>
        </w:rPr>
        <w:t>:</w:t>
      </w:r>
    </w:p>
    <w:p w14:paraId="27FDCA74" w14:textId="77777777" w:rsidR="00D30373" w:rsidRDefault="00D30373">
      <w:r>
        <w:t xml:space="preserve">The Business Rule Specifications sheet contains the following items. </w:t>
      </w:r>
    </w:p>
    <w:p w14:paraId="4F274ECD" w14:textId="77777777" w:rsidR="00D30373" w:rsidRDefault="00D30373" w:rsidP="00D30373">
      <w:pPr>
        <w:pStyle w:val="ListParagraph"/>
        <w:numPr>
          <w:ilvl w:val="0"/>
          <w:numId w:val="25"/>
        </w:numPr>
      </w:pPr>
      <w:r w:rsidRPr="00D30373">
        <w:rPr>
          <w:b/>
          <w:bCs/>
        </w:rPr>
        <w:t>Statement</w:t>
      </w:r>
      <w:r>
        <w:t xml:space="preserve">: This is the text of the business rule itself. It should be clear and succinct and should convey the required constraints without any confusion or ambiguity. </w:t>
      </w:r>
    </w:p>
    <w:p w14:paraId="01A6B250" w14:textId="17748B71" w:rsidR="00D30373" w:rsidRDefault="00D30373" w:rsidP="00D30373">
      <w:pPr>
        <w:pStyle w:val="ListParagraph"/>
        <w:numPr>
          <w:ilvl w:val="0"/>
          <w:numId w:val="25"/>
        </w:numPr>
      </w:pPr>
      <w:r w:rsidRPr="00D30373">
        <w:rPr>
          <w:b/>
          <w:bCs/>
        </w:rPr>
        <w:t>Constraint</w:t>
      </w:r>
      <w:r>
        <w:t>: This is a brief explanation of how the constraint applies to the tables and fields. For instance, we can use the following explanation for the constraint imposed by the business rule in the preceding</w:t>
      </w:r>
    </w:p>
    <w:p w14:paraId="4218513A" w14:textId="3821BBE6" w:rsidR="00D30373" w:rsidRDefault="00D30373" w:rsidP="00D30373">
      <w:pPr>
        <w:pStyle w:val="ListParagraph"/>
        <w:numPr>
          <w:ilvl w:val="0"/>
          <w:numId w:val="25"/>
        </w:numPr>
      </w:pPr>
      <w:r w:rsidRPr="00D30373">
        <w:rPr>
          <w:b/>
          <w:bCs/>
        </w:rPr>
        <w:t>Type</w:t>
      </w:r>
      <w:r>
        <w:t xml:space="preserve">: Here is where we indicate whether the rule is database oriented or application oriented. </w:t>
      </w:r>
    </w:p>
    <w:p w14:paraId="03ED1228" w14:textId="51EA10A1" w:rsidR="00D30373" w:rsidRDefault="00D30373" w:rsidP="00D30373">
      <w:pPr>
        <w:pStyle w:val="ListParagraph"/>
        <w:numPr>
          <w:ilvl w:val="0"/>
          <w:numId w:val="25"/>
        </w:numPr>
      </w:pPr>
      <w:r w:rsidRPr="00D30373">
        <w:rPr>
          <w:b/>
          <w:bCs/>
        </w:rPr>
        <w:t>Category</w:t>
      </w:r>
      <w:r>
        <w:t xml:space="preserve">: This is where we indicate whether the rule is field specific or relationship specific. </w:t>
      </w:r>
    </w:p>
    <w:p w14:paraId="6BF63C3A" w14:textId="670C6281" w:rsidR="00D30373" w:rsidRDefault="00D30373" w:rsidP="00D30373">
      <w:pPr>
        <w:pStyle w:val="ListParagraph"/>
        <w:numPr>
          <w:ilvl w:val="0"/>
          <w:numId w:val="25"/>
        </w:numPr>
      </w:pPr>
      <w:r w:rsidRPr="00D30373">
        <w:rPr>
          <w:b/>
          <w:bCs/>
        </w:rPr>
        <w:t>Test</w:t>
      </w:r>
      <w:r>
        <w:t xml:space="preserve"> </w:t>
      </w:r>
      <w:r w:rsidRPr="00D30373">
        <w:rPr>
          <w:b/>
          <w:bCs/>
        </w:rPr>
        <w:t>On</w:t>
      </w:r>
      <w:r>
        <w:t xml:space="preserve">: Here is where we indicate which actions (insert, delete, update) will test the constraint the business rule imposes. </w:t>
      </w:r>
    </w:p>
    <w:p w14:paraId="7D473384" w14:textId="77777777" w:rsidR="00D30373" w:rsidRDefault="00D30373" w:rsidP="00D30373">
      <w:pPr>
        <w:pStyle w:val="ListParagraph"/>
        <w:numPr>
          <w:ilvl w:val="0"/>
          <w:numId w:val="25"/>
        </w:numPr>
      </w:pPr>
      <w:r w:rsidRPr="00D30373">
        <w:rPr>
          <w:b/>
          <w:bCs/>
        </w:rPr>
        <w:t>Structures</w:t>
      </w:r>
      <w:r>
        <w:t xml:space="preserve"> </w:t>
      </w:r>
      <w:r w:rsidRPr="00D30373">
        <w:rPr>
          <w:b/>
          <w:bCs/>
        </w:rPr>
        <w:t>Affected</w:t>
      </w:r>
      <w:r>
        <w:t xml:space="preserve">: Depending on the type of business rule, the constraint will affect either a field or a relationship. This is where you designate the name of the field(s) the rule will affect or the name of the table(s) involved in the relationship that the rule affects. </w:t>
      </w:r>
    </w:p>
    <w:p w14:paraId="4FF70F4F" w14:textId="77777777" w:rsidR="00D30373" w:rsidRDefault="00D30373" w:rsidP="00D30373">
      <w:pPr>
        <w:pStyle w:val="ListParagraph"/>
        <w:numPr>
          <w:ilvl w:val="0"/>
          <w:numId w:val="25"/>
        </w:numPr>
      </w:pPr>
      <w:r w:rsidRPr="00D30373">
        <w:rPr>
          <w:b/>
          <w:bCs/>
        </w:rPr>
        <w:t>Field</w:t>
      </w:r>
      <w:r>
        <w:t xml:space="preserve"> </w:t>
      </w:r>
      <w:r w:rsidRPr="00D30373">
        <w:rPr>
          <w:b/>
          <w:bCs/>
        </w:rPr>
        <w:t>Elements</w:t>
      </w:r>
      <w:r>
        <w:t xml:space="preserve"> </w:t>
      </w:r>
      <w:r w:rsidRPr="00D30373">
        <w:rPr>
          <w:b/>
          <w:bCs/>
        </w:rPr>
        <w:t>Affected</w:t>
      </w:r>
      <w:r>
        <w:t xml:space="preserve">: A business rule that pertains to a field can affect one or more elements of that field’s specifications. This is where you indicate the elements the rule affects. </w:t>
      </w:r>
    </w:p>
    <w:p w14:paraId="7B8F6A97" w14:textId="77777777" w:rsidR="00D30373" w:rsidRDefault="00D30373" w:rsidP="00D30373">
      <w:pPr>
        <w:pStyle w:val="ListParagraph"/>
        <w:numPr>
          <w:ilvl w:val="0"/>
          <w:numId w:val="25"/>
        </w:numPr>
      </w:pPr>
      <w:r w:rsidRPr="00D30373">
        <w:rPr>
          <w:b/>
          <w:bCs/>
        </w:rPr>
        <w:t>Relationship</w:t>
      </w:r>
      <w:r>
        <w:t xml:space="preserve"> </w:t>
      </w:r>
      <w:r w:rsidRPr="00D30373">
        <w:rPr>
          <w:b/>
          <w:bCs/>
        </w:rPr>
        <w:t>Characteristics</w:t>
      </w:r>
      <w:r>
        <w:t xml:space="preserve"> </w:t>
      </w:r>
      <w:r w:rsidRPr="00D30373">
        <w:rPr>
          <w:b/>
          <w:bCs/>
        </w:rPr>
        <w:t>Affected</w:t>
      </w:r>
      <w:r>
        <w:t>: A business rule that pertains to a relationship will affect one or more of the relationship’s characteristics.</w:t>
      </w:r>
    </w:p>
    <w:p w14:paraId="3D4DD6E1" w14:textId="77777777" w:rsidR="000D7638" w:rsidRPr="000D7638" w:rsidRDefault="00D30373" w:rsidP="00D30373">
      <w:pPr>
        <w:pStyle w:val="ListParagraph"/>
        <w:numPr>
          <w:ilvl w:val="0"/>
          <w:numId w:val="25"/>
        </w:numPr>
        <w:rPr>
          <w:rFonts w:asciiTheme="majorBidi" w:hAnsiTheme="majorBidi" w:cstheme="majorBidi"/>
          <w:b/>
          <w:bCs/>
        </w:rPr>
      </w:pPr>
      <w:r w:rsidRPr="00D30373">
        <w:rPr>
          <w:b/>
          <w:bCs/>
        </w:rPr>
        <w:t>Action</w:t>
      </w:r>
      <w:r>
        <w:t xml:space="preserve"> </w:t>
      </w:r>
      <w:r w:rsidRPr="00D30373">
        <w:rPr>
          <w:b/>
          <w:bCs/>
        </w:rPr>
        <w:t>Taken</w:t>
      </w:r>
      <w:r>
        <w:t>: Here we indicate the modifications you’ve made to the elements of a field specification or to a relationship diagram. Begin our entry with the date the modification was made and the name or initials of the person who authorized or made the change.</w:t>
      </w:r>
    </w:p>
    <w:p w14:paraId="5D0028CE" w14:textId="77777777" w:rsidR="00D54294" w:rsidRDefault="00D54294">
      <w:pPr>
        <w:rPr>
          <w:rFonts w:asciiTheme="majorBidi" w:hAnsiTheme="majorBidi" w:cstheme="majorBidi"/>
          <w:b/>
          <w:bCs/>
        </w:rPr>
      </w:pPr>
      <w:r>
        <w:rPr>
          <w:rFonts w:asciiTheme="majorBidi" w:hAnsiTheme="majorBidi" w:cstheme="majorBidi"/>
          <w:b/>
          <w:bCs/>
        </w:rPr>
        <w:br w:type="page"/>
      </w:r>
    </w:p>
    <w:p w14:paraId="56B71E32" w14:textId="77777777" w:rsidR="00D54294" w:rsidRDefault="00D54294" w:rsidP="000D7638">
      <w:pPr>
        <w:rPr>
          <w:rFonts w:asciiTheme="majorBidi" w:hAnsiTheme="majorBidi" w:cstheme="majorBidi"/>
          <w:b/>
          <w:bCs/>
        </w:rPr>
      </w:pPr>
      <w:r>
        <w:rPr>
          <w:rFonts w:asciiTheme="majorBidi" w:hAnsiTheme="majorBidi" w:cstheme="majorBidi"/>
          <w:b/>
          <w:bCs/>
        </w:rPr>
        <w:lastRenderedPageBreak/>
        <w:t xml:space="preserve">Add </w:t>
      </w:r>
      <w:r w:rsidRPr="00D30373">
        <w:rPr>
          <w:b/>
          <w:bCs/>
        </w:rPr>
        <w:t>Business Rule Specifications Sheets</w:t>
      </w:r>
      <w:r w:rsidRPr="000D7638">
        <w:rPr>
          <w:rFonts w:asciiTheme="majorBidi" w:hAnsiTheme="majorBidi" w:cstheme="majorBidi"/>
          <w:b/>
          <w:bCs/>
        </w:rPr>
        <w:t xml:space="preserve"> </w:t>
      </w:r>
    </w:p>
    <w:p w14:paraId="20A6CFF1" w14:textId="77777777" w:rsidR="00D54294" w:rsidRDefault="00D54294" w:rsidP="000D7638">
      <w:pPr>
        <w:rPr>
          <w:rFonts w:asciiTheme="majorBidi" w:hAnsiTheme="majorBidi" w:cstheme="majorBidi"/>
          <w:b/>
          <w:bCs/>
        </w:rPr>
      </w:pPr>
    </w:p>
    <w:p w14:paraId="10A62CFE" w14:textId="77777777" w:rsidR="00D54294" w:rsidRDefault="00D54294" w:rsidP="00D54294">
      <w:pPr>
        <w:pStyle w:val="Heading3"/>
        <w:rPr>
          <w:b/>
          <w:bCs/>
        </w:rPr>
      </w:pPr>
      <w:r w:rsidRPr="00D54294">
        <w:rPr>
          <w:b/>
          <w:bCs/>
        </w:rPr>
        <w:t>Views</w:t>
      </w:r>
    </w:p>
    <w:p w14:paraId="09CB3771" w14:textId="53A1764F" w:rsidR="00A6117B" w:rsidRPr="00D54294" w:rsidRDefault="00A6117B" w:rsidP="00D54294">
      <w:pPr>
        <w:pStyle w:val="Heading3"/>
        <w:numPr>
          <w:ilvl w:val="0"/>
          <w:numId w:val="0"/>
        </w:numPr>
        <w:rPr>
          <w:b/>
          <w:bCs/>
        </w:rPr>
      </w:pPr>
      <w:r w:rsidRPr="00D54294">
        <w:rPr>
          <w:b/>
          <w:bCs/>
        </w:rPr>
        <w:br w:type="page"/>
      </w:r>
    </w:p>
    <w:p w14:paraId="1A84C7F4" w14:textId="77777777" w:rsidR="00A6117B" w:rsidRPr="001E58D7" w:rsidRDefault="00A6117B" w:rsidP="0035466D">
      <w:pPr>
        <w:rPr>
          <w:rFonts w:asciiTheme="majorBidi" w:hAnsiTheme="majorBidi" w:cstheme="majorBidi"/>
          <w:b/>
          <w:bCs/>
        </w:rPr>
      </w:pPr>
    </w:p>
    <w:p w14:paraId="4460175A" w14:textId="52FE5244" w:rsidR="00F60F41" w:rsidRPr="002A6242" w:rsidRDefault="00F60F41" w:rsidP="00276A7D">
      <w:pPr>
        <w:rPr>
          <w:rFonts w:asciiTheme="majorBidi" w:hAnsiTheme="majorBidi" w:cstheme="majorBidi"/>
        </w:rPr>
      </w:pPr>
      <w:r w:rsidRPr="002A6242">
        <w:rPr>
          <w:rFonts w:asciiTheme="majorBidi" w:hAnsiTheme="majorBidi" w:cstheme="majorBidi"/>
        </w:rPr>
        <w:t>*****ADD</w:t>
      </w:r>
      <w:r w:rsidR="007B37F0" w:rsidRPr="002A6242">
        <w:rPr>
          <w:rFonts w:asciiTheme="majorBidi" w:hAnsiTheme="majorBidi" w:cstheme="majorBidi"/>
        </w:rPr>
        <w:t>****</w:t>
      </w:r>
      <w:r w:rsidR="002B080B" w:rsidRPr="002A6242">
        <w:rPr>
          <w:rFonts w:asciiTheme="majorBidi" w:hAnsiTheme="majorBidi" w:cstheme="majorBidi"/>
        </w:rPr>
        <w:t>*</w:t>
      </w:r>
    </w:p>
    <w:p w14:paraId="70113E7C" w14:textId="748F2F32" w:rsidR="00F60F41" w:rsidRPr="002A6242" w:rsidRDefault="00F60F41" w:rsidP="00C71732">
      <w:pPr>
        <w:rPr>
          <w:rFonts w:asciiTheme="majorBidi" w:hAnsiTheme="majorBidi" w:cstheme="majorBidi"/>
        </w:rPr>
      </w:pPr>
      <w:proofErr w:type="spellStart"/>
      <w:r w:rsidRPr="002A6242">
        <w:rPr>
          <w:rFonts w:asciiTheme="majorBidi" w:hAnsiTheme="majorBidi" w:cstheme="majorBidi"/>
        </w:rPr>
        <w:t>BookingChangesTable</w:t>
      </w:r>
      <w:proofErr w:type="spellEnd"/>
    </w:p>
    <w:p w14:paraId="29EBF655" w14:textId="45F402B2" w:rsidR="008E706E" w:rsidRDefault="008E706E" w:rsidP="00C71732">
      <w:pPr>
        <w:rPr>
          <w:rFonts w:asciiTheme="majorBidi" w:hAnsiTheme="majorBidi" w:cstheme="majorBidi"/>
          <w:rtl/>
        </w:rPr>
      </w:pPr>
      <w:proofErr w:type="spellStart"/>
      <w:r w:rsidRPr="002A6242">
        <w:rPr>
          <w:rFonts w:asciiTheme="majorBidi" w:hAnsiTheme="majorBidi" w:cstheme="majorBidi"/>
        </w:rPr>
        <w:t>groupOrdersTable</w:t>
      </w:r>
      <w:proofErr w:type="spellEnd"/>
      <w:r w:rsidRPr="002A6242">
        <w:rPr>
          <w:rFonts w:asciiTheme="majorBidi" w:hAnsiTheme="majorBidi" w:cstheme="majorBidi"/>
        </w:rPr>
        <w:t xml:space="preserve"> PK-&gt; </w:t>
      </w:r>
      <w:r w:rsidR="00981474" w:rsidRPr="002A6242">
        <w:rPr>
          <w:rFonts w:asciiTheme="majorBidi" w:hAnsiTheme="majorBidi" w:cstheme="majorBidi"/>
        </w:rPr>
        <w:t>(</w:t>
      </w:r>
      <w:proofErr w:type="spellStart"/>
      <w:r w:rsidR="00981474" w:rsidRPr="002A6242">
        <w:rPr>
          <w:rFonts w:asciiTheme="majorBidi" w:hAnsiTheme="majorBidi" w:cstheme="majorBidi"/>
        </w:rPr>
        <w:t>orderID-customerID</w:t>
      </w:r>
      <w:proofErr w:type="spellEnd"/>
      <w:r w:rsidR="00981474" w:rsidRPr="002A6242">
        <w:rPr>
          <w:rFonts w:asciiTheme="majorBidi" w:hAnsiTheme="majorBidi" w:cstheme="majorBidi"/>
        </w:rPr>
        <w:t>)</w:t>
      </w:r>
    </w:p>
    <w:p w14:paraId="33FF334E" w14:textId="3F25E691" w:rsidR="00B80B7B" w:rsidRDefault="00B80B7B" w:rsidP="00C71732">
      <w:pPr>
        <w:rPr>
          <w:rFonts w:asciiTheme="majorBidi" w:hAnsiTheme="majorBidi" w:cstheme="majorBidi"/>
          <w:lang w:bidi="ar-EG"/>
        </w:rPr>
      </w:pPr>
      <w:proofErr w:type="spellStart"/>
      <w:r>
        <w:rPr>
          <w:rFonts w:ascii="Helvetica" w:hAnsi="Helvetica"/>
          <w:b/>
          <w:bCs/>
          <w:color w:val="000000"/>
          <w:shd w:val="clear" w:color="auto" w:fill="FBFBFB"/>
        </w:rPr>
        <w:t>BookingChanges</w:t>
      </w:r>
      <w:proofErr w:type="spellEnd"/>
      <w:r>
        <w:rPr>
          <w:rFonts w:ascii="Helvetica" w:hAnsi="Helvetica"/>
          <w:b/>
          <w:bCs/>
          <w:color w:val="000000"/>
          <w:shd w:val="clear" w:color="auto" w:fill="FBFBFB"/>
        </w:rPr>
        <w:t xml:space="preserve"> Table </w:t>
      </w:r>
    </w:p>
    <w:p w14:paraId="0453AFB5" w14:textId="73B9198C" w:rsidR="00E614CB" w:rsidRDefault="00E614CB" w:rsidP="00C71732">
      <w:pPr>
        <w:rPr>
          <w:rFonts w:asciiTheme="majorBidi" w:hAnsiTheme="majorBidi" w:cstheme="majorBidi"/>
          <w:rtl/>
          <w:lang w:bidi="ar-EG"/>
        </w:rPr>
      </w:pPr>
      <w:r>
        <w:rPr>
          <w:rFonts w:asciiTheme="majorBidi" w:hAnsiTheme="majorBidi" w:cstheme="majorBidi"/>
          <w:lang w:bidi="ar-EG"/>
        </w:rPr>
        <w:t>Order types:</w:t>
      </w:r>
    </w:p>
    <w:p w14:paraId="2D9DFA1C" w14:textId="67C33479" w:rsidR="00E614CB" w:rsidRPr="002E73AE" w:rsidRDefault="00E614CB"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From lounge </w:t>
      </w:r>
      <w:r w:rsidR="001A505D" w:rsidRPr="002E73AE">
        <w:rPr>
          <w:rFonts w:asciiTheme="majorBidi" w:hAnsiTheme="majorBidi" w:cstheme="majorBidi"/>
          <w:lang w:bidi="ar-EG"/>
        </w:rPr>
        <w:t xml:space="preserve">---&gt; subset table </w:t>
      </w:r>
    </w:p>
    <w:p w14:paraId="5162E630" w14:textId="46079747" w:rsidR="002E73AE"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From online ---&gt; subset table</w:t>
      </w:r>
    </w:p>
    <w:p w14:paraId="30586C2C" w14:textId="7DE3A3BB" w:rsidR="001A505D" w:rsidRPr="002E73AE" w:rsidRDefault="001A505D" w:rsidP="002E73AE">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Takeaway ---&gt; same table no added fields</w:t>
      </w:r>
    </w:p>
    <w:p w14:paraId="51066B1D" w14:textId="1C675D33" w:rsidR="0016579E" w:rsidRDefault="002E73AE" w:rsidP="000028C2">
      <w:pPr>
        <w:pStyle w:val="ListParagraph"/>
        <w:numPr>
          <w:ilvl w:val="0"/>
          <w:numId w:val="21"/>
        </w:numPr>
        <w:rPr>
          <w:rFonts w:asciiTheme="majorBidi" w:hAnsiTheme="majorBidi" w:cstheme="majorBidi"/>
          <w:lang w:bidi="ar-EG"/>
        </w:rPr>
      </w:pPr>
      <w:r w:rsidRPr="002E73AE">
        <w:rPr>
          <w:rFonts w:asciiTheme="majorBidi" w:hAnsiTheme="majorBidi" w:cstheme="majorBidi"/>
          <w:lang w:bidi="ar-EG"/>
        </w:rPr>
        <w:t xml:space="preserve">Using rooms lounge or online </w:t>
      </w:r>
    </w:p>
    <w:p w14:paraId="7B2E9D09" w14:textId="77777777" w:rsidR="000028C2" w:rsidRPr="000028C2" w:rsidRDefault="000028C2" w:rsidP="000028C2">
      <w:pPr>
        <w:rPr>
          <w:rFonts w:asciiTheme="majorBidi" w:hAnsiTheme="majorBidi" w:cstheme="majorBidi"/>
          <w:rtl/>
          <w:lang w:bidi="ar-EG"/>
        </w:rPr>
      </w:pPr>
    </w:p>
    <w:p w14:paraId="64A3C645" w14:textId="6E825BED" w:rsidR="0036170F" w:rsidRDefault="009E26EF" w:rsidP="000028C2">
      <w:pPr>
        <w:rPr>
          <w:rFonts w:asciiTheme="majorBidi" w:hAnsiTheme="majorBidi" w:cstheme="majorBidi"/>
          <w:lang w:bidi="ar-EG"/>
        </w:rPr>
      </w:pPr>
      <w:r>
        <w:rPr>
          <w:rFonts w:asciiTheme="majorBidi" w:hAnsiTheme="majorBidi" w:cstheme="majorBidi"/>
          <w:lang w:bidi="ar-EG"/>
        </w:rPr>
        <w:t xml:space="preserve">IOT system to lock rooms in reservation time </w:t>
      </w:r>
    </w:p>
    <w:p w14:paraId="30AF1217" w14:textId="77777777" w:rsidR="00FF0F8B" w:rsidRDefault="00FF0F8B" w:rsidP="000028C2">
      <w:pPr>
        <w:rPr>
          <w:rFonts w:asciiTheme="majorBidi" w:hAnsiTheme="majorBidi" w:cstheme="majorBidi"/>
          <w:lang w:bidi="ar-EG"/>
        </w:rPr>
      </w:pPr>
      <w:r>
        <w:rPr>
          <w:rFonts w:asciiTheme="majorBidi" w:hAnsiTheme="majorBidi" w:cstheme="majorBidi"/>
          <w:lang w:bidi="ar-EG"/>
        </w:rPr>
        <w:t>Add automation system to specify orders to deliveries based on availability</w:t>
      </w:r>
    </w:p>
    <w:p w14:paraId="74E2F925" w14:textId="2E536798" w:rsidR="00FF0F8B" w:rsidRPr="002A6242" w:rsidRDefault="002B1FC8" w:rsidP="000028C2">
      <w:pPr>
        <w:rPr>
          <w:rFonts w:asciiTheme="majorBidi" w:hAnsiTheme="majorBidi" w:cstheme="majorBidi"/>
          <w:rtl/>
          <w:lang w:bidi="ar-EG"/>
        </w:rPr>
      </w:pPr>
      <w:r>
        <w:rPr>
          <w:rFonts w:asciiTheme="majorBidi" w:hAnsiTheme="majorBidi" w:cstheme="majorBidi"/>
          <w:lang w:bidi="ar-EG"/>
        </w:rPr>
        <w:t>Add automation</w:t>
      </w:r>
      <w:r>
        <w:rPr>
          <w:rFonts w:asciiTheme="majorBidi" w:hAnsiTheme="majorBidi" w:cstheme="majorBidi"/>
          <w:lang w:bidi="ar-EG"/>
        </w:rPr>
        <w:t xml:space="preserve"> to send orders to best branch based on address and stock availability</w:t>
      </w:r>
    </w:p>
    <w:p w14:paraId="1B4AF2ED" w14:textId="77419487" w:rsidR="00CB7EDA" w:rsidRDefault="00276A7D" w:rsidP="00C71732">
      <w:pPr>
        <w:rPr>
          <w:rFonts w:asciiTheme="majorBidi" w:hAnsiTheme="majorBidi" w:cstheme="majorBidi"/>
        </w:rPr>
      </w:pPr>
      <w:r w:rsidRPr="002A6242">
        <w:rPr>
          <w:rFonts w:asciiTheme="majorBidi" w:hAnsiTheme="majorBidi" w:cstheme="majorBidi"/>
        </w:rPr>
        <w:t>Field Specifications for Each Field in the Database</w:t>
      </w:r>
    </w:p>
    <w:p w14:paraId="40705B6D" w14:textId="2589DE2A" w:rsidR="00D15F69" w:rsidRDefault="00533599" w:rsidP="006F4015">
      <w:pPr>
        <w:rPr>
          <w:rFonts w:asciiTheme="majorBidi" w:hAnsiTheme="majorBidi" w:cstheme="majorBidi"/>
        </w:rPr>
      </w:pPr>
      <w:r>
        <w:rPr>
          <w:rFonts w:asciiTheme="majorBidi" w:hAnsiTheme="majorBidi" w:cstheme="majorBidi"/>
        </w:rPr>
        <w:t xml:space="preserve">Add change recipes table </w:t>
      </w:r>
    </w:p>
    <w:p w14:paraId="295E15A6" w14:textId="58D139F9" w:rsidR="00533599" w:rsidRDefault="00533599" w:rsidP="006F4015">
      <w:pPr>
        <w:rPr>
          <w:rFonts w:asciiTheme="majorBidi" w:hAnsiTheme="majorBidi" w:cstheme="majorBidi"/>
        </w:rPr>
      </w:pPr>
      <w:r>
        <w:rPr>
          <w:rFonts w:asciiTheme="majorBidi" w:hAnsiTheme="majorBidi" w:cstheme="majorBidi"/>
        </w:rPr>
        <w:t>Add change branch for employees table</w:t>
      </w:r>
    </w:p>
    <w:p w14:paraId="287DDD11" w14:textId="77777777" w:rsidR="00533599" w:rsidRDefault="00533599" w:rsidP="006F4015">
      <w:pPr>
        <w:rPr>
          <w:rFonts w:asciiTheme="majorBidi" w:hAnsiTheme="majorBidi" w:cstheme="majorBidi"/>
        </w:rPr>
      </w:pPr>
    </w:p>
    <w:p w14:paraId="131D957B" w14:textId="427FEB3D" w:rsidR="006F4015" w:rsidRDefault="006F4015" w:rsidP="006F4015">
      <w:pPr>
        <w:rPr>
          <w:rFonts w:asciiTheme="majorBidi" w:hAnsiTheme="majorBidi" w:cstheme="majorBidi"/>
        </w:rPr>
      </w:pPr>
      <w:r>
        <w:rPr>
          <w:rFonts w:asciiTheme="majorBidi" w:hAnsiTheme="majorBidi" w:cstheme="majorBidi"/>
        </w:rPr>
        <w:t xml:space="preserve">Add </w:t>
      </w:r>
      <w:proofErr w:type="spellStart"/>
      <w:r>
        <w:rPr>
          <w:rFonts w:asciiTheme="majorBidi" w:hAnsiTheme="majorBidi" w:cstheme="majorBidi"/>
        </w:rPr>
        <w:t>periodEmployee</w:t>
      </w:r>
      <w:proofErr w:type="spellEnd"/>
      <w:r>
        <w:rPr>
          <w:rFonts w:asciiTheme="majorBidi" w:hAnsiTheme="majorBidi" w:cstheme="majorBidi"/>
        </w:rPr>
        <w:t xml:space="preserve"> table </w:t>
      </w:r>
    </w:p>
    <w:p w14:paraId="0A3586C5" w14:textId="10FFA165" w:rsidR="00D15F69" w:rsidRPr="002A6242" w:rsidRDefault="00D15F69" w:rsidP="006F4015">
      <w:pPr>
        <w:rPr>
          <w:rFonts w:asciiTheme="majorBidi" w:hAnsiTheme="majorBidi" w:cstheme="majorBidi"/>
        </w:rPr>
      </w:pPr>
      <w:r>
        <w:rPr>
          <w:rFonts w:asciiTheme="majorBidi" w:hAnsiTheme="majorBidi" w:cstheme="majorBidi"/>
        </w:rPr>
        <w:t xml:space="preserve">Create </w:t>
      </w:r>
      <w:proofErr w:type="spellStart"/>
      <w:r>
        <w:rPr>
          <w:rFonts w:asciiTheme="majorBidi" w:hAnsiTheme="majorBidi" w:cstheme="majorBidi"/>
        </w:rPr>
        <w:t>json</w:t>
      </w:r>
      <w:proofErr w:type="spellEnd"/>
      <w:r>
        <w:rPr>
          <w:rFonts w:asciiTheme="majorBidi" w:hAnsiTheme="majorBidi" w:cstheme="majorBidi"/>
        </w:rPr>
        <w:t xml:space="preserve"> view for menu items</w:t>
      </w:r>
    </w:p>
    <w:p w14:paraId="6D83A75B" w14:textId="2CB43B29" w:rsidR="00036EA8" w:rsidRPr="002A6242" w:rsidRDefault="00036EA8" w:rsidP="00C71732">
      <w:pPr>
        <w:rPr>
          <w:rFonts w:asciiTheme="majorBidi" w:hAnsiTheme="majorBidi" w:cstheme="majorBidi"/>
        </w:rPr>
      </w:pPr>
      <w:r w:rsidRPr="002A6242">
        <w:rPr>
          <w:rFonts w:asciiTheme="majorBidi" w:hAnsiTheme="majorBidi" w:cstheme="majorBidi"/>
        </w:rPr>
        <w:t>Normalization</w:t>
      </w:r>
    </w:p>
    <w:p w14:paraId="24ADAD35" w14:textId="4CA6A4B0" w:rsidR="0078123B" w:rsidRPr="002A6242" w:rsidRDefault="00D00ACD" w:rsidP="00C71732">
      <w:pPr>
        <w:rPr>
          <w:rFonts w:asciiTheme="majorBidi" w:hAnsiTheme="majorBidi" w:cstheme="majorBidi"/>
        </w:rPr>
      </w:pPr>
      <w:r w:rsidRPr="002A6242">
        <w:rPr>
          <w:rFonts w:asciiTheme="majorBidi" w:hAnsiTheme="majorBidi" w:cstheme="majorBidi"/>
        </w:rPr>
        <w:t xml:space="preserve">Redesign </w:t>
      </w:r>
      <w:r w:rsidR="0078123B" w:rsidRPr="002A6242">
        <w:rPr>
          <w:rFonts w:asciiTheme="majorBidi" w:hAnsiTheme="majorBidi" w:cstheme="majorBidi"/>
        </w:rPr>
        <w:t>order</w:t>
      </w:r>
      <w:r w:rsidRPr="002A6242">
        <w:rPr>
          <w:rFonts w:asciiTheme="majorBidi" w:hAnsiTheme="majorBidi" w:cstheme="majorBidi"/>
        </w:rPr>
        <w:t xml:space="preserve"> tables to apply </w:t>
      </w:r>
      <w:r w:rsidR="00C26AD9" w:rsidRPr="002A6242">
        <w:rPr>
          <w:rFonts w:asciiTheme="majorBidi" w:hAnsiTheme="majorBidi" w:cstheme="majorBidi"/>
        </w:rPr>
        <w:t xml:space="preserve">virtual </w:t>
      </w:r>
      <w:r w:rsidRPr="002A6242">
        <w:rPr>
          <w:rFonts w:asciiTheme="majorBidi" w:hAnsiTheme="majorBidi" w:cstheme="majorBidi"/>
        </w:rPr>
        <w:t xml:space="preserve">room orders </w:t>
      </w:r>
      <w:r w:rsidR="0078123B" w:rsidRPr="002A6242">
        <w:rPr>
          <w:rFonts w:asciiTheme="majorBidi" w:hAnsiTheme="majorBidi" w:cstheme="majorBidi"/>
        </w:rPr>
        <w:t>p273</w:t>
      </w:r>
    </w:p>
    <w:p w14:paraId="15B3647A" w14:textId="1E226C7F" w:rsidR="00D00ACD" w:rsidRPr="002A6242" w:rsidRDefault="000028C2" w:rsidP="000028C2">
      <w:pPr>
        <w:rPr>
          <w:rFonts w:asciiTheme="majorBidi" w:hAnsiTheme="majorBidi" w:cstheme="majorBidi"/>
        </w:rPr>
      </w:pPr>
      <w:r>
        <w:rPr>
          <w:rFonts w:asciiTheme="majorBidi" w:hAnsiTheme="majorBidi" w:cstheme="majorBidi"/>
        </w:rPr>
        <w:br w:type="page"/>
      </w:r>
    </w:p>
    <w:p w14:paraId="46B5E0AD" w14:textId="74630A3B" w:rsidR="00001B82" w:rsidRPr="002A6242" w:rsidRDefault="00F57C36" w:rsidP="00481E5B">
      <w:pPr>
        <w:pStyle w:val="Heading2"/>
        <w:numPr>
          <w:ilvl w:val="1"/>
          <w:numId w:val="6"/>
        </w:numPr>
        <w:rPr>
          <w:rFonts w:asciiTheme="majorBidi" w:hAnsiTheme="majorBidi"/>
          <w:b/>
          <w:bCs/>
        </w:rPr>
      </w:pPr>
      <w:bookmarkStart w:id="21" w:name="_Toc158750610"/>
      <w:r w:rsidRPr="002A6242">
        <w:rPr>
          <w:rFonts w:asciiTheme="majorBidi" w:hAnsiTheme="majorBidi"/>
          <w:b/>
          <w:bCs/>
        </w:rPr>
        <w:lastRenderedPageBreak/>
        <w:t>Physical implementation</w:t>
      </w:r>
      <w:bookmarkEnd w:id="21"/>
    </w:p>
    <w:p w14:paraId="361609C0" w14:textId="38046B98" w:rsidR="00F57C36" w:rsidRDefault="00B1152A" w:rsidP="00F57C36">
      <w:pPr>
        <w:rPr>
          <w:rFonts w:asciiTheme="majorBidi" w:hAnsiTheme="majorBidi" w:cstheme="majorBidi"/>
        </w:rPr>
      </w:pPr>
      <w:r w:rsidRPr="002A6242">
        <w:rPr>
          <w:rFonts w:asciiTheme="majorBidi" w:hAnsiTheme="majorBidi" w:cstheme="majorBidi"/>
        </w:rPr>
        <w:t>The second phase entails creating the tables, establishing key fields and table relationships, and using the proper tools to implement the various levels of data integrity.</w:t>
      </w:r>
    </w:p>
    <w:p w14:paraId="066F5119" w14:textId="28FEACE0" w:rsidR="007F6652" w:rsidRDefault="007F6652" w:rsidP="004F2A0B">
      <w:pPr>
        <w:pStyle w:val="Heading3"/>
        <w:rPr>
          <w:b/>
          <w:bCs/>
        </w:rPr>
      </w:pPr>
      <w:r w:rsidRPr="007F6652">
        <w:rPr>
          <w:b/>
          <w:bCs/>
        </w:rPr>
        <w:t>Database Creation</w:t>
      </w:r>
    </w:p>
    <w:p w14:paraId="530E892D" w14:textId="0BFC9889" w:rsidR="00FD2FFB" w:rsidRDefault="00FD2FFB" w:rsidP="00FD2FFB">
      <w:r>
        <w:t xml:space="preserve">So, we successfully installed PostgreSQL; you should have one superuser, whose password you know by heart. Now you should take the following steps to set up additional roles and assign privileges: </w:t>
      </w:r>
    </w:p>
    <w:p w14:paraId="3586DD3F" w14:textId="77777777" w:rsidR="00FD2FFB" w:rsidRDefault="00FD2FFB" w:rsidP="00FD2FFB">
      <w:r>
        <w:t xml:space="preserve">1. PostgreSQL creates one superuser and one database for you at installation, both named postgres. Log in to your server as postgres. </w:t>
      </w:r>
    </w:p>
    <w:p w14:paraId="0E8AE122" w14:textId="747487B3" w:rsidR="00FD2FFB" w:rsidRDefault="00FD2FFB" w:rsidP="00FD2FFB">
      <w:r>
        <w:t>2. Before creating your first database, create a role that will own the database and can log in, such as:</w:t>
      </w:r>
    </w:p>
    <w:p w14:paraId="3C78162C" w14:textId="41A9D909" w:rsidR="00FD2FFB" w:rsidRPr="00FD2FFB" w:rsidRDefault="00FD2FFB" w:rsidP="00FD2FFB">
      <w:pPr>
        <w:rPr>
          <w:highlight w:val="lightGray"/>
        </w:rPr>
      </w:pPr>
      <w:r w:rsidRPr="00FD2FFB">
        <w:rPr>
          <w:highlight w:val="lightGray"/>
        </w:rPr>
        <w:t xml:space="preserve">CREATE ROLE </w:t>
      </w:r>
      <w:proofErr w:type="spellStart"/>
      <w:r w:rsidRPr="00FD2FFB">
        <w:rPr>
          <w:highlight w:val="lightGray"/>
        </w:rPr>
        <w:t>mydb_admin</w:t>
      </w:r>
      <w:proofErr w:type="spellEnd"/>
      <w:r w:rsidRPr="00FD2FFB">
        <w:rPr>
          <w:highlight w:val="lightGray"/>
        </w:rPr>
        <w:t xml:space="preserve"> LOGIN PASSWORD 'something';</w:t>
      </w:r>
    </w:p>
    <w:p w14:paraId="7870238C" w14:textId="77777777" w:rsidR="00FD2FFB" w:rsidRDefault="00FD2FFB" w:rsidP="00FD2FFB">
      <w:r>
        <w:t xml:space="preserve">3. Create the database and set the owner: </w:t>
      </w:r>
    </w:p>
    <w:p w14:paraId="24B68431" w14:textId="102BB94B" w:rsidR="00FD2FFB" w:rsidRDefault="00FD2FFB" w:rsidP="00FD2FFB">
      <w:pPr>
        <w:rPr>
          <w:highlight w:val="lightGray"/>
        </w:rPr>
      </w:pPr>
      <w:r w:rsidRPr="00FD2FFB">
        <w:rPr>
          <w:highlight w:val="lightGray"/>
        </w:rPr>
        <w:t xml:space="preserve">CREATE DATABASE </w:t>
      </w:r>
      <w:proofErr w:type="spellStart"/>
      <w:r w:rsidRPr="00FD2FFB">
        <w:rPr>
          <w:highlight w:val="lightGray"/>
        </w:rPr>
        <w:t>mydb</w:t>
      </w:r>
      <w:proofErr w:type="spellEnd"/>
      <w:r w:rsidRPr="00FD2FFB">
        <w:rPr>
          <w:highlight w:val="lightGray"/>
        </w:rPr>
        <w:t xml:space="preserve"> WITH owner = </w:t>
      </w:r>
      <w:proofErr w:type="spellStart"/>
      <w:r w:rsidRPr="00FD2FFB">
        <w:rPr>
          <w:highlight w:val="lightGray"/>
        </w:rPr>
        <w:t>mydb_admin</w:t>
      </w:r>
      <w:proofErr w:type="spellEnd"/>
      <w:r w:rsidRPr="00FD2FFB">
        <w:rPr>
          <w:highlight w:val="lightGray"/>
        </w:rPr>
        <w:t>;</w:t>
      </w:r>
    </w:p>
    <w:p w14:paraId="6DF066DF" w14:textId="3F13B3DE" w:rsidR="00FD2FFB" w:rsidRDefault="00FD2FFB" w:rsidP="00FD2FFB">
      <w:r>
        <w:t xml:space="preserve">4. Now log in as the </w:t>
      </w:r>
      <w:proofErr w:type="spellStart"/>
      <w:r>
        <w:t>mydb_admin</w:t>
      </w:r>
      <w:proofErr w:type="spellEnd"/>
      <w:r>
        <w:t xml:space="preserve"> user and start setting up additional schemas and tables.</w:t>
      </w:r>
    </w:p>
    <w:p w14:paraId="633C98B8" w14:textId="77777777" w:rsidR="00FD2FFB" w:rsidRPr="00FD2FFB" w:rsidRDefault="00FD2FFB" w:rsidP="00FD2FFB">
      <w:pPr>
        <w:rPr>
          <w:highlight w:val="lightGray"/>
          <w:lang w:bidi="ar-EG"/>
        </w:rPr>
      </w:pPr>
    </w:p>
    <w:p w14:paraId="7F829B1A" w14:textId="77777777" w:rsidR="004F2A0B" w:rsidRDefault="007F6652">
      <w:pPr>
        <w:rPr>
          <w:rtl/>
        </w:rPr>
      </w:pPr>
      <w:r>
        <w:t xml:space="preserve">The minimum SQL command to create a database is: </w:t>
      </w:r>
      <w:r w:rsidRPr="004F2A0B">
        <w:rPr>
          <w:highlight w:val="lightGray"/>
        </w:rPr>
        <w:t>CREATE DATABASE alpha;</w:t>
      </w:r>
    </w:p>
    <w:p w14:paraId="37CDDE4E" w14:textId="77777777" w:rsidR="004F2A0B" w:rsidRPr="006840E6" w:rsidRDefault="004F2A0B">
      <w:pPr>
        <w:rPr>
          <w:rFonts w:asciiTheme="majorBidi" w:hAnsiTheme="majorBidi" w:cstheme="majorBidi"/>
          <w:b/>
          <w:bCs/>
          <w:rtl/>
        </w:rPr>
      </w:pPr>
      <w:r w:rsidRPr="006840E6">
        <w:rPr>
          <w:rFonts w:asciiTheme="majorBidi" w:hAnsiTheme="majorBidi" w:cstheme="majorBidi"/>
          <w:b/>
          <w:bCs/>
        </w:rPr>
        <w:t>Using Schemas</w:t>
      </w:r>
      <w:r w:rsidRPr="006840E6">
        <w:rPr>
          <w:rFonts w:asciiTheme="majorBidi" w:hAnsiTheme="majorBidi" w:cstheme="majorBidi" w:hint="cs"/>
          <w:b/>
          <w:bCs/>
          <w:rtl/>
        </w:rPr>
        <w:t>:</w:t>
      </w:r>
    </w:p>
    <w:p w14:paraId="29440BDD" w14:textId="77777777" w:rsidR="006840E6" w:rsidRDefault="004F2A0B">
      <w:pPr>
        <w:rPr>
          <w:rFonts w:asciiTheme="majorBidi" w:hAnsiTheme="majorBidi" w:cstheme="majorBidi"/>
        </w:rPr>
      </w:pPr>
      <w:r>
        <w:t>Schemas organize our database into logical groups. If you have more than two dozen tables in our database, consider cubby holing them into schemas. Objects must have unique names within a schema but need not be unique across the database. If we cram all your tables into the default public schema, we’ll run into name clashes sooner or later.</w:t>
      </w:r>
    </w:p>
    <w:p w14:paraId="6D4BBD51" w14:textId="77777777" w:rsidR="006840E6" w:rsidRDefault="006840E6">
      <w:pPr>
        <w:rPr>
          <w:rFonts w:asciiTheme="majorBidi" w:hAnsiTheme="majorBidi" w:cstheme="majorBidi"/>
        </w:rPr>
      </w:pPr>
      <w:r w:rsidRPr="006840E6">
        <w:rPr>
          <w:highlight w:val="lightGray"/>
        </w:rPr>
        <w:t>CREATE SCHEMA customers;</w:t>
      </w:r>
      <w:r w:rsidRPr="002A6242">
        <w:rPr>
          <w:rFonts w:asciiTheme="majorBidi" w:hAnsiTheme="majorBidi" w:cstheme="majorBidi"/>
        </w:rPr>
        <w:t xml:space="preserve"> </w:t>
      </w:r>
    </w:p>
    <w:p w14:paraId="09F1C542" w14:textId="6460B6A5" w:rsidR="00A94689" w:rsidRPr="002A6242" w:rsidRDefault="00A94689">
      <w:pPr>
        <w:rPr>
          <w:rFonts w:asciiTheme="majorBidi" w:hAnsiTheme="majorBidi" w:cstheme="majorBidi"/>
        </w:rPr>
      </w:pPr>
      <w:r w:rsidRPr="002A6242">
        <w:rPr>
          <w:rFonts w:asciiTheme="majorBidi" w:hAnsiTheme="majorBidi" w:cstheme="majorBidi"/>
        </w:rPr>
        <w:br w:type="page"/>
      </w:r>
    </w:p>
    <w:p w14:paraId="12FC4AA7" w14:textId="77777777" w:rsidR="008E7CC7" w:rsidRPr="00C41289" w:rsidRDefault="008E7CC7" w:rsidP="008E7CC7">
      <w:pPr>
        <w:pStyle w:val="Header"/>
        <w:shd w:val="clear" w:color="auto" w:fill="DDD9C3"/>
        <w:tabs>
          <w:tab w:val="right" w:pos="10080"/>
        </w:tabs>
        <w:spacing w:after="240"/>
        <w:jc w:val="center"/>
        <w:rPr>
          <w:rFonts w:asciiTheme="majorBidi" w:hAnsiTheme="majorBidi" w:cstheme="majorBidi"/>
          <w:smallCaps/>
          <w:sz w:val="28"/>
        </w:rPr>
      </w:pPr>
      <w:bookmarkStart w:id="22" w:name="_Hlk158389866"/>
      <w:bookmarkStart w:id="23" w:name="_Hlk158389680"/>
      <w:bookmarkEnd w:id="0"/>
      <w:r w:rsidRPr="00C41289">
        <w:rPr>
          <w:rFonts w:asciiTheme="majorBidi" w:hAnsiTheme="majorBidi" w:cstheme="majorBidi"/>
          <w:smallCaps/>
          <w:sz w:val="28"/>
        </w:rPr>
        <w:lastRenderedPageBreak/>
        <w:t>Field Specifications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E7CC7" w:rsidRPr="00C41289" w14:paraId="35302EB7" w14:textId="77777777" w:rsidTr="00A77333">
        <w:tc>
          <w:tcPr>
            <w:tcW w:w="4788" w:type="dxa"/>
            <w:vAlign w:val="center"/>
          </w:tcPr>
          <w:p w14:paraId="73C8AF79"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Created:</w:t>
            </w:r>
            <w:r w:rsidRPr="00C41289">
              <w:rPr>
                <w:rFonts w:asciiTheme="majorBidi" w:hAnsiTheme="majorBidi" w:cstheme="majorBidi"/>
              </w:rPr>
              <w:t xml:space="preserve"> </w:t>
            </w:r>
            <w:sdt>
              <w:sdtPr>
                <w:rPr>
                  <w:rFonts w:asciiTheme="majorBidi" w:hAnsiTheme="majorBidi" w:cstheme="majorBidi"/>
                  <w:color w:val="808080"/>
                </w:rPr>
                <w:id w:val="-674418606"/>
                <w:placeholder>
                  <w:docPart w:val="B5AC60DC565142E3BACF5C3BF532D344"/>
                </w:placeholder>
                <w:date>
                  <w:dateFormat w:val="dd/MM/yyyy"/>
                  <w:lid w:val="ar-EG"/>
                  <w:storeMappedDataAs w:val="dateTime"/>
                  <w:calendar w:val="gregorian"/>
                </w:date>
              </w:sdtPr>
              <w:sdtContent>
                <w:r w:rsidRPr="00C41289">
                  <w:rPr>
                    <w:rFonts w:asciiTheme="majorBidi" w:hAnsiTheme="majorBidi" w:cstheme="majorBidi"/>
                    <w:color w:val="808080"/>
                  </w:rPr>
                  <w:t>Click here to enter a date.</w:t>
                </w:r>
              </w:sdtContent>
            </w:sdt>
          </w:p>
        </w:tc>
        <w:tc>
          <w:tcPr>
            <w:tcW w:w="4788" w:type="dxa"/>
            <w:vAlign w:val="center"/>
          </w:tcPr>
          <w:p w14:paraId="7500A7BF" w14:textId="77777777" w:rsidR="008E7CC7" w:rsidRPr="00C41289" w:rsidRDefault="008E7CC7" w:rsidP="00A77333">
            <w:pPr>
              <w:spacing w:after="120"/>
              <w:rPr>
                <w:rFonts w:asciiTheme="majorBidi" w:hAnsiTheme="majorBidi" w:cstheme="majorBidi"/>
              </w:rPr>
            </w:pPr>
            <w:r w:rsidRPr="00C41289">
              <w:rPr>
                <w:rFonts w:asciiTheme="majorBidi" w:hAnsiTheme="majorBidi" w:cstheme="majorBidi"/>
                <w:b/>
              </w:rPr>
              <w:t>Date Modified:</w:t>
            </w:r>
            <w:r w:rsidRPr="00C41289">
              <w:rPr>
                <w:rFonts w:asciiTheme="majorBidi" w:hAnsiTheme="majorBidi" w:cstheme="majorBidi"/>
              </w:rPr>
              <w:t xml:space="preserve"> </w:t>
            </w:r>
            <w:sdt>
              <w:sdtPr>
                <w:rPr>
                  <w:rFonts w:asciiTheme="majorBidi" w:hAnsiTheme="majorBidi" w:cstheme="majorBidi"/>
                </w:rPr>
                <w:id w:val="1473335046"/>
                <w:placeholder>
                  <w:docPart w:val="6D341EC1E5B04676A9BF0E8740DED898"/>
                </w:placeholder>
                <w:showingPlcHdr/>
                <w:date>
                  <w:dateFormat w:val="dd/MM/yyyy"/>
                  <w:lid w:val="ar-EG"/>
                  <w:storeMappedDataAs w:val="dateTime"/>
                  <w:calendar w:val="gregorian"/>
                </w:date>
              </w:sdtPr>
              <w:sdtContent>
                <w:r w:rsidRPr="00C41289">
                  <w:rPr>
                    <w:rStyle w:val="PlaceholderText"/>
                    <w:rFonts w:asciiTheme="majorBidi" w:eastAsiaTheme="majorEastAsia" w:hAnsiTheme="majorBidi"/>
                  </w:rPr>
                  <w:t>Click or tap to enter a date.</w:t>
                </w:r>
              </w:sdtContent>
            </w:sdt>
          </w:p>
        </w:tc>
      </w:tr>
      <w:tr w:rsidR="008E7CC7" w:rsidRPr="00C41289" w14:paraId="4C3B8703" w14:textId="77777777" w:rsidTr="00A77333">
        <w:tc>
          <w:tcPr>
            <w:tcW w:w="4788" w:type="dxa"/>
            <w:vAlign w:val="center"/>
          </w:tcPr>
          <w:p w14:paraId="147D04B7"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Created By:</w:t>
            </w:r>
            <w:r w:rsidRPr="00C41289">
              <w:rPr>
                <w:rFonts w:asciiTheme="majorBidi" w:hAnsiTheme="majorBidi" w:cstheme="majorBidi"/>
              </w:rPr>
              <w:t xml:space="preserve"> </w:t>
            </w:r>
            <w:sdt>
              <w:sdtPr>
                <w:rPr>
                  <w:rFonts w:asciiTheme="majorBidi" w:hAnsiTheme="majorBidi" w:cstheme="majorBidi"/>
                </w:rPr>
                <w:id w:val="2052951786"/>
                <w:placeholder>
                  <w:docPart w:val="CDC9678571A243B8A1093F2D115B7DF0"/>
                </w:placeholder>
                <w:showingPlcHdr/>
                <w:text/>
              </w:sdtPr>
              <w:sdtContent>
                <w:r w:rsidRPr="00C41289">
                  <w:rPr>
                    <w:rStyle w:val="PlaceholderText"/>
                    <w:rFonts w:asciiTheme="majorBidi" w:eastAsiaTheme="majorEastAsia" w:hAnsiTheme="majorBidi"/>
                  </w:rPr>
                  <w:t>Click or tap here to enter text.</w:t>
                </w:r>
              </w:sdtContent>
            </w:sdt>
          </w:p>
        </w:tc>
        <w:tc>
          <w:tcPr>
            <w:tcW w:w="4788" w:type="dxa"/>
            <w:vAlign w:val="center"/>
          </w:tcPr>
          <w:p w14:paraId="1B2A98FB" w14:textId="6021BF15" w:rsidR="008E7CC7" w:rsidRPr="00C41289" w:rsidRDefault="008E7CC7" w:rsidP="00A77333">
            <w:pPr>
              <w:rPr>
                <w:rFonts w:asciiTheme="majorBidi" w:hAnsiTheme="majorBidi" w:cstheme="majorBidi"/>
              </w:rPr>
            </w:pPr>
            <w:r w:rsidRPr="00C41289">
              <w:rPr>
                <w:rFonts w:asciiTheme="majorBidi" w:hAnsiTheme="majorBidi" w:cstheme="majorBidi"/>
                <w:b/>
              </w:rPr>
              <w:t>Modified By:</w:t>
            </w:r>
            <w:r w:rsidRPr="00C41289">
              <w:rPr>
                <w:rFonts w:asciiTheme="majorBidi" w:hAnsiTheme="majorBidi" w:cstheme="majorBidi"/>
              </w:rPr>
              <w:t xml:space="preserve"> </w:t>
            </w:r>
            <w:sdt>
              <w:sdtPr>
                <w:rPr>
                  <w:rFonts w:asciiTheme="majorBidi" w:hAnsiTheme="majorBidi" w:cstheme="majorBidi"/>
                </w:rPr>
                <w:id w:val="92376848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7D534FE3" w14:textId="77777777" w:rsidTr="00A77333">
        <w:tc>
          <w:tcPr>
            <w:tcW w:w="4788" w:type="dxa"/>
            <w:vAlign w:val="center"/>
          </w:tcPr>
          <w:p w14:paraId="1C27F086" w14:textId="77777777" w:rsidR="008E7CC7" w:rsidRPr="00C41289" w:rsidRDefault="008E7CC7" w:rsidP="00A77333">
            <w:pPr>
              <w:rPr>
                <w:rFonts w:asciiTheme="majorBidi" w:hAnsiTheme="majorBidi" w:cstheme="majorBidi"/>
                <w:b/>
              </w:rPr>
            </w:pPr>
          </w:p>
        </w:tc>
        <w:tc>
          <w:tcPr>
            <w:tcW w:w="4788" w:type="dxa"/>
            <w:vAlign w:val="center"/>
          </w:tcPr>
          <w:p w14:paraId="4343063E" w14:textId="77777777" w:rsidR="008E7CC7" w:rsidRPr="00C41289" w:rsidRDefault="008E7CC7" w:rsidP="00A77333">
            <w:pPr>
              <w:rPr>
                <w:rFonts w:asciiTheme="majorBidi" w:hAnsiTheme="majorBidi" w:cstheme="majorBidi"/>
                <w:b/>
              </w:rPr>
            </w:pPr>
          </w:p>
        </w:tc>
      </w:tr>
    </w:tbl>
    <w:p w14:paraId="12D8F76A" w14:textId="71485F94" w:rsidR="008E7CC7" w:rsidRPr="00C41289" w:rsidRDefault="008E7CC7" w:rsidP="008E7CC7">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6912" behindDoc="1" locked="0" layoutInCell="1" allowOverlap="1" wp14:anchorId="7A268FB6" wp14:editId="3464252A">
                <wp:simplePos x="0" y="0"/>
                <wp:positionH relativeFrom="column">
                  <wp:posOffset>4445</wp:posOffset>
                </wp:positionH>
                <wp:positionV relativeFrom="paragraph">
                  <wp:posOffset>21590</wp:posOffset>
                </wp:positionV>
                <wp:extent cx="1466850" cy="361950"/>
                <wp:effectExtent l="0" t="0" r="0" b="0"/>
                <wp:wrapNone/>
                <wp:docPr id="287239160"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A268FB6" id="_x0000_s1049" style="position:absolute;margin-left:.35pt;margin-top:1.7pt;width:115.5pt;height:28.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" fillcolor="window" strokecolor="windowText" strokeweight="1.5pt">
                <v:path arrowok="t"/>
                <v:textbox>
                  <w:txbxContent>
                    <w:p w14:paraId="403D870A" w14:textId="77777777" w:rsidR="008E7CC7" w:rsidRPr="00314F17" w:rsidRDefault="008E7CC7" w:rsidP="008E7CC7">
                      <w:pPr>
                        <w:jc w:val="center"/>
                        <w:rPr>
                          <w:b/>
                          <w:i/>
                          <w:color w:val="000000"/>
                          <w:sz w:val="24"/>
                        </w:rPr>
                      </w:pPr>
                      <w:r w:rsidRPr="00314F17">
                        <w:rPr>
                          <w:b/>
                          <w:i/>
                          <w:color w:val="000000"/>
                          <w:sz w:val="24"/>
                        </w:rPr>
                        <w:t>General Elements</w:t>
                      </w:r>
                    </w:p>
                  </w:txbxContent>
                </v:textbox>
              </v:roundrect>
            </w:pict>
          </mc:Fallback>
        </mc:AlternateContent>
      </w:r>
    </w:p>
    <w:p w14:paraId="1CD70A71"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4248"/>
        <w:gridCol w:w="5822"/>
      </w:tblGrid>
      <w:tr w:rsidR="008E7CC7" w:rsidRPr="00C41289" w14:paraId="713E0122" w14:textId="77777777" w:rsidTr="00A77333">
        <w:tc>
          <w:tcPr>
            <w:tcW w:w="4248" w:type="dxa"/>
            <w:shd w:val="clear" w:color="auto" w:fill="FFFFFF"/>
          </w:tcPr>
          <w:p w14:paraId="00B85DB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Field Name:</w:t>
            </w:r>
            <w:r w:rsidRPr="00C41289">
              <w:rPr>
                <w:rFonts w:asciiTheme="majorBidi" w:hAnsiTheme="majorBidi" w:cstheme="majorBidi"/>
              </w:rPr>
              <w:t xml:space="preserve"> </w:t>
            </w:r>
            <w:sdt>
              <w:sdtPr>
                <w:rPr>
                  <w:rFonts w:asciiTheme="majorBidi" w:hAnsiTheme="majorBidi" w:cstheme="majorBidi"/>
                </w:rPr>
                <w:id w:val="5143141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shd w:val="clear" w:color="auto" w:fill="FFFFFF"/>
          </w:tcPr>
          <w:p w14:paraId="3BEF9543" w14:textId="77777777" w:rsidR="008E7CC7" w:rsidRPr="00C41289" w:rsidRDefault="008E7CC7" w:rsidP="00A77333">
            <w:pPr>
              <w:ind w:right="-198"/>
              <w:rPr>
                <w:rFonts w:asciiTheme="majorBidi" w:hAnsiTheme="majorBidi" w:cstheme="majorBidi"/>
              </w:rPr>
            </w:pPr>
            <w:r w:rsidRPr="00C41289">
              <w:rPr>
                <w:rFonts w:asciiTheme="majorBidi" w:hAnsiTheme="majorBidi" w:cstheme="majorBidi"/>
                <w:b/>
              </w:rPr>
              <w:t xml:space="preserve">Specification Type: </w:t>
            </w:r>
            <w:r w:rsidRPr="00C41289">
              <w:rPr>
                <w:rFonts w:asciiTheme="majorBidi" w:hAnsiTheme="majorBidi" w:cstheme="majorBidi"/>
              </w:rPr>
              <w:t xml:space="preserve"> </w:t>
            </w:r>
            <w:sdt>
              <w:sdtPr>
                <w:rPr>
                  <w:rFonts w:asciiTheme="majorBidi" w:hAnsiTheme="majorBidi" w:cstheme="majorBidi"/>
                </w:rPr>
                <w:id w:val="-136227153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Unique   </w:t>
            </w:r>
            <w:sdt>
              <w:sdtPr>
                <w:rPr>
                  <w:rFonts w:asciiTheme="majorBidi" w:hAnsiTheme="majorBidi" w:cstheme="majorBidi"/>
                </w:rPr>
                <w:id w:val="-81757096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Generic    </w:t>
            </w:r>
            <w:sdt>
              <w:sdtPr>
                <w:rPr>
                  <w:rFonts w:asciiTheme="majorBidi" w:hAnsiTheme="majorBidi" w:cstheme="majorBidi"/>
                </w:rPr>
                <w:id w:val="-119269142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Pr="00C41289">
              <w:rPr>
                <w:rFonts w:asciiTheme="majorBidi" w:hAnsiTheme="majorBidi" w:cstheme="majorBidi"/>
              </w:rPr>
              <w:t xml:space="preserve"> Replica</w:t>
            </w:r>
          </w:p>
        </w:tc>
      </w:tr>
      <w:tr w:rsidR="008E7CC7" w:rsidRPr="00C41289" w14:paraId="235883C5" w14:textId="77777777" w:rsidTr="00A77333">
        <w:tc>
          <w:tcPr>
            <w:tcW w:w="4248" w:type="dxa"/>
            <w:shd w:val="clear" w:color="auto" w:fill="FFFFFF"/>
          </w:tcPr>
          <w:p w14:paraId="72BE59D4"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Parent Table: </w:t>
            </w:r>
            <w:sdt>
              <w:sdtPr>
                <w:rPr>
                  <w:rFonts w:asciiTheme="majorBidi" w:hAnsiTheme="majorBidi" w:cstheme="majorBidi"/>
                </w:rPr>
                <w:id w:val="2043783022"/>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822" w:type="dxa"/>
            <w:vMerge w:val="restart"/>
            <w:shd w:val="clear" w:color="auto" w:fill="FFFFFF"/>
          </w:tcPr>
          <w:p w14:paraId="0B890A3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Source Specification:</w:t>
            </w:r>
            <w:r w:rsidRPr="00C41289">
              <w:rPr>
                <w:rFonts w:asciiTheme="majorBidi" w:hAnsiTheme="majorBidi" w:cstheme="majorBidi"/>
              </w:rPr>
              <w:t xml:space="preserve"> </w:t>
            </w:r>
          </w:p>
        </w:tc>
      </w:tr>
      <w:tr w:rsidR="008E7CC7" w:rsidRPr="00C41289" w14:paraId="50A785A7" w14:textId="77777777" w:rsidTr="00A77333">
        <w:tc>
          <w:tcPr>
            <w:tcW w:w="4248" w:type="dxa"/>
            <w:shd w:val="clear" w:color="auto" w:fill="FFFFFF"/>
          </w:tcPr>
          <w:p w14:paraId="15C3D61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Label:</w:t>
            </w:r>
            <w:r w:rsidRPr="00C41289">
              <w:rPr>
                <w:rFonts w:asciiTheme="majorBidi" w:hAnsiTheme="majorBidi" w:cstheme="majorBidi"/>
              </w:rPr>
              <w:t xml:space="preserve"> </w:t>
            </w:r>
            <w:sdt>
              <w:sdtPr>
                <w:rPr>
                  <w:rFonts w:asciiTheme="majorBidi" w:hAnsiTheme="majorBidi" w:cstheme="majorBidi"/>
                </w:rPr>
                <w:id w:val="806366884"/>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r w:rsidRPr="00C41289">
              <w:rPr>
                <w:rFonts w:asciiTheme="majorBidi" w:hAnsiTheme="majorBidi" w:cstheme="majorBidi"/>
              </w:rPr>
              <w:t xml:space="preserve"> </w:t>
            </w:r>
          </w:p>
        </w:tc>
        <w:tc>
          <w:tcPr>
            <w:tcW w:w="5822" w:type="dxa"/>
            <w:vMerge/>
            <w:shd w:val="clear" w:color="auto" w:fill="FFFFFF"/>
          </w:tcPr>
          <w:p w14:paraId="14F9DD32" w14:textId="77777777" w:rsidR="008E7CC7" w:rsidRPr="00C41289" w:rsidRDefault="008E7CC7" w:rsidP="00A77333">
            <w:pPr>
              <w:rPr>
                <w:rFonts w:asciiTheme="majorBidi" w:hAnsiTheme="majorBidi" w:cstheme="majorBidi"/>
              </w:rPr>
            </w:pPr>
          </w:p>
        </w:tc>
      </w:tr>
      <w:tr w:rsidR="008E7CC7" w:rsidRPr="00C41289" w14:paraId="55A9B991" w14:textId="77777777" w:rsidTr="00A77333">
        <w:tc>
          <w:tcPr>
            <w:tcW w:w="10070" w:type="dxa"/>
            <w:gridSpan w:val="2"/>
            <w:shd w:val="clear" w:color="auto" w:fill="FFFFFF"/>
          </w:tcPr>
          <w:p w14:paraId="45BF443D" w14:textId="77777777" w:rsidR="008E7CC7" w:rsidRPr="00C41289" w:rsidRDefault="008E7CC7" w:rsidP="00A77333">
            <w:pPr>
              <w:rPr>
                <w:rFonts w:asciiTheme="majorBidi" w:hAnsiTheme="majorBidi" w:cstheme="majorBidi"/>
              </w:rPr>
            </w:pPr>
            <w:r w:rsidRPr="00C41289">
              <w:rPr>
                <w:rFonts w:asciiTheme="majorBidi" w:hAnsiTheme="majorBidi" w:cstheme="majorBidi"/>
                <w:b/>
              </w:rPr>
              <w:t>Shared By:</w:t>
            </w:r>
            <w:r w:rsidRPr="00C41289">
              <w:rPr>
                <w:rFonts w:asciiTheme="majorBidi" w:hAnsiTheme="majorBidi" w:cstheme="majorBidi"/>
              </w:rPr>
              <w:t xml:space="preserve"> </w:t>
            </w:r>
            <w:sdt>
              <w:sdtPr>
                <w:rPr>
                  <w:rFonts w:asciiTheme="majorBidi" w:hAnsiTheme="majorBidi" w:cstheme="majorBidi"/>
                  <w:color w:val="808080"/>
                </w:rPr>
                <w:id w:val="-3626637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04315D5" w14:textId="77777777" w:rsidTr="00A77333">
        <w:tc>
          <w:tcPr>
            <w:tcW w:w="10070" w:type="dxa"/>
            <w:gridSpan w:val="2"/>
            <w:shd w:val="clear" w:color="auto" w:fill="FFFFFF"/>
          </w:tcPr>
          <w:p w14:paraId="6B40CE9C" w14:textId="77777777" w:rsidR="008E7CC7" w:rsidRPr="00C41289" w:rsidRDefault="008E7CC7" w:rsidP="00A77333">
            <w:pPr>
              <w:rPr>
                <w:rFonts w:asciiTheme="majorBidi" w:hAnsiTheme="majorBidi" w:cstheme="majorBidi"/>
              </w:rPr>
            </w:pPr>
            <w:r w:rsidRPr="00C41289">
              <w:rPr>
                <w:rFonts w:asciiTheme="majorBidi" w:hAnsiTheme="majorBidi" w:cstheme="majorBidi"/>
                <w:b/>
              </w:rPr>
              <w:t>Alias(es):</w:t>
            </w:r>
            <w:r w:rsidRPr="00C41289">
              <w:rPr>
                <w:rFonts w:asciiTheme="majorBidi" w:hAnsiTheme="majorBidi" w:cstheme="majorBidi"/>
              </w:rPr>
              <w:t xml:space="preserve">  </w:t>
            </w:r>
            <w:r w:rsidRPr="00C41289">
              <w:rPr>
                <w:rFonts w:asciiTheme="majorBidi" w:hAnsiTheme="majorBidi" w:cstheme="majorBidi"/>
                <w:color w:val="808080"/>
              </w:rPr>
              <w:t xml:space="preserve"> </w:t>
            </w:r>
            <w:sdt>
              <w:sdtPr>
                <w:rPr>
                  <w:rFonts w:asciiTheme="majorBidi" w:hAnsiTheme="majorBidi" w:cstheme="majorBidi"/>
                  <w:color w:val="808080"/>
                </w:rPr>
                <w:id w:val="2141377517"/>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3F758B5" w14:textId="77777777" w:rsidTr="00A77333">
        <w:tc>
          <w:tcPr>
            <w:tcW w:w="10070" w:type="dxa"/>
            <w:gridSpan w:val="2"/>
            <w:shd w:val="clear" w:color="auto" w:fill="FFFFFF"/>
          </w:tcPr>
          <w:p w14:paraId="18A95A3B"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Description:</w:t>
            </w:r>
            <w:r w:rsidRPr="00C41289">
              <w:rPr>
                <w:rFonts w:asciiTheme="majorBidi" w:hAnsiTheme="majorBidi" w:cstheme="majorBidi"/>
              </w:rPr>
              <w:t xml:space="preserve"> </w:t>
            </w:r>
            <w:sdt>
              <w:sdtPr>
                <w:rPr>
                  <w:rFonts w:asciiTheme="majorBidi" w:hAnsiTheme="majorBidi" w:cstheme="majorBidi"/>
                </w:rPr>
                <w:id w:val="156653474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3312F856"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bookmarkStart w:id="24" w:name="_Hlk158389745"/>
      <w:bookmarkEnd w:id="22"/>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7936" behindDoc="1" locked="0" layoutInCell="1" allowOverlap="1" wp14:anchorId="00F29367" wp14:editId="750D9368">
                <wp:simplePos x="0" y="0"/>
                <wp:positionH relativeFrom="column">
                  <wp:posOffset>-4445</wp:posOffset>
                </wp:positionH>
                <wp:positionV relativeFrom="paragraph">
                  <wp:posOffset>22860</wp:posOffset>
                </wp:positionV>
                <wp:extent cx="1466850" cy="361950"/>
                <wp:effectExtent l="0" t="0" r="0" b="0"/>
                <wp:wrapNone/>
                <wp:docPr id="1782371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0F29367" id="_x0000_s1050" style="position:absolute;margin-left:-.35pt;margin-top:1.8pt;width:115.5pt;height:2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kbbw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" fillcolor="window" strokecolor="windowText" strokeweight="1.5pt">
                <v:path arrowok="t"/>
                <v:textbox>
                  <w:txbxContent>
                    <w:p w14:paraId="13727256" w14:textId="77777777" w:rsidR="008E7CC7" w:rsidRPr="00314F17" w:rsidRDefault="008E7CC7" w:rsidP="008E7CC7">
                      <w:pPr>
                        <w:jc w:val="center"/>
                        <w:rPr>
                          <w:b/>
                          <w:i/>
                          <w:color w:val="000000"/>
                          <w:sz w:val="24"/>
                        </w:rPr>
                      </w:pPr>
                      <w:r w:rsidRPr="00314F17">
                        <w:rPr>
                          <w:b/>
                          <w:i/>
                          <w:color w:val="000000"/>
                          <w:sz w:val="24"/>
                        </w:rPr>
                        <w:t>Physical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4057"/>
        <w:gridCol w:w="6023"/>
      </w:tblGrid>
      <w:tr w:rsidR="008E7CC7" w:rsidRPr="00C41289" w14:paraId="3EDB2E32" w14:textId="77777777" w:rsidTr="00A77333">
        <w:tc>
          <w:tcPr>
            <w:tcW w:w="4057" w:type="dxa"/>
            <w:shd w:val="clear" w:color="auto" w:fill="FFFFFF"/>
          </w:tcPr>
          <w:p w14:paraId="79CDDA40"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Data Type:</w:t>
            </w:r>
            <w:r w:rsidRPr="00C41289">
              <w:rPr>
                <w:rFonts w:asciiTheme="majorBidi" w:hAnsiTheme="majorBidi" w:cstheme="majorBidi"/>
              </w:rPr>
              <w:t xml:space="preserve"> </w:t>
            </w:r>
            <w:sdt>
              <w:sdtPr>
                <w:rPr>
                  <w:rFonts w:asciiTheme="majorBidi" w:hAnsiTheme="majorBidi" w:cstheme="majorBidi"/>
                </w:rPr>
                <w:id w:val="77043650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val="restart"/>
            <w:shd w:val="clear" w:color="auto" w:fill="FFFFFF"/>
          </w:tcPr>
          <w:p w14:paraId="693AAF60"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Character Support:</w:t>
            </w:r>
          </w:p>
          <w:p w14:paraId="0B66E5E5" w14:textId="5D757C84"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208464693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Letters</w:t>
            </w:r>
            <w:r w:rsidR="008E7CC7" w:rsidRPr="00C41289">
              <w:rPr>
                <w:rFonts w:asciiTheme="majorBidi" w:hAnsiTheme="majorBidi" w:cstheme="majorBidi"/>
              </w:rPr>
              <w:tab/>
              <w:t>(A-Z)</w:t>
            </w:r>
            <w:r w:rsidR="008E7CC7" w:rsidRPr="00C41289">
              <w:rPr>
                <w:rFonts w:asciiTheme="majorBidi" w:hAnsiTheme="majorBidi" w:cstheme="majorBidi"/>
              </w:rPr>
              <w:tab/>
            </w:r>
            <w:sdt>
              <w:sdtPr>
                <w:rPr>
                  <w:rFonts w:asciiTheme="majorBidi" w:hAnsiTheme="majorBidi" w:cstheme="majorBidi"/>
                </w:rPr>
                <w:id w:val="-12809673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Keyboard</w:t>
            </w:r>
            <w:r w:rsidR="008E7CC7" w:rsidRPr="00C41289">
              <w:rPr>
                <w:rFonts w:asciiTheme="majorBidi" w:hAnsiTheme="majorBidi" w:cstheme="majorBidi"/>
              </w:rPr>
              <w:tab/>
              <w:t>(</w:t>
            </w:r>
            <w:r w:rsidR="005354FA" w:rsidRPr="00C41289">
              <w:rPr>
                <w:rFonts w:asciiTheme="majorBidi" w:hAnsiTheme="majorBidi" w:cstheme="majorBidi"/>
              </w:rPr>
              <w:t>.</w:t>
            </w:r>
            <w:r w:rsidR="005354FA">
              <w:rPr>
                <w:rFonts w:asciiTheme="majorBidi" w:hAnsiTheme="majorBidi" w:cstheme="majorBidi"/>
              </w:rPr>
              <w:t xml:space="preserve"> </w:t>
            </w:r>
            <w:r w:rsidR="005354FA" w:rsidRPr="00C41289">
              <w:rPr>
                <w:rFonts w:asciiTheme="majorBidi" w:hAnsiTheme="majorBidi" w:cstheme="majorBidi"/>
              </w:rPr>
              <w:t>, /</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r w:rsidR="008A2771">
              <w:rPr>
                <w:rFonts w:asciiTheme="majorBidi" w:hAnsiTheme="majorBidi" w:cstheme="majorBidi"/>
              </w:rPr>
              <w:t xml:space="preserve"> </w:t>
            </w:r>
            <w:r w:rsidR="008E7CC7" w:rsidRPr="00C41289">
              <w:rPr>
                <w:rFonts w:asciiTheme="majorBidi" w:hAnsiTheme="majorBidi" w:cstheme="majorBidi"/>
              </w:rPr>
              <w:t>%)</w:t>
            </w:r>
          </w:p>
          <w:p w14:paraId="058E4AE0" w14:textId="71DDFD96" w:rsidR="008E7CC7" w:rsidRPr="00C41289" w:rsidRDefault="00000000" w:rsidP="00A77333">
            <w:pPr>
              <w:tabs>
                <w:tab w:val="left" w:pos="1602"/>
                <w:tab w:val="left" w:pos="2697"/>
                <w:tab w:val="left" w:pos="4032"/>
              </w:tabs>
              <w:ind w:left="252"/>
              <w:rPr>
                <w:rFonts w:asciiTheme="majorBidi" w:hAnsiTheme="majorBidi" w:cstheme="majorBidi"/>
              </w:rPr>
            </w:pPr>
            <w:sdt>
              <w:sdtPr>
                <w:rPr>
                  <w:rFonts w:asciiTheme="majorBidi" w:hAnsiTheme="majorBidi" w:cstheme="majorBidi"/>
                </w:rPr>
                <w:id w:val="185530199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Numbers</w:t>
            </w:r>
            <w:r w:rsidR="008E7CC7" w:rsidRPr="00C41289">
              <w:rPr>
                <w:rFonts w:asciiTheme="majorBidi" w:hAnsiTheme="majorBidi" w:cstheme="majorBidi"/>
              </w:rPr>
              <w:tab/>
              <w:t>(0-9)</w:t>
            </w:r>
            <w:r w:rsidR="008E7CC7" w:rsidRPr="00C41289">
              <w:rPr>
                <w:rFonts w:asciiTheme="majorBidi" w:hAnsiTheme="majorBidi" w:cstheme="majorBidi"/>
              </w:rPr>
              <w:tab/>
            </w:r>
            <w:sdt>
              <w:sdtPr>
                <w:rPr>
                  <w:rFonts w:asciiTheme="majorBidi" w:hAnsiTheme="majorBidi" w:cstheme="majorBidi"/>
                </w:rPr>
                <w:id w:val="-100135015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Special</w:t>
            </w:r>
            <w:r w:rsidR="008E7CC7" w:rsidRPr="00C41289">
              <w:rPr>
                <w:rFonts w:asciiTheme="majorBidi" w:hAnsiTheme="majorBidi" w:cstheme="majorBidi"/>
              </w:rPr>
              <w:tab/>
              <w:t>(©</w:t>
            </w:r>
            <w:r w:rsidR="008A2771">
              <w:rPr>
                <w:rFonts w:asciiTheme="majorBidi" w:hAnsiTheme="majorBidi" w:cstheme="majorBidi"/>
              </w:rPr>
              <w:t xml:space="preserve"> </w:t>
            </w:r>
            <w:r w:rsidR="008E7CC7" w:rsidRPr="00C41289">
              <w:rPr>
                <w:rFonts w:asciiTheme="majorBidi" w:hAnsiTheme="majorBidi" w:cstheme="majorBidi"/>
                <w:sz w:val="32"/>
              </w:rPr>
              <w:t>®</w:t>
            </w:r>
            <w:r w:rsidR="008E7CC7" w:rsidRPr="00C41289">
              <w:rPr>
                <w:rFonts w:asciiTheme="majorBidi" w:hAnsiTheme="majorBidi" w:cstheme="majorBidi"/>
              </w:rPr>
              <w:t xml:space="preserve"> ™</w:t>
            </w:r>
            <w:r w:rsidR="008A2771">
              <w:rPr>
                <w:rFonts w:asciiTheme="majorBidi" w:hAnsiTheme="majorBidi" w:cstheme="majorBidi"/>
              </w:rPr>
              <w:t xml:space="preserve"> </w:t>
            </w:r>
            <w:r w:rsidR="008E7CC7" w:rsidRPr="00C41289">
              <w:rPr>
                <w:rFonts w:asciiTheme="majorBidi" w:hAnsiTheme="majorBidi" w:cstheme="majorBidi"/>
              </w:rPr>
              <w:t xml:space="preserve">£ π)  </w:t>
            </w:r>
          </w:p>
        </w:tc>
      </w:tr>
      <w:tr w:rsidR="008E7CC7" w:rsidRPr="00C41289" w14:paraId="47B401CE" w14:textId="77777777" w:rsidTr="00A77333">
        <w:tc>
          <w:tcPr>
            <w:tcW w:w="4057" w:type="dxa"/>
            <w:shd w:val="clear" w:color="auto" w:fill="FFFFFF"/>
          </w:tcPr>
          <w:p w14:paraId="7987FE31" w14:textId="77777777" w:rsidR="008E7CC7" w:rsidRPr="00C41289" w:rsidRDefault="008E7CC7" w:rsidP="00A77333">
            <w:pPr>
              <w:rPr>
                <w:rFonts w:asciiTheme="majorBidi" w:hAnsiTheme="majorBidi" w:cstheme="majorBidi"/>
              </w:rPr>
            </w:pPr>
            <w:r w:rsidRPr="00C41289">
              <w:rPr>
                <w:rFonts w:asciiTheme="majorBidi" w:hAnsiTheme="majorBidi" w:cstheme="majorBidi"/>
                <w:b/>
              </w:rPr>
              <w:t>Length:</w:t>
            </w:r>
            <w:r w:rsidRPr="00C41289">
              <w:rPr>
                <w:rFonts w:asciiTheme="majorBidi" w:hAnsiTheme="majorBidi" w:cstheme="majorBidi"/>
              </w:rPr>
              <w:t xml:space="preserve"> </w:t>
            </w:r>
            <w:sdt>
              <w:sdtPr>
                <w:rPr>
                  <w:rFonts w:asciiTheme="majorBidi" w:hAnsiTheme="majorBidi" w:cstheme="majorBidi"/>
                </w:rPr>
                <w:id w:val="-161065785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712F8952" w14:textId="77777777" w:rsidR="008E7CC7" w:rsidRPr="00C41289" w:rsidRDefault="008E7CC7" w:rsidP="00A77333">
            <w:pPr>
              <w:rPr>
                <w:rFonts w:asciiTheme="majorBidi" w:hAnsiTheme="majorBidi" w:cstheme="majorBidi"/>
              </w:rPr>
            </w:pPr>
          </w:p>
        </w:tc>
      </w:tr>
      <w:tr w:rsidR="008E7CC7" w:rsidRPr="00C41289" w14:paraId="55913CC4" w14:textId="77777777" w:rsidTr="00A77333">
        <w:tc>
          <w:tcPr>
            <w:tcW w:w="4057" w:type="dxa"/>
            <w:shd w:val="clear" w:color="auto" w:fill="FFFFFF"/>
          </w:tcPr>
          <w:p w14:paraId="5FB60EC8"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Decimal Places:</w:t>
            </w:r>
            <w:r w:rsidRPr="00C41289">
              <w:rPr>
                <w:rFonts w:asciiTheme="majorBidi" w:hAnsiTheme="majorBidi" w:cstheme="majorBidi"/>
              </w:rPr>
              <w:t xml:space="preserve"> </w:t>
            </w:r>
            <w:sdt>
              <w:sdtPr>
                <w:rPr>
                  <w:rFonts w:asciiTheme="majorBidi" w:hAnsiTheme="majorBidi" w:cstheme="majorBidi"/>
                </w:rPr>
                <w:id w:val="-1918392078"/>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6023" w:type="dxa"/>
            <w:vMerge/>
            <w:shd w:val="clear" w:color="auto" w:fill="FFFFFF"/>
          </w:tcPr>
          <w:p w14:paraId="6661EB6A" w14:textId="77777777" w:rsidR="008E7CC7" w:rsidRPr="00C41289" w:rsidRDefault="008E7CC7" w:rsidP="00A77333">
            <w:pPr>
              <w:rPr>
                <w:rFonts w:asciiTheme="majorBidi" w:hAnsiTheme="majorBidi" w:cstheme="majorBidi"/>
              </w:rPr>
            </w:pPr>
          </w:p>
        </w:tc>
      </w:tr>
      <w:tr w:rsidR="008E7CC7" w:rsidRPr="00C41289" w14:paraId="690735FC" w14:textId="77777777" w:rsidTr="00A77333">
        <w:tc>
          <w:tcPr>
            <w:tcW w:w="10080" w:type="dxa"/>
            <w:gridSpan w:val="2"/>
            <w:shd w:val="clear" w:color="auto" w:fill="FFFFFF"/>
          </w:tcPr>
          <w:p w14:paraId="3FD4FD53" w14:textId="77777777" w:rsidR="008E7CC7" w:rsidRPr="00C41289" w:rsidRDefault="008E7CC7" w:rsidP="00A77333">
            <w:pPr>
              <w:rPr>
                <w:rFonts w:asciiTheme="majorBidi" w:hAnsiTheme="majorBidi" w:cstheme="majorBidi"/>
              </w:rPr>
            </w:pPr>
            <w:r w:rsidRPr="00C41289">
              <w:rPr>
                <w:rFonts w:asciiTheme="majorBidi" w:hAnsiTheme="majorBidi" w:cstheme="majorBidi"/>
                <w:b/>
              </w:rPr>
              <w:t>Input Mask:</w:t>
            </w:r>
            <w:r w:rsidRPr="00C41289">
              <w:rPr>
                <w:rFonts w:asciiTheme="majorBidi" w:hAnsiTheme="majorBidi" w:cstheme="majorBidi"/>
              </w:rPr>
              <w:t xml:space="preserve"> </w:t>
            </w:r>
            <w:sdt>
              <w:sdtPr>
                <w:rPr>
                  <w:rFonts w:asciiTheme="majorBidi" w:hAnsiTheme="majorBidi" w:cstheme="majorBidi"/>
                </w:rPr>
                <w:id w:val="-1490400225"/>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59A3A7EE" w14:textId="77777777" w:rsidTr="00A77333">
        <w:tc>
          <w:tcPr>
            <w:tcW w:w="10080" w:type="dxa"/>
            <w:gridSpan w:val="2"/>
            <w:shd w:val="clear" w:color="auto" w:fill="FFFFFF"/>
          </w:tcPr>
          <w:p w14:paraId="54AF06C5" w14:textId="77777777" w:rsidR="008E7CC7" w:rsidRPr="00C41289" w:rsidRDefault="008E7CC7" w:rsidP="00A77333">
            <w:pPr>
              <w:rPr>
                <w:rFonts w:asciiTheme="majorBidi" w:hAnsiTheme="majorBidi" w:cstheme="majorBidi"/>
              </w:rPr>
            </w:pPr>
            <w:r w:rsidRPr="00C41289">
              <w:rPr>
                <w:rFonts w:asciiTheme="majorBidi" w:hAnsiTheme="majorBidi" w:cstheme="majorBidi"/>
                <w:b/>
              </w:rPr>
              <w:t>Display Format:</w:t>
            </w:r>
            <w:r w:rsidRPr="00C41289">
              <w:rPr>
                <w:rFonts w:asciiTheme="majorBidi" w:hAnsiTheme="majorBidi" w:cstheme="majorBidi"/>
              </w:rPr>
              <w:t xml:space="preserve"> </w:t>
            </w:r>
            <w:sdt>
              <w:sdtPr>
                <w:rPr>
                  <w:rFonts w:asciiTheme="majorBidi" w:hAnsiTheme="majorBidi" w:cstheme="majorBidi"/>
                </w:rPr>
                <w:id w:val="14285910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bl>
    <w:p w14:paraId="766E32AB" w14:textId="77777777" w:rsidR="008E7CC7" w:rsidRPr="00C41289" w:rsidRDefault="008E7CC7" w:rsidP="008E7CC7">
      <w:pPr>
        <w:spacing w:after="0" w:line="240" w:lineRule="auto"/>
        <w:rPr>
          <w:rFonts w:asciiTheme="majorBidi" w:eastAsia="Times New Roman" w:hAnsiTheme="majorBidi" w:cstheme="majorBidi"/>
          <w:kern w:val="0"/>
          <w14:ligatures w14:val="none"/>
        </w:rPr>
      </w:pPr>
    </w:p>
    <w:p w14:paraId="7C9AC8D2" w14:textId="77777777" w:rsidR="008E7CC7" w:rsidRPr="00C41289" w:rsidRDefault="008E7CC7" w:rsidP="008E7CC7">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88960" behindDoc="1" locked="0" layoutInCell="1" allowOverlap="1" wp14:anchorId="24DCF771" wp14:editId="4C0D7667">
                <wp:simplePos x="0" y="0"/>
                <wp:positionH relativeFrom="column">
                  <wp:posOffset>5080</wp:posOffset>
                </wp:positionH>
                <wp:positionV relativeFrom="paragraph">
                  <wp:posOffset>22860</wp:posOffset>
                </wp:positionV>
                <wp:extent cx="1466850" cy="361950"/>
                <wp:effectExtent l="0" t="0" r="0" b="0"/>
                <wp:wrapNone/>
                <wp:docPr id="1296636088"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1950"/>
                        </a:xfrm>
                        <a:prstGeom prst="roundRect">
                          <a:avLst/>
                        </a:prstGeom>
                        <a:solidFill>
                          <a:sysClr val="window" lastClr="FFFFFF"/>
                        </a:solidFill>
                        <a:ln w="19050" cap="flat" cmpd="sng" algn="ctr">
                          <a:solidFill>
                            <a:sysClr val="windowText" lastClr="000000"/>
                          </a:solidFill>
                          <a:prstDash val="solid"/>
                        </a:ln>
                        <a:effectLst/>
                      </wps:spPr>
                      <wps:txb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4DCF771" id="_x0000_s1051" style="position:absolute;margin-left:.4pt;margin-top:1.8pt;width:115.5pt;height:2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" fillcolor="window" strokecolor="windowText" strokeweight="1.5pt">
                <v:path arrowok="t"/>
                <v:textbox>
                  <w:txbxContent>
                    <w:p w14:paraId="28990FB5" w14:textId="77777777" w:rsidR="008E7CC7" w:rsidRPr="00314F17" w:rsidRDefault="008E7CC7" w:rsidP="008E7CC7">
                      <w:pPr>
                        <w:jc w:val="center"/>
                        <w:rPr>
                          <w:b/>
                          <w:i/>
                          <w:color w:val="000000"/>
                          <w:sz w:val="24"/>
                        </w:rPr>
                      </w:pPr>
                      <w:r w:rsidRPr="00314F17">
                        <w:rPr>
                          <w:b/>
                          <w:i/>
                          <w:color w:val="000000"/>
                          <w:sz w:val="24"/>
                        </w:rPr>
                        <w:t>Logical Elements</w:t>
                      </w:r>
                    </w:p>
                  </w:txbxContent>
                </v:textbox>
              </v:roundrect>
            </w:pict>
          </mc:Fallback>
        </mc:AlternateContent>
      </w:r>
    </w:p>
    <w:tbl>
      <w:tblPr>
        <w:tblStyle w:val="TableGrid1"/>
        <w:tblW w:w="10080" w:type="dxa"/>
        <w:tblInd w:w="108" w:type="dxa"/>
        <w:tblCellMar>
          <w:top w:w="29" w:type="dxa"/>
          <w:left w:w="115" w:type="dxa"/>
          <w:bottom w:w="29" w:type="dxa"/>
          <w:right w:w="115" w:type="dxa"/>
        </w:tblCellMar>
        <w:tblLook w:val="04A0" w:firstRow="1" w:lastRow="0" w:firstColumn="1" w:lastColumn="0" w:noHBand="0" w:noVBand="1"/>
      </w:tblPr>
      <w:tblGrid>
        <w:gridCol w:w="5045"/>
        <w:gridCol w:w="5035"/>
      </w:tblGrid>
      <w:tr w:rsidR="008E7CC7" w:rsidRPr="00C41289" w14:paraId="08AACE09" w14:textId="77777777" w:rsidTr="00A77333">
        <w:tc>
          <w:tcPr>
            <w:tcW w:w="5045" w:type="dxa"/>
            <w:shd w:val="clear" w:color="auto" w:fill="FFFFFF"/>
          </w:tcPr>
          <w:p w14:paraId="5917267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 xml:space="preserve">Key Type: </w:t>
            </w:r>
            <w:r w:rsidRPr="00C41289">
              <w:rPr>
                <w:rFonts w:asciiTheme="majorBidi" w:hAnsiTheme="majorBidi" w:cstheme="majorBidi"/>
              </w:rPr>
              <w:tab/>
            </w:r>
            <w:sdt>
              <w:sdtPr>
                <w:rPr>
                  <w:rFonts w:asciiTheme="majorBidi" w:hAnsiTheme="majorBidi" w:cstheme="majorBidi"/>
                </w:rPr>
                <w:id w:val="1210153586"/>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w:t>
            </w:r>
            <w:r w:rsidRPr="00C41289">
              <w:rPr>
                <w:rFonts w:asciiTheme="majorBidi" w:hAnsiTheme="majorBidi" w:cstheme="majorBidi"/>
              </w:rPr>
              <w:tab/>
            </w:r>
            <w:sdt>
              <w:sdtPr>
                <w:rPr>
                  <w:rFonts w:asciiTheme="majorBidi" w:hAnsiTheme="majorBidi" w:cstheme="majorBidi"/>
                </w:rPr>
                <w:id w:val="-1635480035"/>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Primary</w:t>
            </w:r>
          </w:p>
          <w:p w14:paraId="682C492C" w14:textId="7777777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rPr>
              <w:tab/>
            </w:r>
            <w:sdt>
              <w:sdtPr>
                <w:rPr>
                  <w:rFonts w:asciiTheme="majorBidi" w:hAnsiTheme="majorBidi" w:cstheme="majorBidi"/>
                </w:rPr>
                <w:id w:val="-2049898937"/>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Foreign</w:t>
            </w:r>
            <w:r w:rsidRPr="00C41289">
              <w:rPr>
                <w:rFonts w:asciiTheme="majorBidi" w:hAnsiTheme="majorBidi" w:cstheme="majorBidi"/>
              </w:rPr>
              <w:tab/>
            </w:r>
            <w:sdt>
              <w:sdtPr>
                <w:rPr>
                  <w:rFonts w:asciiTheme="majorBidi" w:hAnsiTheme="majorBidi" w:cstheme="majorBidi"/>
                </w:rPr>
                <w:id w:val="-3589137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Alternate</w:t>
            </w:r>
          </w:p>
        </w:tc>
        <w:tc>
          <w:tcPr>
            <w:tcW w:w="5035" w:type="dxa"/>
            <w:vMerge w:val="restart"/>
            <w:shd w:val="clear" w:color="auto" w:fill="FFFFFF"/>
          </w:tcPr>
          <w:p w14:paraId="06000CEE" w14:textId="77777777" w:rsidR="008E7CC7" w:rsidRPr="00C41289" w:rsidRDefault="008E7CC7" w:rsidP="00A77333">
            <w:pPr>
              <w:rPr>
                <w:rFonts w:asciiTheme="majorBidi" w:hAnsiTheme="majorBidi" w:cstheme="majorBidi"/>
                <w:b/>
              </w:rPr>
            </w:pPr>
            <w:r w:rsidRPr="00C41289">
              <w:rPr>
                <w:rFonts w:asciiTheme="majorBidi" w:hAnsiTheme="majorBidi" w:cstheme="majorBidi"/>
                <w:b/>
              </w:rPr>
              <w:t xml:space="preserve">Edit Rule: </w:t>
            </w:r>
          </w:p>
          <w:p w14:paraId="4AFCC82C"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65946130"/>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Allowed</w:t>
            </w:r>
          </w:p>
          <w:p w14:paraId="5E982549"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83287578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Enter Now, Edits Not Allowed </w:t>
            </w:r>
          </w:p>
          <w:p w14:paraId="0DDB518A"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84515170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Allowed</w:t>
            </w:r>
          </w:p>
          <w:p w14:paraId="31D3E3D0"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147209961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Enter Later, Edits Not Allowed </w:t>
            </w:r>
          </w:p>
          <w:p w14:paraId="28D783BF" w14:textId="77777777" w:rsidR="008E7CC7" w:rsidRPr="00C41289" w:rsidRDefault="00000000" w:rsidP="00A77333">
            <w:pPr>
              <w:tabs>
                <w:tab w:val="left" w:pos="1602"/>
                <w:tab w:val="left" w:pos="2697"/>
                <w:tab w:val="left" w:pos="4032"/>
              </w:tabs>
              <w:spacing w:before="60"/>
              <w:ind w:left="259"/>
              <w:rPr>
                <w:rFonts w:asciiTheme="majorBidi" w:hAnsiTheme="majorBidi" w:cstheme="majorBidi"/>
              </w:rPr>
            </w:pPr>
            <w:sdt>
              <w:sdtPr>
                <w:rPr>
                  <w:rFonts w:asciiTheme="majorBidi" w:hAnsiTheme="majorBidi" w:cstheme="majorBidi"/>
                </w:rPr>
                <w:id w:val="28470548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Not Determined at This Time</w:t>
            </w:r>
          </w:p>
          <w:p w14:paraId="6EE6006A" w14:textId="77777777" w:rsidR="008E7CC7" w:rsidRPr="00C41289" w:rsidRDefault="008E7CC7" w:rsidP="00A77333">
            <w:pPr>
              <w:rPr>
                <w:rFonts w:asciiTheme="majorBidi" w:hAnsiTheme="majorBidi" w:cstheme="majorBidi"/>
                <w:b/>
              </w:rPr>
            </w:pPr>
          </w:p>
        </w:tc>
      </w:tr>
      <w:tr w:rsidR="008E7CC7" w:rsidRPr="00C41289" w14:paraId="46A3CB15" w14:textId="77777777" w:rsidTr="00A77333">
        <w:tc>
          <w:tcPr>
            <w:tcW w:w="5045" w:type="dxa"/>
            <w:shd w:val="clear" w:color="auto" w:fill="FFFFFF"/>
          </w:tcPr>
          <w:p w14:paraId="1BAED58F"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Key Structure: </w:t>
            </w:r>
            <w:r w:rsidRPr="00C41289">
              <w:rPr>
                <w:rFonts w:asciiTheme="majorBidi" w:hAnsiTheme="majorBidi" w:cstheme="majorBidi"/>
              </w:rPr>
              <w:tab/>
            </w:r>
            <w:sdt>
              <w:sdtPr>
                <w:rPr>
                  <w:rFonts w:asciiTheme="majorBidi" w:hAnsiTheme="majorBidi" w:cstheme="majorBidi"/>
                </w:rPr>
                <w:id w:val="-18367505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Simple</w:t>
            </w:r>
            <w:r w:rsidRPr="00C41289">
              <w:rPr>
                <w:rFonts w:asciiTheme="majorBidi" w:hAnsiTheme="majorBidi" w:cstheme="majorBidi"/>
              </w:rPr>
              <w:tab/>
            </w:r>
            <w:sdt>
              <w:sdtPr>
                <w:rPr>
                  <w:rFonts w:asciiTheme="majorBidi" w:hAnsiTheme="majorBidi" w:cstheme="majorBidi"/>
                </w:rPr>
                <w:id w:val="-551696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Composite</w:t>
            </w:r>
          </w:p>
        </w:tc>
        <w:tc>
          <w:tcPr>
            <w:tcW w:w="5035" w:type="dxa"/>
            <w:vMerge/>
            <w:shd w:val="clear" w:color="auto" w:fill="FFFFFF"/>
          </w:tcPr>
          <w:p w14:paraId="1D43A1D3" w14:textId="77777777" w:rsidR="008E7CC7" w:rsidRPr="00C41289" w:rsidRDefault="008E7CC7" w:rsidP="00A77333">
            <w:pPr>
              <w:rPr>
                <w:rFonts w:asciiTheme="majorBidi" w:hAnsiTheme="majorBidi" w:cstheme="majorBidi"/>
              </w:rPr>
            </w:pPr>
          </w:p>
        </w:tc>
      </w:tr>
      <w:tr w:rsidR="008E7CC7" w:rsidRPr="00C41289" w14:paraId="434C244C" w14:textId="77777777" w:rsidTr="00A77333">
        <w:tc>
          <w:tcPr>
            <w:tcW w:w="5045" w:type="dxa"/>
            <w:shd w:val="clear" w:color="auto" w:fill="FFFFFF"/>
          </w:tcPr>
          <w:p w14:paraId="14B2BDA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 xml:space="preserve">Uniqueness: </w:t>
            </w:r>
            <w:r w:rsidRPr="00C41289">
              <w:rPr>
                <w:rFonts w:asciiTheme="majorBidi" w:hAnsiTheme="majorBidi" w:cstheme="majorBidi"/>
              </w:rPr>
              <w:tab/>
            </w:r>
            <w:sdt>
              <w:sdtPr>
                <w:rPr>
                  <w:rFonts w:asciiTheme="majorBidi" w:hAnsiTheme="majorBidi" w:cstheme="majorBidi"/>
                </w:rPr>
                <w:id w:val="81399490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non-Unique</w:t>
            </w:r>
            <w:r w:rsidRPr="00C41289">
              <w:rPr>
                <w:rFonts w:asciiTheme="majorBidi" w:hAnsiTheme="majorBidi" w:cstheme="majorBidi"/>
              </w:rPr>
              <w:tab/>
            </w:r>
            <w:sdt>
              <w:sdtPr>
                <w:rPr>
                  <w:rFonts w:asciiTheme="majorBidi" w:hAnsiTheme="majorBidi" w:cstheme="majorBidi"/>
                </w:rPr>
                <w:id w:val="1257183052"/>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Unique</w:t>
            </w:r>
          </w:p>
        </w:tc>
        <w:tc>
          <w:tcPr>
            <w:tcW w:w="5035" w:type="dxa"/>
            <w:vMerge/>
            <w:shd w:val="clear" w:color="auto" w:fill="FFFFFF"/>
          </w:tcPr>
          <w:p w14:paraId="282234B1" w14:textId="77777777" w:rsidR="008E7CC7" w:rsidRPr="00C41289" w:rsidRDefault="008E7CC7" w:rsidP="00A77333">
            <w:pPr>
              <w:rPr>
                <w:rFonts w:asciiTheme="majorBidi" w:hAnsiTheme="majorBidi" w:cstheme="majorBidi"/>
              </w:rPr>
            </w:pPr>
          </w:p>
        </w:tc>
      </w:tr>
      <w:tr w:rsidR="008E7CC7" w:rsidRPr="00C41289" w14:paraId="1BE18A21" w14:textId="77777777" w:rsidTr="00A77333">
        <w:tc>
          <w:tcPr>
            <w:tcW w:w="5045" w:type="dxa"/>
            <w:shd w:val="clear" w:color="auto" w:fill="FFFFFF"/>
          </w:tcPr>
          <w:p w14:paraId="5B1941B6"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Null Support:</w:t>
            </w:r>
            <w:r w:rsidRPr="00C41289">
              <w:rPr>
                <w:rFonts w:asciiTheme="majorBidi" w:hAnsiTheme="majorBidi" w:cstheme="majorBidi"/>
              </w:rPr>
              <w:tab/>
            </w:r>
            <w:sdt>
              <w:sdtPr>
                <w:rPr>
                  <w:rFonts w:asciiTheme="majorBidi" w:hAnsiTheme="majorBidi" w:cstheme="majorBidi"/>
                </w:rPr>
                <w:id w:val="152650410"/>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Nulls Allowed</w:t>
            </w:r>
            <w:r w:rsidRPr="00C41289">
              <w:rPr>
                <w:rFonts w:asciiTheme="majorBidi" w:hAnsiTheme="majorBidi" w:cstheme="majorBidi"/>
              </w:rPr>
              <w:tab/>
            </w:r>
            <w:sdt>
              <w:sdtPr>
                <w:rPr>
                  <w:rFonts w:asciiTheme="majorBidi" w:hAnsiTheme="majorBidi" w:cstheme="majorBidi"/>
                </w:rPr>
                <w:id w:val="-1224597871"/>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 Nulls</w:t>
            </w:r>
          </w:p>
        </w:tc>
        <w:tc>
          <w:tcPr>
            <w:tcW w:w="5035" w:type="dxa"/>
            <w:vMerge/>
            <w:shd w:val="clear" w:color="auto" w:fill="FFFFFF"/>
          </w:tcPr>
          <w:p w14:paraId="72FAD59B" w14:textId="77777777" w:rsidR="008E7CC7" w:rsidRPr="00C41289" w:rsidRDefault="008E7CC7" w:rsidP="00A77333">
            <w:pPr>
              <w:rPr>
                <w:rFonts w:asciiTheme="majorBidi" w:hAnsiTheme="majorBidi" w:cstheme="majorBidi"/>
              </w:rPr>
            </w:pPr>
          </w:p>
        </w:tc>
      </w:tr>
      <w:tr w:rsidR="008E7CC7" w:rsidRPr="00C41289" w14:paraId="652A5801" w14:textId="77777777" w:rsidTr="00A77333">
        <w:tc>
          <w:tcPr>
            <w:tcW w:w="5045" w:type="dxa"/>
            <w:shd w:val="clear" w:color="auto" w:fill="FFFFFF"/>
          </w:tcPr>
          <w:p w14:paraId="367CE057" w14:textId="00222A97" w:rsidR="008E7CC7" w:rsidRPr="00C41289" w:rsidRDefault="008E7CC7" w:rsidP="00A77333">
            <w:pPr>
              <w:tabs>
                <w:tab w:val="left" w:pos="1782"/>
                <w:tab w:val="left" w:pos="3402"/>
              </w:tabs>
              <w:rPr>
                <w:rFonts w:asciiTheme="majorBidi" w:hAnsiTheme="majorBidi" w:cstheme="majorBidi"/>
              </w:rPr>
            </w:pPr>
            <w:r w:rsidRPr="00C41289">
              <w:rPr>
                <w:rFonts w:asciiTheme="majorBidi" w:hAnsiTheme="majorBidi" w:cstheme="majorBidi"/>
                <w:b/>
              </w:rPr>
              <w:t>Values Entered By:</w:t>
            </w:r>
            <w:sdt>
              <w:sdtPr>
                <w:rPr>
                  <w:rFonts w:asciiTheme="majorBidi" w:hAnsiTheme="majorBidi" w:cstheme="majorBidi"/>
                  <w:b/>
                </w:rPr>
                <w:id w:val="524763895"/>
                <w14:checkbox>
                  <w14:checked w14:val="0"/>
                  <w14:checkedState w14:val="2612" w14:font="MS Gothic"/>
                  <w14:uncheckedState w14:val="2610" w14:font="MS Gothic"/>
                </w14:checkbox>
              </w:sdtPr>
              <w:sdtContent>
                <w:r w:rsidR="003211BB">
                  <w:rPr>
                    <w:rFonts w:ascii="MS Gothic" w:eastAsia="MS Gothic" w:hAnsi="MS Gothic" w:cstheme="majorBidi" w:hint="eastAsia"/>
                    <w:b/>
                  </w:rPr>
                  <w:t>☐</w:t>
                </w:r>
              </w:sdtContent>
            </w:sdt>
            <w:r w:rsidRPr="00C41289">
              <w:rPr>
                <w:rFonts w:asciiTheme="majorBidi" w:hAnsiTheme="majorBidi" w:cstheme="majorBidi"/>
              </w:rPr>
              <w:t xml:space="preserve"> User</w:t>
            </w:r>
            <w:r w:rsidRPr="00C41289">
              <w:rPr>
                <w:rFonts w:asciiTheme="majorBidi" w:hAnsiTheme="majorBidi" w:cstheme="majorBidi"/>
              </w:rPr>
              <w:tab/>
            </w:r>
            <w:sdt>
              <w:sdtPr>
                <w:rPr>
                  <w:rFonts w:asciiTheme="majorBidi" w:hAnsiTheme="majorBidi" w:cstheme="majorBidi"/>
                </w:rPr>
                <w:id w:val="-1799985813"/>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System  </w:t>
            </w:r>
          </w:p>
        </w:tc>
        <w:tc>
          <w:tcPr>
            <w:tcW w:w="5035" w:type="dxa"/>
            <w:vMerge/>
            <w:shd w:val="clear" w:color="auto" w:fill="FFFFFF"/>
          </w:tcPr>
          <w:p w14:paraId="6FB746F7" w14:textId="77777777" w:rsidR="008E7CC7" w:rsidRPr="00C41289" w:rsidRDefault="008E7CC7" w:rsidP="00A77333">
            <w:pPr>
              <w:rPr>
                <w:rFonts w:asciiTheme="majorBidi" w:hAnsiTheme="majorBidi" w:cstheme="majorBidi"/>
              </w:rPr>
            </w:pPr>
          </w:p>
        </w:tc>
      </w:tr>
      <w:tr w:rsidR="008E7CC7" w:rsidRPr="00C41289" w14:paraId="0E233101" w14:textId="77777777" w:rsidTr="00A77333">
        <w:tc>
          <w:tcPr>
            <w:tcW w:w="5045" w:type="dxa"/>
            <w:shd w:val="clear" w:color="auto" w:fill="FFFFFF"/>
          </w:tcPr>
          <w:p w14:paraId="247F1C52" w14:textId="77777777" w:rsidR="008E7CC7" w:rsidRPr="00C41289" w:rsidRDefault="008E7CC7" w:rsidP="00A77333">
            <w:pPr>
              <w:tabs>
                <w:tab w:val="left" w:pos="1782"/>
                <w:tab w:val="left" w:pos="3402"/>
              </w:tabs>
              <w:rPr>
                <w:rFonts w:asciiTheme="majorBidi" w:hAnsiTheme="majorBidi" w:cstheme="majorBidi"/>
                <w:b/>
              </w:rPr>
            </w:pPr>
            <w:r w:rsidRPr="00C41289">
              <w:rPr>
                <w:rFonts w:asciiTheme="majorBidi" w:hAnsiTheme="majorBidi" w:cstheme="majorBidi"/>
                <w:b/>
              </w:rPr>
              <w:t>Required Value:</w:t>
            </w:r>
            <w:r w:rsidRPr="00C41289">
              <w:rPr>
                <w:rFonts w:asciiTheme="majorBidi" w:hAnsiTheme="majorBidi" w:cstheme="majorBidi"/>
              </w:rPr>
              <w:tab/>
            </w:r>
            <w:sdt>
              <w:sdtPr>
                <w:rPr>
                  <w:rFonts w:asciiTheme="majorBidi" w:hAnsiTheme="majorBidi" w:cstheme="majorBidi"/>
                </w:rPr>
                <w:id w:val="-1613200344"/>
                <w14:checkbox>
                  <w14:checked w14:val="0"/>
                  <w14:checkedState w14:val="2612" w14:font="MS Gothic"/>
                  <w14:uncheckedState w14:val="2610" w14:font="MS Gothic"/>
                </w14:checkbox>
              </w:sdtPr>
              <w:sdtContent>
                <w:r w:rsidRPr="00C41289">
                  <w:rPr>
                    <w:rFonts w:ascii="Segoe UI Symbol" w:hAnsi="Segoe UI Symbol" w:cs="Segoe UI Symbol"/>
                  </w:rPr>
                  <w:t>☐</w:t>
                </w:r>
              </w:sdtContent>
            </w:sdt>
            <w:r w:rsidRPr="00C41289">
              <w:rPr>
                <w:rFonts w:asciiTheme="majorBidi" w:hAnsiTheme="majorBidi" w:cstheme="majorBidi"/>
              </w:rPr>
              <w:t xml:space="preserve"> No</w:t>
            </w:r>
            <w:r w:rsidRPr="00C41289">
              <w:rPr>
                <w:rFonts w:asciiTheme="majorBidi" w:hAnsiTheme="majorBidi" w:cstheme="majorBidi"/>
                <w:b/>
              </w:rPr>
              <w:tab/>
            </w:r>
            <w:sdt>
              <w:sdtPr>
                <w:rPr>
                  <w:rFonts w:asciiTheme="majorBidi" w:hAnsiTheme="majorBidi" w:cstheme="majorBidi"/>
                  <w:b/>
                </w:rPr>
                <w:id w:val="-1986547215"/>
                <w14:checkbox>
                  <w14:checked w14:val="0"/>
                  <w14:checkedState w14:val="2612" w14:font="MS Gothic"/>
                  <w14:uncheckedState w14:val="2610" w14:font="MS Gothic"/>
                </w14:checkbox>
              </w:sdtPr>
              <w:sdtContent>
                <w:r w:rsidRPr="00C41289">
                  <w:rPr>
                    <w:rFonts w:ascii="Segoe UI Symbol" w:hAnsi="Segoe UI Symbol" w:cs="Segoe UI Symbol"/>
                    <w:b/>
                  </w:rPr>
                  <w:t>☐</w:t>
                </w:r>
              </w:sdtContent>
            </w:sdt>
            <w:r w:rsidRPr="00C41289">
              <w:rPr>
                <w:rFonts w:asciiTheme="majorBidi" w:hAnsiTheme="majorBidi" w:cstheme="majorBidi"/>
              </w:rPr>
              <w:t xml:space="preserve"> Yes</w:t>
            </w:r>
          </w:p>
        </w:tc>
        <w:tc>
          <w:tcPr>
            <w:tcW w:w="5035" w:type="dxa"/>
            <w:vMerge/>
            <w:shd w:val="clear" w:color="auto" w:fill="FFFFFF"/>
          </w:tcPr>
          <w:p w14:paraId="3B6E363A" w14:textId="77777777" w:rsidR="008E7CC7" w:rsidRPr="00C41289" w:rsidRDefault="008E7CC7" w:rsidP="00A77333">
            <w:pPr>
              <w:rPr>
                <w:rFonts w:asciiTheme="majorBidi" w:hAnsiTheme="majorBidi" w:cstheme="majorBidi"/>
              </w:rPr>
            </w:pPr>
          </w:p>
        </w:tc>
      </w:tr>
      <w:tr w:rsidR="008E7CC7" w:rsidRPr="00C41289" w14:paraId="1D0FE621" w14:textId="77777777" w:rsidTr="00A77333">
        <w:tc>
          <w:tcPr>
            <w:tcW w:w="5045" w:type="dxa"/>
            <w:shd w:val="clear" w:color="auto" w:fill="FFFFFF"/>
          </w:tcPr>
          <w:p w14:paraId="771BB65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 xml:space="preserve">Default Value: </w:t>
            </w:r>
            <w:sdt>
              <w:sdtPr>
                <w:rPr>
                  <w:rFonts w:asciiTheme="majorBidi" w:hAnsiTheme="majorBidi" w:cstheme="majorBidi"/>
                  <w:b/>
                </w:rPr>
                <w:id w:val="-1941290810"/>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vMerge/>
            <w:shd w:val="clear" w:color="auto" w:fill="FFFFFF"/>
          </w:tcPr>
          <w:p w14:paraId="7D2F5D01" w14:textId="77777777" w:rsidR="008E7CC7" w:rsidRPr="00C41289" w:rsidRDefault="008E7CC7" w:rsidP="00A77333">
            <w:pPr>
              <w:rPr>
                <w:rFonts w:asciiTheme="majorBidi" w:hAnsiTheme="majorBidi" w:cstheme="majorBidi"/>
              </w:rPr>
            </w:pPr>
          </w:p>
        </w:tc>
      </w:tr>
      <w:tr w:rsidR="008E7CC7" w:rsidRPr="00C41289" w14:paraId="36BF745F" w14:textId="77777777" w:rsidTr="00A77333">
        <w:tc>
          <w:tcPr>
            <w:tcW w:w="10080" w:type="dxa"/>
            <w:gridSpan w:val="2"/>
            <w:shd w:val="clear" w:color="auto" w:fill="FFFFFF"/>
          </w:tcPr>
          <w:p w14:paraId="05FC2FB9" w14:textId="77777777" w:rsidR="008E7CC7" w:rsidRPr="00C41289" w:rsidRDefault="008E7CC7" w:rsidP="00A77333">
            <w:pPr>
              <w:rPr>
                <w:rFonts w:asciiTheme="majorBidi" w:hAnsiTheme="majorBidi" w:cstheme="majorBidi"/>
              </w:rPr>
            </w:pPr>
            <w:r w:rsidRPr="00C41289">
              <w:rPr>
                <w:rFonts w:asciiTheme="majorBidi" w:hAnsiTheme="majorBidi" w:cstheme="majorBidi"/>
                <w:b/>
              </w:rPr>
              <w:t>Range of Values:</w:t>
            </w:r>
            <w:r w:rsidRPr="00C41289">
              <w:rPr>
                <w:rFonts w:asciiTheme="majorBidi" w:hAnsiTheme="majorBidi" w:cstheme="majorBidi"/>
              </w:rPr>
              <w:t xml:space="preserve"> </w:t>
            </w:r>
            <w:sdt>
              <w:sdtPr>
                <w:rPr>
                  <w:rFonts w:asciiTheme="majorBidi" w:hAnsiTheme="majorBidi" w:cstheme="majorBidi"/>
                </w:rPr>
                <w:id w:val="1365788361"/>
                <w:placeholder>
                  <w:docPart w:val="6656DBBC85B04B5BB910A4357B54752F"/>
                </w:placeholder>
                <w:showingPlcHdr/>
                <w:text/>
              </w:sdtPr>
              <w:sdtContent>
                <w:r w:rsidRPr="00C41289">
                  <w:rPr>
                    <w:rStyle w:val="PlaceholderText"/>
                    <w:rFonts w:asciiTheme="majorBidi" w:eastAsiaTheme="majorEastAsia" w:hAnsiTheme="majorBidi"/>
                  </w:rPr>
                  <w:t>Click or tap here to enter text.</w:t>
                </w:r>
              </w:sdtContent>
            </w:sdt>
          </w:p>
        </w:tc>
      </w:tr>
      <w:tr w:rsidR="008E7CC7" w:rsidRPr="00C41289" w14:paraId="320A3726" w14:textId="77777777" w:rsidTr="00A77333">
        <w:tc>
          <w:tcPr>
            <w:tcW w:w="10080" w:type="dxa"/>
            <w:gridSpan w:val="2"/>
            <w:shd w:val="clear" w:color="auto" w:fill="FFFFFF"/>
          </w:tcPr>
          <w:p w14:paraId="69E021C6" w14:textId="77777777" w:rsidR="008E7CC7" w:rsidRPr="00C41289" w:rsidRDefault="008E7CC7" w:rsidP="00A77333">
            <w:pPr>
              <w:rPr>
                <w:rFonts w:asciiTheme="majorBidi" w:hAnsiTheme="majorBidi" w:cstheme="majorBidi"/>
              </w:rPr>
            </w:pPr>
            <w:r w:rsidRPr="00C41289">
              <w:rPr>
                <w:rFonts w:asciiTheme="majorBidi" w:hAnsiTheme="majorBidi" w:cstheme="majorBidi"/>
                <w:b/>
              </w:rPr>
              <w:t>Comparisons Allowed:</w:t>
            </w:r>
            <w:r w:rsidRPr="00C41289">
              <w:rPr>
                <w:rFonts w:asciiTheme="majorBidi" w:hAnsiTheme="majorBidi" w:cstheme="majorBidi"/>
              </w:rPr>
              <w:t xml:space="preserve"> </w:t>
            </w:r>
          </w:p>
          <w:p w14:paraId="567C8AC9"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1522432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Same Field</w:t>
            </w:r>
            <w:r w:rsidR="008E7CC7" w:rsidRPr="00C41289">
              <w:rPr>
                <w:rFonts w:asciiTheme="majorBidi" w:hAnsiTheme="majorBidi" w:cstheme="majorBidi"/>
              </w:rPr>
              <w:tab/>
            </w:r>
            <w:sdt>
              <w:sdtPr>
                <w:rPr>
                  <w:rFonts w:asciiTheme="majorBidi" w:hAnsiTheme="majorBidi" w:cstheme="majorBidi"/>
                </w:rPr>
                <w:id w:val="-136975618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1054383224"/>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2086518018"/>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88159897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3567176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80558986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96463561"/>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02E52368"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179790478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Other Fields</w:t>
            </w:r>
            <w:r w:rsidR="008E7CC7" w:rsidRPr="00C41289">
              <w:rPr>
                <w:rFonts w:asciiTheme="majorBidi" w:hAnsiTheme="majorBidi" w:cstheme="majorBidi"/>
              </w:rPr>
              <w:tab/>
            </w:r>
            <w:sdt>
              <w:sdtPr>
                <w:rPr>
                  <w:rFonts w:asciiTheme="majorBidi" w:hAnsiTheme="majorBidi" w:cstheme="majorBidi"/>
                </w:rPr>
                <w:id w:val="-12706221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315334756"/>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189104873"/>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36980564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79139286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578326820"/>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202593024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p w14:paraId="2B8BECDA" w14:textId="77777777" w:rsidR="008E7CC7" w:rsidRPr="00C41289" w:rsidRDefault="00000000" w:rsidP="00A77333">
            <w:pPr>
              <w:tabs>
                <w:tab w:val="left" w:pos="1962"/>
                <w:tab w:val="left" w:pos="3042"/>
                <w:tab w:val="left" w:pos="4137"/>
                <w:tab w:val="left" w:pos="5217"/>
                <w:tab w:val="left" w:pos="6462"/>
                <w:tab w:val="left" w:pos="7557"/>
              </w:tabs>
              <w:rPr>
                <w:rFonts w:asciiTheme="majorBidi" w:hAnsiTheme="majorBidi" w:cstheme="majorBidi"/>
              </w:rPr>
            </w:pPr>
            <w:sdt>
              <w:sdtPr>
                <w:rPr>
                  <w:rFonts w:asciiTheme="majorBidi" w:hAnsiTheme="majorBidi" w:cstheme="majorBidi"/>
                </w:rPr>
                <w:id w:val="496316064"/>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Value Expression</w:t>
            </w:r>
            <w:r w:rsidR="008E7CC7" w:rsidRPr="00C41289">
              <w:rPr>
                <w:rFonts w:asciiTheme="majorBidi" w:hAnsiTheme="majorBidi" w:cstheme="majorBidi"/>
              </w:rPr>
              <w:tab/>
            </w:r>
            <w:sdt>
              <w:sdtPr>
                <w:rPr>
                  <w:rFonts w:asciiTheme="majorBidi" w:hAnsiTheme="majorBidi" w:cstheme="majorBidi"/>
                </w:rPr>
                <w:id w:val="673778477"/>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All</w:t>
            </w:r>
            <w:r w:rsidR="008E7CC7" w:rsidRPr="00C41289">
              <w:rPr>
                <w:rFonts w:asciiTheme="majorBidi" w:hAnsiTheme="majorBidi" w:cstheme="majorBidi"/>
              </w:rPr>
              <w:tab/>
            </w:r>
            <w:sdt>
              <w:sdtPr>
                <w:rPr>
                  <w:rFonts w:asciiTheme="majorBidi" w:hAnsiTheme="majorBidi" w:cstheme="majorBidi"/>
                </w:rPr>
                <w:id w:val="-251584769"/>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652404515"/>
                <w14:checkbox>
                  <w14:checked w14:val="0"/>
                  <w14:checkedState w14:val="2612" w14:font="MS Gothic"/>
                  <w14:uncheckedState w14:val="2610" w14:font="MS Gothic"/>
                </w14:checkbox>
              </w:sdtPr>
              <w:sdtContent>
                <w:r w:rsidR="008E7CC7" w:rsidRPr="00C41289">
                  <w:rPr>
                    <w:rFonts w:ascii="Segoe UI Symbol" w:eastAsia="MS Gothic"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468334107"/>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&gt;=</w:t>
            </w:r>
            <w:r w:rsidR="008E7CC7" w:rsidRPr="00C41289">
              <w:rPr>
                <w:rFonts w:asciiTheme="majorBidi" w:hAnsiTheme="majorBidi" w:cstheme="majorBidi"/>
              </w:rPr>
              <w:tab/>
            </w:r>
            <w:sdt>
              <w:sdtPr>
                <w:rPr>
                  <w:rFonts w:asciiTheme="majorBidi" w:hAnsiTheme="majorBidi" w:cstheme="majorBidi"/>
                </w:rPr>
                <w:id w:val="184467029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w:t>
            </w:r>
            <w:r w:rsidR="008E7CC7" w:rsidRPr="00C41289">
              <w:rPr>
                <w:rFonts w:asciiTheme="majorBidi" w:hAnsiTheme="majorBidi" w:cstheme="majorBidi"/>
              </w:rPr>
              <w:tab/>
            </w:r>
            <w:sdt>
              <w:sdtPr>
                <w:rPr>
                  <w:rFonts w:asciiTheme="majorBidi" w:hAnsiTheme="majorBidi" w:cstheme="majorBidi"/>
                </w:rPr>
                <w:id w:val="-1424944015"/>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r w:rsidR="008E7CC7" w:rsidRPr="00C41289">
              <w:rPr>
                <w:rFonts w:asciiTheme="majorBidi" w:hAnsiTheme="majorBidi" w:cstheme="majorBidi"/>
              </w:rPr>
              <w:tab/>
            </w:r>
            <w:sdt>
              <w:sdtPr>
                <w:rPr>
                  <w:rFonts w:asciiTheme="majorBidi" w:hAnsiTheme="majorBidi" w:cstheme="majorBidi"/>
                </w:rPr>
                <w:id w:val="1563449072"/>
                <w14:checkbox>
                  <w14:checked w14:val="0"/>
                  <w14:checkedState w14:val="2612" w14:font="MS Gothic"/>
                  <w14:uncheckedState w14:val="2610" w14:font="MS Gothic"/>
                </w14:checkbox>
              </w:sdtPr>
              <w:sdtContent>
                <w:r w:rsidR="008E7CC7" w:rsidRPr="00C41289">
                  <w:rPr>
                    <w:rFonts w:ascii="Segoe UI Symbol" w:hAnsi="Segoe UI Symbol" w:cs="Segoe UI Symbol"/>
                  </w:rPr>
                  <w:t>☐</w:t>
                </w:r>
              </w:sdtContent>
            </w:sdt>
            <w:r w:rsidR="008E7CC7" w:rsidRPr="00C41289">
              <w:rPr>
                <w:rFonts w:asciiTheme="majorBidi" w:hAnsiTheme="majorBidi" w:cstheme="majorBidi"/>
              </w:rPr>
              <w:t xml:space="preserve"> &lt;=</w:t>
            </w:r>
          </w:p>
        </w:tc>
      </w:tr>
      <w:bookmarkEnd w:id="23"/>
      <w:bookmarkEnd w:id="24"/>
    </w:tbl>
    <w:p w14:paraId="5356104B" w14:textId="2F7706BD" w:rsidR="00ED3D6F" w:rsidRDefault="00ED3D6F" w:rsidP="008E7CC7">
      <w:pPr>
        <w:rPr>
          <w:rFonts w:asciiTheme="majorBidi" w:hAnsiTheme="majorBidi" w:cstheme="majorBidi"/>
        </w:rPr>
      </w:pPr>
    </w:p>
    <w:p w14:paraId="4C96FEE0" w14:textId="77777777" w:rsidR="00615870" w:rsidRDefault="00615870" w:rsidP="008E7CC7">
      <w:pPr>
        <w:rPr>
          <w:rFonts w:asciiTheme="majorBidi" w:hAnsiTheme="majorBidi" w:cstheme="majorBidi"/>
        </w:rPr>
      </w:pPr>
    </w:p>
    <w:p w14:paraId="7D155A94" w14:textId="77777777" w:rsidR="00615870" w:rsidRDefault="00615870" w:rsidP="008E7CC7">
      <w:pPr>
        <w:rPr>
          <w:rFonts w:asciiTheme="majorBidi" w:hAnsiTheme="majorBidi" w:cstheme="majorBidi"/>
        </w:rPr>
      </w:pPr>
    </w:p>
    <w:p w14:paraId="783500B6" w14:textId="22D16D8A" w:rsidR="00354EAD" w:rsidRPr="00C41289" w:rsidRDefault="00FE31B1" w:rsidP="00354EAD">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Business</w:t>
      </w:r>
      <w:r w:rsidR="00403BD5">
        <w:rPr>
          <w:rFonts w:asciiTheme="majorBidi" w:hAnsiTheme="majorBidi" w:cstheme="majorBidi"/>
          <w:smallCaps/>
          <w:sz w:val="28"/>
        </w:rPr>
        <w:t xml:space="preserve"> Rule</w:t>
      </w:r>
      <w:r w:rsidR="00354EAD" w:rsidRPr="00C41289">
        <w:rPr>
          <w:rFonts w:asciiTheme="majorBidi" w:hAnsiTheme="majorBidi" w:cstheme="majorBidi"/>
          <w:smallCaps/>
          <w:sz w:val="28"/>
        </w:rPr>
        <w:t xml:space="preserve"> Specifications</w:t>
      </w:r>
    </w:p>
    <w:p w14:paraId="7D77FA99" w14:textId="77777777" w:rsidR="00354EAD" w:rsidRPr="00C41289" w:rsidRDefault="00354EAD" w:rsidP="00354EAD">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1008" behindDoc="1" locked="0" layoutInCell="1" allowOverlap="1" wp14:anchorId="329001B4" wp14:editId="707AB837">
                <wp:simplePos x="0" y="0"/>
                <wp:positionH relativeFrom="column">
                  <wp:posOffset>6740</wp:posOffset>
                </wp:positionH>
                <wp:positionV relativeFrom="paragraph">
                  <wp:posOffset>24130</wp:posOffset>
                </wp:positionV>
                <wp:extent cx="2543513" cy="361704"/>
                <wp:effectExtent l="0" t="0" r="28575" b="19685"/>
                <wp:wrapNone/>
                <wp:docPr id="1385746092"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29001B4" id="_x0000_s1052" style="position:absolute;margin-left:.55pt;margin-top:1.9pt;width:200.3pt;height: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ITQbUcQIAAAkFAAAOAAAAAAAAAAAAAAAA&#10;AC4CAABkcnMvZTJvRG9jLnhtbFBLAQItABQABgAIAAAAIQAURaW72gAAAAYBAAAPAAAAAAAAAAAA&#10;AAAAAMsEAABkcnMvZG93bnJldi54bWxQSwUGAAAAAAQABADzAAAA0gUAAAAA&#10;" fillcolor="window" strokecolor="windowText" strokeweight="1.5pt">
                <v:path arrowok="t"/>
                <v:textbox>
                  <w:txbxContent>
                    <w:p w14:paraId="46A61E3D" w14:textId="6AFB5ACC" w:rsidR="00354EAD" w:rsidRPr="00314F17" w:rsidRDefault="007737FF" w:rsidP="00354EAD">
                      <w:pPr>
                        <w:jc w:val="center"/>
                        <w:rPr>
                          <w:b/>
                          <w:i/>
                          <w:color w:val="000000"/>
                          <w:sz w:val="24"/>
                        </w:rPr>
                      </w:pPr>
                      <w:r>
                        <w:rPr>
                          <w:b/>
                          <w:i/>
                          <w:color w:val="000000"/>
                          <w:sz w:val="24"/>
                        </w:rPr>
                        <w:t>Rule Information</w:t>
                      </w:r>
                    </w:p>
                  </w:txbxContent>
                </v:textbox>
              </v:roundrect>
            </w:pict>
          </mc:Fallback>
        </mc:AlternateContent>
      </w:r>
    </w:p>
    <w:p w14:paraId="7ED5CDA4" w14:textId="494BD26C" w:rsidR="00354EAD" w:rsidRPr="00C41289" w:rsidRDefault="00354EAD" w:rsidP="00354EAD">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256"/>
        <w:gridCol w:w="3543"/>
        <w:gridCol w:w="3271"/>
      </w:tblGrid>
      <w:tr w:rsidR="007737FF" w:rsidRPr="00C41289" w14:paraId="2F02D7FC" w14:textId="77777777" w:rsidTr="007737FF">
        <w:trPr>
          <w:trHeight w:val="949"/>
        </w:trPr>
        <w:tc>
          <w:tcPr>
            <w:tcW w:w="10070" w:type="dxa"/>
            <w:gridSpan w:val="3"/>
            <w:shd w:val="clear" w:color="auto" w:fill="FFFFFF"/>
          </w:tcPr>
          <w:p w14:paraId="6B3F1BC4" w14:textId="0357BA76" w:rsidR="007737FF" w:rsidRPr="00C41289" w:rsidRDefault="007737FF" w:rsidP="00A77333">
            <w:pPr>
              <w:rPr>
                <w:rFonts w:asciiTheme="majorBidi" w:hAnsiTheme="majorBidi" w:cstheme="majorBidi"/>
              </w:rPr>
            </w:pPr>
            <w:r>
              <w:rPr>
                <w:rFonts w:asciiTheme="majorBidi" w:hAnsiTheme="majorBidi" w:cstheme="majorBidi"/>
                <w:b/>
              </w:rPr>
              <w:t>Statement</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985813041"/>
                <w:placeholder>
                  <w:docPart w:val="DE345B6CB76B400CB4292ADCAF65757E"/>
                </w:placeholder>
                <w:showingPlcHdr/>
                <w:text/>
              </w:sdtPr>
              <w:sdtContent>
                <w:r w:rsidRPr="00C41289">
                  <w:rPr>
                    <w:rStyle w:val="PlaceholderText"/>
                    <w:rFonts w:asciiTheme="majorBidi" w:eastAsiaTheme="majorEastAsia" w:hAnsiTheme="majorBidi"/>
                  </w:rPr>
                  <w:t>Click or tap here to enter text.</w:t>
                </w:r>
              </w:sdtContent>
            </w:sdt>
          </w:p>
        </w:tc>
      </w:tr>
      <w:tr w:rsidR="007737FF" w:rsidRPr="00C41289" w14:paraId="742580E9" w14:textId="77777777" w:rsidTr="007737FF">
        <w:trPr>
          <w:trHeight w:val="792"/>
        </w:trPr>
        <w:tc>
          <w:tcPr>
            <w:tcW w:w="10070" w:type="dxa"/>
            <w:gridSpan w:val="3"/>
            <w:shd w:val="clear" w:color="auto" w:fill="FFFFFF"/>
          </w:tcPr>
          <w:p w14:paraId="1B24ADE6" w14:textId="457443C9" w:rsidR="007737FF" w:rsidRPr="00C41289" w:rsidRDefault="007737FF" w:rsidP="00A77333">
            <w:pPr>
              <w:rPr>
                <w:rFonts w:asciiTheme="majorBidi" w:hAnsiTheme="majorBidi" w:cstheme="majorBidi"/>
              </w:rPr>
            </w:pPr>
            <w:r>
              <w:rPr>
                <w:rFonts w:asciiTheme="majorBidi" w:hAnsiTheme="majorBidi" w:cstheme="majorBidi"/>
                <w:b/>
              </w:rPr>
              <w:t>Constraints</w:t>
            </w:r>
            <w:r w:rsidRPr="00C41289">
              <w:rPr>
                <w:rFonts w:asciiTheme="majorBidi" w:hAnsiTheme="majorBidi" w:cstheme="majorBidi"/>
                <w:b/>
              </w:rPr>
              <w:t xml:space="preserve">: </w:t>
            </w:r>
            <w:sdt>
              <w:sdtPr>
                <w:rPr>
                  <w:rFonts w:asciiTheme="majorBidi" w:hAnsiTheme="majorBidi" w:cstheme="majorBidi"/>
                </w:rPr>
                <w:id w:val="-714658879"/>
                <w:placeholder>
                  <w:docPart w:val="36F2DF01AD6F4B5CBE12DBEF31091007"/>
                </w:placeholder>
                <w:showingPlcHdr/>
                <w:text/>
              </w:sdtPr>
              <w:sdtContent>
                <w:r w:rsidRPr="00C41289">
                  <w:rPr>
                    <w:rStyle w:val="PlaceholderText"/>
                    <w:rFonts w:asciiTheme="majorBidi" w:eastAsiaTheme="majorEastAsia" w:hAnsiTheme="majorBidi"/>
                  </w:rPr>
                  <w:t>Click or tap here to enter text.</w:t>
                </w:r>
              </w:sdtContent>
            </w:sdt>
          </w:p>
        </w:tc>
      </w:tr>
      <w:tr w:rsidR="00525588" w:rsidRPr="00C41289" w14:paraId="4869B00E" w14:textId="77777777" w:rsidTr="00DA0C71">
        <w:tc>
          <w:tcPr>
            <w:tcW w:w="3256" w:type="dxa"/>
            <w:shd w:val="clear" w:color="auto" w:fill="FFFFFF"/>
          </w:tcPr>
          <w:p w14:paraId="546DBD0F" w14:textId="77777777" w:rsidR="00525588" w:rsidRDefault="00525588" w:rsidP="00A77333">
            <w:pPr>
              <w:rPr>
                <w:rFonts w:asciiTheme="majorBidi" w:hAnsiTheme="majorBidi" w:cstheme="majorBidi"/>
              </w:rPr>
            </w:pPr>
            <w:r>
              <w:rPr>
                <w:rFonts w:asciiTheme="majorBidi" w:hAnsiTheme="majorBidi" w:cstheme="majorBidi"/>
                <w:b/>
              </w:rPr>
              <w:t>Type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73323453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Database Oriented</w:t>
            </w:r>
          </w:p>
          <w:p w14:paraId="645EBF67" w14:textId="10FAD46D" w:rsidR="00525588" w:rsidRDefault="00525588" w:rsidP="00A77333">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198904626"/>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Application Oriented</w:t>
            </w:r>
          </w:p>
        </w:tc>
        <w:tc>
          <w:tcPr>
            <w:tcW w:w="3543" w:type="dxa"/>
            <w:shd w:val="clear" w:color="auto" w:fill="FFFFFF"/>
          </w:tcPr>
          <w:p w14:paraId="42C2A264" w14:textId="1628A463" w:rsidR="00525588" w:rsidRDefault="00525588" w:rsidP="00525588">
            <w:pPr>
              <w:rPr>
                <w:rFonts w:asciiTheme="majorBidi" w:hAnsiTheme="majorBidi" w:cstheme="majorBidi"/>
              </w:rPr>
            </w:pPr>
            <w:r w:rsidRPr="00525588">
              <w:rPr>
                <w:rFonts w:asciiTheme="majorBidi" w:hAnsiTheme="majorBidi" w:cstheme="majorBidi"/>
                <w:b/>
                <w:bCs/>
              </w:rPr>
              <w:t>Category</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934861228"/>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Field Specific</w:t>
            </w:r>
          </w:p>
          <w:p w14:paraId="660B594C" w14:textId="2AF4F1CF" w:rsidR="00525588" w:rsidRPr="00525588" w:rsidRDefault="00525588" w:rsidP="00525588">
            <w:pPr>
              <w:rPr>
                <w:rFonts w:asciiTheme="majorBidi" w:hAnsiTheme="majorBidi" w:cstheme="majorBidi"/>
                <w:b/>
                <w:bCs/>
              </w:rPr>
            </w:pPr>
            <w:r>
              <w:rPr>
                <w:rFonts w:asciiTheme="majorBidi" w:hAnsiTheme="majorBidi" w:cstheme="majorBidi"/>
              </w:rPr>
              <w:t xml:space="preserve">                   </w:t>
            </w:r>
            <w:sdt>
              <w:sdtPr>
                <w:rPr>
                  <w:rFonts w:asciiTheme="majorBidi" w:hAnsiTheme="majorBidi" w:cstheme="majorBidi"/>
                </w:rPr>
                <w:id w:val="-12501432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Relationship Specific</w:t>
            </w:r>
          </w:p>
        </w:tc>
        <w:tc>
          <w:tcPr>
            <w:tcW w:w="3271" w:type="dxa"/>
            <w:shd w:val="clear" w:color="auto" w:fill="FFFFFF"/>
          </w:tcPr>
          <w:p w14:paraId="7DF3B00D" w14:textId="480B4310" w:rsidR="00DA0C71" w:rsidRDefault="00525588" w:rsidP="00DA0C71">
            <w:pPr>
              <w:rPr>
                <w:rFonts w:asciiTheme="majorBidi" w:hAnsiTheme="majorBidi" w:cstheme="majorBidi"/>
              </w:rPr>
            </w:pPr>
            <w:r w:rsidRPr="00525588">
              <w:rPr>
                <w:rFonts w:asciiTheme="majorBidi" w:hAnsiTheme="majorBidi" w:cstheme="majorBidi"/>
                <w:b/>
                <w:bCs/>
              </w:rPr>
              <w:t>Test On</w:t>
            </w:r>
            <w:r>
              <w:rPr>
                <w:rFonts w:asciiTheme="majorBidi" w:hAnsiTheme="majorBidi" w:cstheme="majorBidi"/>
                <w:b/>
                <w:bCs/>
              </w:rPr>
              <w:t xml:space="preserve">: </w:t>
            </w:r>
            <w:r w:rsidR="00DA0C71" w:rsidRPr="000004A6">
              <w:rPr>
                <w:rFonts w:asciiTheme="majorBidi" w:hAnsiTheme="majorBidi" w:cstheme="majorBidi"/>
              </w:rPr>
              <w:t xml:space="preserve"> </w:t>
            </w:r>
            <w:sdt>
              <w:sdtPr>
                <w:rPr>
                  <w:rFonts w:asciiTheme="majorBidi" w:hAnsiTheme="majorBidi" w:cstheme="majorBidi"/>
                </w:rPr>
                <w:id w:val="1717928245"/>
                <w14:checkbox>
                  <w14:checked w14:val="0"/>
                  <w14:checkedState w14:val="2612" w14:font="MS Gothic"/>
                  <w14:uncheckedState w14:val="2610" w14:font="MS Gothic"/>
                </w14:checkbox>
              </w:sdtPr>
              <w:sdtContent>
                <w:r w:rsidR="00DA0C71">
                  <w:rPr>
                    <w:rFonts w:ascii="MS Gothic" w:eastAsia="MS Gothic" w:hAnsi="MS Gothic" w:cstheme="majorBidi" w:hint="eastAsia"/>
                  </w:rPr>
                  <w:t>☐</w:t>
                </w:r>
              </w:sdtContent>
            </w:sdt>
            <w:r w:rsidR="00DA0C71">
              <w:rPr>
                <w:rFonts w:asciiTheme="majorBidi" w:hAnsiTheme="majorBidi" w:cstheme="majorBidi"/>
              </w:rPr>
              <w:t xml:space="preserve"> Insert</w:t>
            </w:r>
            <w:r w:rsidR="00DA0C71">
              <w:rPr>
                <w:rFonts w:asciiTheme="majorBidi" w:hAnsiTheme="majorBidi" w:cstheme="majorBidi"/>
              </w:rPr>
              <w:tab/>
            </w:r>
            <w:sdt>
              <w:sdtPr>
                <w:rPr>
                  <w:rFonts w:asciiTheme="majorBidi" w:hAnsiTheme="majorBidi" w:cstheme="majorBidi"/>
                </w:rPr>
                <w:id w:val="-1083448664"/>
                <w14:checkbox>
                  <w14:checked w14:val="0"/>
                  <w14:checkedState w14:val="2612" w14:font="MS Gothic"/>
                  <w14:uncheckedState w14:val="2610" w14:font="MS Gothic"/>
                </w14:checkbox>
              </w:sdtPr>
              <w:sdtContent>
                <w:r w:rsidR="00AE3824">
                  <w:rPr>
                    <w:rFonts w:ascii="MS Gothic" w:eastAsia="MS Gothic" w:hAnsi="MS Gothic" w:cstheme="majorBidi" w:hint="eastAsia"/>
                  </w:rPr>
                  <w:t>☐</w:t>
                </w:r>
              </w:sdtContent>
            </w:sdt>
            <w:r w:rsidR="00DA0C71">
              <w:rPr>
                <w:rFonts w:asciiTheme="majorBidi" w:hAnsiTheme="majorBidi" w:cstheme="majorBidi"/>
              </w:rPr>
              <w:t xml:space="preserve"> Delete</w:t>
            </w:r>
          </w:p>
          <w:p w14:paraId="36ADE652" w14:textId="3166A711" w:rsidR="00525588" w:rsidRPr="00DA0C71" w:rsidRDefault="00DA0C71" w:rsidP="00DA0C71">
            <w:pPr>
              <w:rPr>
                <w:rFonts w:asciiTheme="majorBidi" w:hAnsiTheme="majorBidi" w:cstheme="majorBidi"/>
              </w:rPr>
            </w:pPr>
            <w:r>
              <w:rPr>
                <w:rFonts w:asciiTheme="majorBidi" w:hAnsiTheme="majorBidi" w:cstheme="majorBidi"/>
              </w:rPr>
              <w:t xml:space="preserve">                 </w:t>
            </w:r>
            <w:sdt>
              <w:sdtPr>
                <w:rPr>
                  <w:rFonts w:asciiTheme="majorBidi" w:hAnsiTheme="majorBidi" w:cstheme="majorBidi"/>
                </w:rPr>
                <w:id w:val="575633402"/>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Update</w:t>
            </w:r>
          </w:p>
        </w:tc>
      </w:tr>
    </w:tbl>
    <w:p w14:paraId="30828A52" w14:textId="6BCD97F7" w:rsidR="00AE3824" w:rsidRPr="00C41289" w:rsidRDefault="00354EAD" w:rsidP="00AE3824">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2032" behindDoc="1" locked="0" layoutInCell="1" allowOverlap="1" wp14:anchorId="20ED1B4E" wp14:editId="3597A335">
                <wp:simplePos x="0" y="0"/>
                <wp:positionH relativeFrom="column">
                  <wp:posOffset>-4982</wp:posOffset>
                </wp:positionH>
                <wp:positionV relativeFrom="paragraph">
                  <wp:posOffset>25400</wp:posOffset>
                </wp:positionV>
                <wp:extent cx="2556150" cy="361000"/>
                <wp:effectExtent l="0" t="0" r="15875" b="20320"/>
                <wp:wrapNone/>
                <wp:docPr id="33239606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0ED1B4E" id="_x0000_s1053" style="position:absolute;margin-left:-.4pt;margin-top:2pt;width:201.25pt;height:28.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Ylgyv3QCAAAJBQAADgAAAAAAAAAA&#10;AAAAAAAuAgAAZHJzL2Uyb0RvYy54bWxQSwECLQAUAAYACAAAACEAZ/5K19sAAAAGAQAADwAAAAAA&#10;AAAAAAAAAADOBAAAZHJzL2Rvd25yZXYueG1sUEsFBgAAAAAEAAQA8wAAANYFAAAAAA==&#10;" fillcolor="window" strokecolor="windowText" strokeweight="1.5pt">
                <v:path arrowok="t"/>
                <v:textbox>
                  <w:txbxContent>
                    <w:p w14:paraId="6DE2E9B1" w14:textId="645BFD0E" w:rsidR="00354EAD" w:rsidRPr="00314F17" w:rsidRDefault="00AE3824" w:rsidP="00354EAD">
                      <w:pPr>
                        <w:jc w:val="center"/>
                        <w:rPr>
                          <w:b/>
                          <w:i/>
                          <w:color w:val="000000"/>
                          <w:sz w:val="24"/>
                        </w:rPr>
                      </w:pPr>
                      <w:r>
                        <w:rPr>
                          <w:b/>
                          <w:i/>
                          <w:color w:val="000000"/>
                          <w:sz w:val="24"/>
                        </w:rPr>
                        <w:t>Structures Affected</w:t>
                      </w:r>
                    </w:p>
                  </w:txbxContent>
                </v:textbox>
              </v:roundrect>
            </w:pict>
          </mc:Fallback>
        </mc:AlternateContent>
      </w:r>
    </w:p>
    <w:p w14:paraId="1B013D8A" w14:textId="77777777" w:rsidR="00AE3824" w:rsidRPr="00C41289" w:rsidRDefault="00AE3824" w:rsidP="00AE3824">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AE3824" w:rsidRPr="00C41289" w14:paraId="0CA66919" w14:textId="77777777" w:rsidTr="00A77333">
        <w:trPr>
          <w:trHeight w:val="949"/>
        </w:trPr>
        <w:tc>
          <w:tcPr>
            <w:tcW w:w="10070" w:type="dxa"/>
            <w:shd w:val="clear" w:color="auto" w:fill="FFFFFF"/>
          </w:tcPr>
          <w:p w14:paraId="19A29121" w14:textId="79BA26CB" w:rsidR="00AE3824" w:rsidRPr="00C41289" w:rsidRDefault="00AE3824" w:rsidP="00A77333">
            <w:pPr>
              <w:rPr>
                <w:rFonts w:asciiTheme="majorBidi" w:hAnsiTheme="majorBidi" w:cstheme="majorBidi"/>
              </w:rPr>
            </w:pPr>
            <w:r>
              <w:rPr>
                <w:rFonts w:asciiTheme="majorBidi" w:hAnsiTheme="majorBidi" w:cstheme="majorBidi"/>
                <w:b/>
              </w:rPr>
              <w:t>Field Names</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1617368739"/>
                <w:placeholder>
                  <w:docPart w:val="6B7C28CEC28C463B9CC2DA986C1D2CC6"/>
                </w:placeholder>
                <w:showingPlcHdr/>
                <w:text/>
              </w:sdtPr>
              <w:sdtContent>
                <w:r w:rsidRPr="00C41289">
                  <w:rPr>
                    <w:rStyle w:val="PlaceholderText"/>
                    <w:rFonts w:asciiTheme="majorBidi" w:eastAsiaTheme="majorEastAsia" w:hAnsiTheme="majorBidi"/>
                  </w:rPr>
                  <w:t>Click or tap here to enter text.</w:t>
                </w:r>
              </w:sdtContent>
            </w:sdt>
          </w:p>
        </w:tc>
      </w:tr>
      <w:tr w:rsidR="00AE3824" w:rsidRPr="00C41289" w14:paraId="0027124B" w14:textId="77777777" w:rsidTr="00A77333">
        <w:trPr>
          <w:trHeight w:val="792"/>
        </w:trPr>
        <w:tc>
          <w:tcPr>
            <w:tcW w:w="10070" w:type="dxa"/>
            <w:shd w:val="clear" w:color="auto" w:fill="FFFFFF"/>
          </w:tcPr>
          <w:p w14:paraId="671A89D8" w14:textId="1B54F529" w:rsidR="00AE3824" w:rsidRPr="00C41289" w:rsidRDefault="00AE3824" w:rsidP="00A77333">
            <w:pPr>
              <w:rPr>
                <w:rFonts w:asciiTheme="majorBidi" w:hAnsiTheme="majorBidi" w:cstheme="majorBidi"/>
              </w:rPr>
            </w:pPr>
            <w:r>
              <w:rPr>
                <w:rFonts w:asciiTheme="majorBidi" w:hAnsiTheme="majorBidi" w:cstheme="majorBidi"/>
                <w:b/>
              </w:rPr>
              <w:t>Tables Names</w:t>
            </w:r>
            <w:r w:rsidRPr="00C41289">
              <w:rPr>
                <w:rFonts w:asciiTheme="majorBidi" w:hAnsiTheme="majorBidi" w:cstheme="majorBidi"/>
                <w:b/>
              </w:rPr>
              <w:t xml:space="preserve">: </w:t>
            </w:r>
            <w:sdt>
              <w:sdtPr>
                <w:rPr>
                  <w:rFonts w:asciiTheme="majorBidi" w:hAnsiTheme="majorBidi" w:cstheme="majorBidi"/>
                </w:rPr>
                <w:id w:val="47345448"/>
                <w:placeholder>
                  <w:docPart w:val="A2A925FD0F5B453C9B9415DFD29CCF90"/>
                </w:placeholder>
                <w:showingPlcHdr/>
                <w:text/>
              </w:sdtPr>
              <w:sdtContent>
                <w:r w:rsidRPr="00C41289">
                  <w:rPr>
                    <w:rStyle w:val="PlaceholderText"/>
                    <w:rFonts w:asciiTheme="majorBidi" w:eastAsiaTheme="majorEastAsia" w:hAnsiTheme="majorBidi"/>
                  </w:rPr>
                  <w:t>Click or tap here to enter text.</w:t>
                </w:r>
              </w:sdtContent>
            </w:sdt>
          </w:p>
        </w:tc>
      </w:tr>
    </w:tbl>
    <w:p w14:paraId="3FD88D3E" w14:textId="36BBED56" w:rsidR="00354EAD" w:rsidRPr="00C41289" w:rsidRDefault="00354EAD" w:rsidP="00AE3824">
      <w:pPr>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3056" behindDoc="1" locked="0" layoutInCell="1" allowOverlap="1" wp14:anchorId="21739D77" wp14:editId="7EEBDE50">
                <wp:simplePos x="0" y="0"/>
                <wp:positionH relativeFrom="column">
                  <wp:posOffset>5080</wp:posOffset>
                </wp:positionH>
                <wp:positionV relativeFrom="paragraph">
                  <wp:posOffset>22860</wp:posOffset>
                </wp:positionV>
                <wp:extent cx="2543450" cy="361000"/>
                <wp:effectExtent l="0" t="0" r="28575" b="20320"/>
                <wp:wrapNone/>
                <wp:docPr id="1098972872"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1739D77" id="_x0000_s1054" style="position:absolute;margin-left:.4pt;margin-top:1.8pt;width:200.25pt;height:28.4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" fillcolor="window" strokecolor="windowText" strokeweight="1.5pt">
                <v:path arrowok="t"/>
                <v:textbox>
                  <w:txbxContent>
                    <w:p w14:paraId="352C1BD8" w14:textId="48C4D0A6" w:rsidR="00354EAD" w:rsidRPr="00314F17" w:rsidRDefault="008F2EEF" w:rsidP="00354EAD">
                      <w:pPr>
                        <w:jc w:val="center"/>
                        <w:rPr>
                          <w:b/>
                          <w:i/>
                          <w:color w:val="000000"/>
                          <w:sz w:val="24"/>
                        </w:rPr>
                      </w:pPr>
                      <w:r>
                        <w:rPr>
                          <w:b/>
                          <w:i/>
                          <w:color w:val="000000"/>
                          <w:sz w:val="24"/>
                        </w:rPr>
                        <w:t>Field Elements Affected</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8F2EEF" w:rsidRPr="00C41289" w14:paraId="7E5F3DA3" w14:textId="77777777" w:rsidTr="00084FF1">
        <w:trPr>
          <w:trHeight w:val="806"/>
        </w:trPr>
        <w:tc>
          <w:tcPr>
            <w:tcW w:w="10070" w:type="dxa"/>
            <w:shd w:val="clear" w:color="auto" w:fill="FFFFFF"/>
          </w:tcPr>
          <w:p w14:paraId="7A10FDE6" w14:textId="2879724C" w:rsidR="00FF7FF8" w:rsidRDefault="008F2EEF"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61F7E6D4" w14:textId="0C251868" w:rsidR="008F2EEF" w:rsidRPr="00C41289" w:rsidRDefault="00417069"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11487807"/>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Data Type</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819040392"/>
                <w14:checkbox>
                  <w14:checked w14:val="0"/>
                  <w14:checkedState w14:val="2612" w14:font="MS Gothic"/>
                  <w14:uncheckedState w14:val="2610" w14:font="MS Gothic"/>
                </w14:checkbox>
              </w:sdtPr>
              <w:sdtContent>
                <w:r w:rsidR="008F2EEF">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Length</w:t>
            </w:r>
            <w:r w:rsidR="008F2EEF">
              <w:rPr>
                <w:rFonts w:asciiTheme="majorBidi" w:hAnsiTheme="majorBidi" w:cstheme="majorBidi"/>
              </w:rPr>
              <w:tab/>
            </w:r>
            <w:r w:rsidR="008F2EEF">
              <w:rPr>
                <w:rFonts w:asciiTheme="majorBidi" w:hAnsiTheme="majorBidi" w:cstheme="majorBidi"/>
              </w:rPr>
              <w:tab/>
            </w:r>
            <w:r w:rsidR="008F2EEF">
              <w:rPr>
                <w:rFonts w:asciiTheme="majorBidi" w:hAnsiTheme="majorBidi" w:cstheme="majorBidi"/>
              </w:rPr>
              <w:tab/>
            </w:r>
            <w:sdt>
              <w:sdtPr>
                <w:rPr>
                  <w:rFonts w:asciiTheme="majorBidi" w:hAnsiTheme="majorBidi" w:cstheme="majorBidi"/>
                </w:rPr>
                <w:id w:val="-1397586653"/>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sidR="008F2EEF">
              <w:rPr>
                <w:rFonts w:asciiTheme="majorBidi" w:hAnsiTheme="majorBidi" w:cstheme="majorBidi"/>
              </w:rPr>
              <w:t xml:space="preserve"> </w:t>
            </w:r>
            <w:r w:rsidR="00FF7FF8">
              <w:rPr>
                <w:rFonts w:asciiTheme="majorBidi" w:hAnsiTheme="majorBidi" w:cstheme="majorBidi"/>
              </w:rPr>
              <w:t>Character Support</w:t>
            </w:r>
          </w:p>
        </w:tc>
      </w:tr>
      <w:tr w:rsidR="008F2EEF" w:rsidRPr="00C41289" w14:paraId="0EAE1B7C" w14:textId="77777777" w:rsidTr="00084FF1">
        <w:trPr>
          <w:trHeight w:val="1498"/>
        </w:trPr>
        <w:tc>
          <w:tcPr>
            <w:tcW w:w="10070" w:type="dxa"/>
            <w:shd w:val="clear" w:color="auto" w:fill="FFFFFF"/>
          </w:tcPr>
          <w:p w14:paraId="01B0B687" w14:textId="77777777" w:rsidR="008F2EEF" w:rsidRDefault="008C4191" w:rsidP="00084FF1">
            <w:pPr>
              <w:spacing w:line="360" w:lineRule="auto"/>
              <w:rPr>
                <w:rFonts w:asciiTheme="majorBidi" w:hAnsiTheme="majorBidi" w:cstheme="majorBidi"/>
              </w:rPr>
            </w:pPr>
            <w:r>
              <w:rPr>
                <w:rFonts w:asciiTheme="majorBidi" w:hAnsiTheme="majorBidi" w:cstheme="majorBidi"/>
                <w:b/>
              </w:rPr>
              <w:t>Logical Elements</w:t>
            </w:r>
            <w:r w:rsidR="008F2EEF" w:rsidRPr="00C41289">
              <w:rPr>
                <w:rFonts w:asciiTheme="majorBidi" w:hAnsiTheme="majorBidi" w:cstheme="majorBidi"/>
                <w:b/>
              </w:rPr>
              <w:t xml:space="preserve">: </w:t>
            </w:r>
          </w:p>
          <w:p w14:paraId="157EEB06" w14:textId="77777777" w:rsidR="008C4191" w:rsidRDefault="008C419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55354322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Type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54882207"/>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Null Support</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7833818"/>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Ra</w:t>
            </w:r>
            <w:r w:rsidR="00071D56">
              <w:rPr>
                <w:rFonts w:asciiTheme="majorBidi" w:hAnsiTheme="majorBidi" w:cstheme="majorBidi"/>
              </w:rPr>
              <w:t>nge of values</w:t>
            </w:r>
          </w:p>
          <w:p w14:paraId="4CB3A8D8" w14:textId="1F9CB560" w:rsidR="00071D56"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347251091"/>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Key Structure </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601873790"/>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Values Entered By</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71516219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Edit Rule</w:t>
            </w:r>
          </w:p>
          <w:p w14:paraId="26CC8243" w14:textId="20D1AFD9" w:rsidR="00071D56" w:rsidRPr="00C41289" w:rsidRDefault="00071D56"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1187170253"/>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Uniqueness </w:t>
            </w:r>
            <w:r>
              <w:rPr>
                <w:rFonts w:asciiTheme="majorBidi" w:hAnsiTheme="majorBidi" w:cstheme="majorBidi"/>
              </w:rPr>
              <w:tab/>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32538779"/>
                <w14:checkbox>
                  <w14:checked w14:val="0"/>
                  <w14:checkedState w14:val="2612" w14:font="MS Gothic"/>
                  <w14:uncheckedState w14:val="2610" w14:font="MS Gothic"/>
                </w14:checkbox>
              </w:sdtPr>
              <w:sdtContent>
                <w:r w:rsidRPr="008C4191">
                  <w:rPr>
                    <w:rFonts w:ascii="MS Gothic" w:hAnsi="MS Gothic" w:cstheme="majorBidi" w:hint="eastAsia"/>
                  </w:rPr>
                  <w:t>☐</w:t>
                </w:r>
              </w:sdtContent>
            </w:sdt>
            <w:r>
              <w:rPr>
                <w:rFonts w:asciiTheme="majorBidi" w:hAnsiTheme="majorBidi" w:cstheme="majorBidi"/>
              </w:rPr>
              <w:t xml:space="preserve"> </w:t>
            </w:r>
            <w:r w:rsidR="00601707">
              <w:rPr>
                <w:rFonts w:asciiTheme="majorBidi" w:hAnsiTheme="majorBidi" w:cstheme="majorBidi"/>
              </w:rPr>
              <w:t>Required Value</w:t>
            </w:r>
          </w:p>
        </w:tc>
      </w:tr>
    </w:tbl>
    <w:p w14:paraId="5069ACFE" w14:textId="51D2BA04" w:rsidR="00615870" w:rsidRDefault="00084FF1"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5104" behindDoc="1" locked="0" layoutInCell="1" allowOverlap="1" wp14:anchorId="7287A820" wp14:editId="7F3BFAC8">
                <wp:simplePos x="0" y="0"/>
                <wp:positionH relativeFrom="column">
                  <wp:posOffset>0</wp:posOffset>
                </wp:positionH>
                <wp:positionV relativeFrom="paragraph">
                  <wp:posOffset>1766570</wp:posOffset>
                </wp:positionV>
                <wp:extent cx="2549800" cy="361000"/>
                <wp:effectExtent l="0" t="0" r="22225" b="20320"/>
                <wp:wrapNone/>
                <wp:docPr id="107111998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287A820" id="_x0000_s1055" style="position:absolute;margin-left:0;margin-top:139.1pt;width:200.75pt;height:28.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" fillcolor="window" strokecolor="windowText" strokeweight="1.5pt">
                <v:path arrowok="t"/>
                <v:textbox>
                  <w:txbxContent>
                    <w:p w14:paraId="4F4301CF" w14:textId="173D6564" w:rsidR="00882D87" w:rsidRPr="00314F17" w:rsidRDefault="0086381D" w:rsidP="00882D87">
                      <w:pPr>
                        <w:jc w:val="center"/>
                        <w:rPr>
                          <w:b/>
                          <w:i/>
                          <w:color w:val="000000"/>
                          <w:sz w:val="24"/>
                        </w:rPr>
                      </w:pPr>
                      <w:r>
                        <w:rPr>
                          <w:b/>
                          <w:i/>
                          <w:color w:val="000000"/>
                          <w:sz w:val="24"/>
                        </w:rPr>
                        <w:t>Relationship Characteristic Affected</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084FF1" w:rsidRPr="00C41289" w14:paraId="383F63D9" w14:textId="77777777" w:rsidTr="00084FF1">
        <w:trPr>
          <w:trHeight w:val="806"/>
        </w:trPr>
        <w:tc>
          <w:tcPr>
            <w:tcW w:w="10070" w:type="dxa"/>
            <w:shd w:val="clear" w:color="auto" w:fill="FFFFFF"/>
          </w:tcPr>
          <w:p w14:paraId="41A21B5A" w14:textId="77777777" w:rsidR="00084FF1" w:rsidRDefault="00084FF1" w:rsidP="00084FF1">
            <w:pPr>
              <w:spacing w:line="360" w:lineRule="auto"/>
              <w:rPr>
                <w:rFonts w:asciiTheme="majorBidi" w:hAnsiTheme="majorBidi" w:cstheme="majorBidi"/>
              </w:rPr>
            </w:pPr>
            <w:r>
              <w:rPr>
                <w:rFonts w:asciiTheme="majorBidi" w:hAnsiTheme="majorBidi" w:cstheme="majorBidi"/>
                <w:b/>
              </w:rPr>
              <w:t>Physical Elements</w:t>
            </w:r>
            <w:r w:rsidRPr="00C41289">
              <w:rPr>
                <w:rFonts w:asciiTheme="majorBidi" w:hAnsiTheme="majorBidi" w:cstheme="majorBidi"/>
                <w:b/>
              </w:rPr>
              <w:t>:</w:t>
            </w:r>
            <w:r w:rsidRPr="00C41289">
              <w:rPr>
                <w:rFonts w:asciiTheme="majorBidi" w:hAnsiTheme="majorBidi" w:cstheme="majorBidi"/>
              </w:rPr>
              <w:t xml:space="preserve"> </w:t>
            </w:r>
            <w:r w:rsidRPr="000004A6">
              <w:rPr>
                <w:rFonts w:asciiTheme="majorBidi" w:hAnsiTheme="majorBidi" w:cstheme="majorBidi"/>
              </w:rPr>
              <w:t xml:space="preserve"> </w:t>
            </w:r>
          </w:p>
          <w:p w14:paraId="0300295C" w14:textId="67B284F7" w:rsidR="00084FF1" w:rsidRPr="00C41289" w:rsidRDefault="00084FF1" w:rsidP="00084FF1">
            <w:pPr>
              <w:spacing w:line="360" w:lineRule="auto"/>
              <w:rPr>
                <w:rFonts w:asciiTheme="majorBidi" w:hAnsiTheme="majorBidi" w:cstheme="majorBidi"/>
              </w:rPr>
            </w:pPr>
            <w:r>
              <w:rPr>
                <w:rFonts w:asciiTheme="majorBidi" w:hAnsiTheme="majorBidi" w:cstheme="majorBidi"/>
              </w:rPr>
              <w:tab/>
            </w:r>
            <w:sdt>
              <w:sdtPr>
                <w:rPr>
                  <w:rFonts w:asciiTheme="majorBidi" w:hAnsiTheme="majorBidi" w:cstheme="majorBidi"/>
                </w:rPr>
                <w:id w:val="530157680"/>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Deletion Rule</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177583152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Type of Participation</w:t>
            </w:r>
            <w:r>
              <w:rPr>
                <w:rFonts w:asciiTheme="majorBidi" w:hAnsiTheme="majorBidi" w:cstheme="majorBidi"/>
              </w:rPr>
              <w:tab/>
            </w:r>
            <w:r>
              <w:rPr>
                <w:rFonts w:asciiTheme="majorBidi" w:hAnsiTheme="majorBidi" w:cstheme="majorBidi"/>
              </w:rPr>
              <w:tab/>
            </w:r>
            <w:sdt>
              <w:sdtPr>
                <w:rPr>
                  <w:rFonts w:asciiTheme="majorBidi" w:hAnsiTheme="majorBidi" w:cstheme="majorBidi"/>
                </w:rPr>
                <w:id w:val="-2029630704"/>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w:t>
            </w:r>
            <w:r w:rsidR="0086381D">
              <w:rPr>
                <w:rFonts w:asciiTheme="majorBidi" w:hAnsiTheme="majorBidi" w:cstheme="majorBidi"/>
              </w:rPr>
              <w:t xml:space="preserve">Degree </w:t>
            </w:r>
            <w:r w:rsidR="00C63656">
              <w:rPr>
                <w:rFonts w:asciiTheme="majorBidi" w:hAnsiTheme="majorBidi" w:cstheme="majorBidi"/>
              </w:rPr>
              <w:t>of Participation</w:t>
            </w:r>
          </w:p>
        </w:tc>
      </w:tr>
    </w:tbl>
    <w:p w14:paraId="0036BED1" w14:textId="2ED9CC0A" w:rsidR="00882D87" w:rsidRDefault="00204CB5" w:rsidP="008E7CC7">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7152" behindDoc="1" locked="0" layoutInCell="1" allowOverlap="1" wp14:anchorId="7475741F" wp14:editId="2954A4DA">
                <wp:simplePos x="0" y="0"/>
                <wp:positionH relativeFrom="column">
                  <wp:posOffset>0</wp:posOffset>
                </wp:positionH>
                <wp:positionV relativeFrom="paragraph">
                  <wp:posOffset>817880</wp:posOffset>
                </wp:positionV>
                <wp:extent cx="2549800" cy="361000"/>
                <wp:effectExtent l="0" t="0" r="22225" b="20320"/>
                <wp:wrapNone/>
                <wp:docPr id="1476382224"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980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47F576C2" w14:textId="1827DF59" w:rsidR="00204CB5" w:rsidRPr="00314F17" w:rsidRDefault="001D48D3" w:rsidP="00204CB5">
                            <w:pPr>
                              <w:jc w:val="center"/>
                              <w:rPr>
                                <w:b/>
                                <w:i/>
                                <w:color w:val="000000"/>
                                <w:sz w:val="24"/>
                              </w:rPr>
                            </w:pPr>
                            <w:r>
                              <w:rPr>
                                <w:b/>
                                <w:i/>
                                <w:color w:val="000000"/>
                                <w:sz w:val="24"/>
                              </w:rPr>
                              <w:t>Action Taken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75741F" id="_x0000_s1056" style="position:absolute;margin-left:0;margin-top:64.4pt;width:200.75pt;height:28.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" fillcolor="window" strokecolor="windowText" strokeweight="1.5pt">
                <v:path arrowok="t"/>
                <v:textbox>
                  <w:txbxContent>
                    <w:p w14:paraId="47F576C2" w14:textId="1827DF59" w:rsidR="00204CB5" w:rsidRPr="00314F17" w:rsidRDefault="001D48D3" w:rsidP="00204CB5">
                      <w:pPr>
                        <w:jc w:val="center"/>
                        <w:rPr>
                          <w:b/>
                          <w:i/>
                          <w:color w:val="000000"/>
                          <w:sz w:val="24"/>
                        </w:rPr>
                      </w:pPr>
                      <w:r>
                        <w:rPr>
                          <w:b/>
                          <w:i/>
                          <w:color w:val="000000"/>
                          <w:sz w:val="24"/>
                        </w:rPr>
                        <w:t>Action Taken</w:t>
                      </w:r>
                    </w:p>
                  </w:txbxContent>
                </v:textbox>
              </v:roundrect>
            </w:pict>
          </mc:Fallback>
        </mc:AlternateContent>
      </w:r>
    </w:p>
    <w:tbl>
      <w:tblPr>
        <w:tblStyle w:val="TableGrid1"/>
        <w:tblpPr w:leftFromText="180" w:rightFromText="180" w:vertAnchor="text" w:horzAnchor="margin" w:tblpX="137" w:tblpY="203"/>
        <w:tblW w:w="0" w:type="auto"/>
        <w:tblCellMar>
          <w:top w:w="29" w:type="dxa"/>
          <w:left w:w="115" w:type="dxa"/>
          <w:bottom w:w="29" w:type="dxa"/>
          <w:right w:w="115" w:type="dxa"/>
        </w:tblCellMar>
        <w:tblLook w:val="04A0" w:firstRow="1" w:lastRow="0" w:firstColumn="1" w:lastColumn="0" w:noHBand="0" w:noVBand="1"/>
      </w:tblPr>
      <w:tblGrid>
        <w:gridCol w:w="10070"/>
      </w:tblGrid>
      <w:tr w:rsidR="00204CB5" w:rsidRPr="00C41289" w14:paraId="750BBCDE" w14:textId="77777777" w:rsidTr="00A87A4B">
        <w:trPr>
          <w:trHeight w:val="961"/>
        </w:trPr>
        <w:sdt>
          <w:sdtPr>
            <w:rPr>
              <w:rFonts w:asciiTheme="majorBidi" w:hAnsiTheme="majorBidi" w:cstheme="majorBidi"/>
            </w:rPr>
            <w:id w:val="-1283528"/>
            <w:placeholder>
              <w:docPart w:val="DefaultPlaceholder_-1854013440"/>
            </w:placeholder>
            <w:showingPlcHdr/>
            <w:text/>
          </w:sdtPr>
          <w:sdtContent>
            <w:tc>
              <w:tcPr>
                <w:tcW w:w="10070" w:type="dxa"/>
                <w:shd w:val="clear" w:color="auto" w:fill="FFFFFF"/>
              </w:tcPr>
              <w:p w14:paraId="72EC79DB" w14:textId="2136432B" w:rsidR="00204CB5" w:rsidRPr="00C41289" w:rsidRDefault="001D48D3" w:rsidP="00A77333">
                <w:pPr>
                  <w:spacing w:line="360" w:lineRule="auto"/>
                  <w:rPr>
                    <w:rFonts w:asciiTheme="majorBidi" w:hAnsiTheme="majorBidi" w:cstheme="majorBidi"/>
                  </w:rPr>
                </w:pPr>
                <w:r w:rsidRPr="00C96908">
                  <w:rPr>
                    <w:rStyle w:val="PlaceholderText"/>
                  </w:rPr>
                  <w:t>Click or tap here to enter text.</w:t>
                </w:r>
              </w:p>
            </w:tc>
          </w:sdtContent>
        </w:sdt>
      </w:tr>
    </w:tbl>
    <w:p w14:paraId="58CF96F9" w14:textId="77777777" w:rsidR="006262DF" w:rsidRDefault="006262DF" w:rsidP="006262DF">
      <w:pPr>
        <w:rPr>
          <w:rFonts w:asciiTheme="majorBidi" w:hAnsiTheme="majorBidi" w:cstheme="majorBidi"/>
        </w:rPr>
      </w:pPr>
    </w:p>
    <w:p w14:paraId="570E68D9" w14:textId="77777777" w:rsidR="006262DF" w:rsidRPr="00C41289" w:rsidRDefault="006262DF" w:rsidP="006262DF">
      <w:pPr>
        <w:pStyle w:val="Header"/>
        <w:shd w:val="clear" w:color="auto" w:fill="DDD9C3"/>
        <w:tabs>
          <w:tab w:val="right" w:pos="10080"/>
        </w:tabs>
        <w:spacing w:after="240"/>
        <w:jc w:val="center"/>
        <w:rPr>
          <w:rFonts w:asciiTheme="majorBidi" w:hAnsiTheme="majorBidi" w:cstheme="majorBidi"/>
          <w:smallCaps/>
          <w:sz w:val="28"/>
        </w:rPr>
      </w:pPr>
      <w:r>
        <w:rPr>
          <w:rFonts w:asciiTheme="majorBidi" w:hAnsiTheme="majorBidi" w:cstheme="majorBidi"/>
          <w:smallCaps/>
          <w:sz w:val="28"/>
        </w:rPr>
        <w:lastRenderedPageBreak/>
        <w:t>View</w:t>
      </w:r>
      <w:r w:rsidRPr="00C41289">
        <w:rPr>
          <w:rFonts w:asciiTheme="majorBidi" w:hAnsiTheme="majorBidi" w:cstheme="majorBidi"/>
          <w:smallCaps/>
          <w:sz w:val="28"/>
        </w:rPr>
        <w:t xml:space="preserve"> Specifications</w:t>
      </w:r>
    </w:p>
    <w:p w14:paraId="5ED92745"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699200" behindDoc="1" locked="0" layoutInCell="1" allowOverlap="1" wp14:anchorId="757F561B" wp14:editId="31173D46">
                <wp:simplePos x="0" y="0"/>
                <wp:positionH relativeFrom="column">
                  <wp:posOffset>6740</wp:posOffset>
                </wp:positionH>
                <wp:positionV relativeFrom="paragraph">
                  <wp:posOffset>24130</wp:posOffset>
                </wp:positionV>
                <wp:extent cx="2543513" cy="361704"/>
                <wp:effectExtent l="0" t="0" r="28575" b="19685"/>
                <wp:wrapNone/>
                <wp:docPr id="9659552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513" cy="361704"/>
                        </a:xfrm>
                        <a:prstGeom prst="roundRect">
                          <a:avLst/>
                        </a:prstGeom>
                        <a:solidFill>
                          <a:sysClr val="window" lastClr="FFFFFF"/>
                        </a:solidFill>
                        <a:ln w="19050" cap="flat" cmpd="sng" algn="ctr">
                          <a:solidFill>
                            <a:sysClr val="windowText" lastClr="000000"/>
                          </a:solidFill>
                          <a:prstDash val="solid"/>
                        </a:ln>
                        <a:effectLst/>
                      </wps:spPr>
                      <wps:txb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57F561B" id="_x0000_s1057" style="position:absolute;margin-left:.55pt;margin-top:1.9pt;width:200.3pt;height: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" fillcolor="window" strokecolor="windowText" strokeweight="1.5pt">
                <v:path arrowok="t"/>
                <v:textbox>
                  <w:txbxContent>
                    <w:p w14:paraId="24930C7B" w14:textId="77777777" w:rsidR="006262DF" w:rsidRPr="00314F17" w:rsidRDefault="006262DF" w:rsidP="006262DF">
                      <w:pPr>
                        <w:jc w:val="center"/>
                        <w:rPr>
                          <w:b/>
                          <w:i/>
                          <w:color w:val="000000"/>
                          <w:sz w:val="24"/>
                        </w:rPr>
                      </w:pPr>
                      <w:r>
                        <w:rPr>
                          <w:b/>
                          <w:i/>
                          <w:color w:val="000000"/>
                          <w:sz w:val="24"/>
                        </w:rPr>
                        <w:t>General Information</w:t>
                      </w:r>
                    </w:p>
                  </w:txbxContent>
                </v:textbox>
              </v:roundrect>
            </w:pict>
          </mc:Fallback>
        </mc:AlternateContent>
      </w:r>
    </w:p>
    <w:p w14:paraId="4BC4651F"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5035"/>
        <w:gridCol w:w="5035"/>
      </w:tblGrid>
      <w:tr w:rsidR="006262DF" w:rsidRPr="00C41289" w14:paraId="6EB2D012" w14:textId="77777777" w:rsidTr="00A77333">
        <w:trPr>
          <w:trHeight w:val="382"/>
        </w:trPr>
        <w:tc>
          <w:tcPr>
            <w:tcW w:w="5035" w:type="dxa"/>
            <w:shd w:val="clear" w:color="auto" w:fill="FFFFFF"/>
          </w:tcPr>
          <w:p w14:paraId="4868350C" w14:textId="77777777" w:rsidR="006262DF" w:rsidRPr="00C41289" w:rsidRDefault="006262DF" w:rsidP="00A77333">
            <w:pPr>
              <w:rPr>
                <w:rFonts w:asciiTheme="majorBidi" w:hAnsiTheme="majorBidi" w:cstheme="majorBidi"/>
              </w:rPr>
            </w:pPr>
            <w:r>
              <w:rPr>
                <w:rFonts w:asciiTheme="majorBidi" w:hAnsiTheme="majorBidi" w:cstheme="majorBidi"/>
                <w:b/>
              </w:rPr>
              <w:t>Name</w:t>
            </w:r>
            <w:r w:rsidRPr="00C41289">
              <w:rPr>
                <w:rFonts w:asciiTheme="majorBidi" w:hAnsiTheme="majorBidi" w:cstheme="majorBidi"/>
                <w:b/>
              </w:rPr>
              <w:t>:</w:t>
            </w:r>
            <w:r w:rsidRPr="00C41289">
              <w:rPr>
                <w:rFonts w:asciiTheme="majorBidi" w:hAnsiTheme="majorBidi" w:cstheme="majorBidi"/>
              </w:rPr>
              <w:t xml:space="preserve"> </w:t>
            </w:r>
            <w:sdt>
              <w:sdtPr>
                <w:rPr>
                  <w:rFonts w:asciiTheme="majorBidi" w:hAnsiTheme="majorBidi" w:cstheme="majorBidi"/>
                </w:rPr>
                <w:id w:val="898480928"/>
                <w:placeholder>
                  <w:docPart w:val="3E1356C5EE604651A8D5937F48253228"/>
                </w:placeholder>
                <w:showingPlcHdr/>
                <w:text/>
              </w:sdtPr>
              <w:sdtContent>
                <w:r w:rsidRPr="00C41289">
                  <w:rPr>
                    <w:rStyle w:val="PlaceholderText"/>
                    <w:rFonts w:asciiTheme="majorBidi" w:eastAsiaTheme="majorEastAsia" w:hAnsiTheme="majorBidi"/>
                  </w:rPr>
                  <w:t>Click or tap here to enter text.</w:t>
                </w:r>
              </w:sdtContent>
            </w:sdt>
          </w:p>
        </w:tc>
        <w:tc>
          <w:tcPr>
            <w:tcW w:w="5035" w:type="dxa"/>
            <w:shd w:val="clear" w:color="auto" w:fill="FFFFFF"/>
          </w:tcPr>
          <w:p w14:paraId="60C7DE94" w14:textId="77777777" w:rsidR="006262DF" w:rsidRPr="00117220" w:rsidRDefault="006262DF" w:rsidP="00A77333">
            <w:pPr>
              <w:jc w:val="both"/>
              <w:rPr>
                <w:rFonts w:asciiTheme="majorBidi" w:hAnsiTheme="majorBidi" w:cstheme="majorBidi"/>
                <w:b/>
                <w:bCs/>
              </w:rPr>
            </w:pPr>
            <w:r w:rsidRPr="00117220">
              <w:rPr>
                <w:rFonts w:asciiTheme="majorBidi" w:hAnsiTheme="majorBidi" w:cstheme="majorBidi"/>
                <w:b/>
                <w:bCs/>
              </w:rPr>
              <w:t>Type</w:t>
            </w:r>
            <w:r>
              <w:rPr>
                <w:rFonts w:asciiTheme="majorBidi" w:hAnsiTheme="majorBidi" w:cstheme="majorBidi"/>
                <w:b/>
                <w:bCs/>
              </w:rPr>
              <w:t xml:space="preserve">: </w:t>
            </w:r>
            <w:r w:rsidRPr="000004A6">
              <w:rPr>
                <w:rFonts w:asciiTheme="majorBidi" w:hAnsiTheme="majorBidi" w:cstheme="majorBidi"/>
              </w:rPr>
              <w:t xml:space="preserve"> </w:t>
            </w:r>
            <w:sdt>
              <w:sdtPr>
                <w:rPr>
                  <w:rFonts w:asciiTheme="majorBidi" w:hAnsiTheme="majorBidi" w:cstheme="majorBidi"/>
                </w:rPr>
                <w:id w:val="-1473983655"/>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Data    </w:t>
            </w:r>
            <w:sdt>
              <w:sdtPr>
                <w:rPr>
                  <w:rFonts w:asciiTheme="majorBidi" w:hAnsiTheme="majorBidi" w:cstheme="majorBidi"/>
                </w:rPr>
                <w:id w:val="-1923636499"/>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Aggregate    </w:t>
            </w:r>
            <w:sdt>
              <w:sdtPr>
                <w:rPr>
                  <w:rFonts w:asciiTheme="majorBidi" w:hAnsiTheme="majorBidi" w:cstheme="majorBidi"/>
                </w:rPr>
                <w:id w:val="270594387"/>
                <w14:checkbox>
                  <w14:checked w14:val="0"/>
                  <w14:checkedState w14:val="2612" w14:font="MS Gothic"/>
                  <w14:uncheckedState w14:val="2610" w14:font="MS Gothic"/>
                </w14:checkbox>
              </w:sdtPr>
              <w:sdtContent>
                <w:r>
                  <w:rPr>
                    <w:rFonts w:ascii="MS Gothic" w:eastAsia="MS Gothic" w:hAnsi="MS Gothic" w:cstheme="majorBidi" w:hint="eastAsia"/>
                  </w:rPr>
                  <w:t>☐</w:t>
                </w:r>
              </w:sdtContent>
            </w:sdt>
            <w:r>
              <w:rPr>
                <w:rFonts w:asciiTheme="majorBidi" w:hAnsiTheme="majorBidi" w:cstheme="majorBidi"/>
              </w:rPr>
              <w:t xml:space="preserve"> Validation</w:t>
            </w:r>
          </w:p>
        </w:tc>
      </w:tr>
      <w:tr w:rsidR="006262DF" w:rsidRPr="00C41289" w14:paraId="5E75906D" w14:textId="77777777" w:rsidTr="00A77333">
        <w:trPr>
          <w:trHeight w:val="792"/>
        </w:trPr>
        <w:tc>
          <w:tcPr>
            <w:tcW w:w="10070" w:type="dxa"/>
            <w:gridSpan w:val="2"/>
            <w:shd w:val="clear" w:color="auto" w:fill="FFFFFF"/>
          </w:tcPr>
          <w:p w14:paraId="5CE5297D" w14:textId="77777777" w:rsidR="006262DF" w:rsidRPr="00C41289" w:rsidRDefault="006262DF" w:rsidP="00A77333">
            <w:pPr>
              <w:rPr>
                <w:rFonts w:asciiTheme="majorBidi" w:hAnsiTheme="majorBidi" w:cstheme="majorBidi"/>
              </w:rPr>
            </w:pPr>
            <w:r>
              <w:rPr>
                <w:rFonts w:asciiTheme="majorBidi" w:hAnsiTheme="majorBidi" w:cstheme="majorBidi"/>
                <w:b/>
              </w:rPr>
              <w:t>Description</w:t>
            </w:r>
            <w:r w:rsidRPr="00C41289">
              <w:rPr>
                <w:rFonts w:asciiTheme="majorBidi" w:hAnsiTheme="majorBidi" w:cstheme="majorBidi"/>
                <w:b/>
              </w:rPr>
              <w:t xml:space="preserve">: </w:t>
            </w:r>
            <w:sdt>
              <w:sdtPr>
                <w:rPr>
                  <w:rFonts w:asciiTheme="majorBidi" w:hAnsiTheme="majorBidi" w:cstheme="majorBidi"/>
                </w:rPr>
                <w:id w:val="715235673"/>
                <w:placeholder>
                  <w:docPart w:val="63CE46C89B674A46A7BC733EA171059D"/>
                </w:placeholder>
                <w:showingPlcHdr/>
                <w:text/>
              </w:sdtPr>
              <w:sdtContent>
                <w:r w:rsidRPr="00C41289">
                  <w:rPr>
                    <w:rStyle w:val="PlaceholderText"/>
                    <w:rFonts w:asciiTheme="majorBidi" w:eastAsiaTheme="majorEastAsia" w:hAnsiTheme="majorBidi"/>
                  </w:rPr>
                  <w:t>Click or tap here to enter text.</w:t>
                </w:r>
              </w:sdtContent>
            </w:sdt>
          </w:p>
        </w:tc>
      </w:tr>
    </w:tbl>
    <w:p w14:paraId="5F3294A4" w14:textId="77777777" w:rsidR="006262DF" w:rsidRPr="00C41289" w:rsidRDefault="006262DF" w:rsidP="006262DF">
      <w:pPr>
        <w:spacing w:after="0" w:line="240"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0224" behindDoc="1" locked="0" layoutInCell="1" allowOverlap="1" wp14:anchorId="63967CD2" wp14:editId="1F3F6EB1">
                <wp:simplePos x="0" y="0"/>
                <wp:positionH relativeFrom="column">
                  <wp:posOffset>-4982</wp:posOffset>
                </wp:positionH>
                <wp:positionV relativeFrom="paragraph">
                  <wp:posOffset>25400</wp:posOffset>
                </wp:positionV>
                <wp:extent cx="2556150" cy="361000"/>
                <wp:effectExtent l="0" t="0" r="15875" b="20320"/>
                <wp:wrapNone/>
                <wp:docPr id="5381372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61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385282F5" w14:textId="77777777" w:rsidR="006262DF" w:rsidRPr="00314F17" w:rsidRDefault="006262DF" w:rsidP="006262DF">
                            <w:pPr>
                              <w:jc w:val="center"/>
                              <w:rPr>
                                <w:b/>
                                <w:i/>
                                <w:color w:val="000000"/>
                                <w:sz w:val="24"/>
                              </w:rPr>
                            </w:pPr>
                            <w:r>
                              <w:rPr>
                                <w:b/>
                                <w:i/>
                                <w:color w:val="000000"/>
                                <w:sz w:val="24"/>
                              </w:rPr>
                              <w:t>Base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3967CD2" id="_x0000_s1058" style="position:absolute;margin-left:-.4pt;margin-top:2pt;width:201.25pt;height:28.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" fillcolor="window" strokecolor="windowText" strokeweight="1.5pt">
                <v:path arrowok="t"/>
                <v:textbox>
                  <w:txbxContent>
                    <w:p w14:paraId="385282F5" w14:textId="77777777" w:rsidR="006262DF" w:rsidRPr="00314F17" w:rsidRDefault="006262DF" w:rsidP="006262DF">
                      <w:pPr>
                        <w:jc w:val="center"/>
                        <w:rPr>
                          <w:b/>
                          <w:i/>
                          <w:color w:val="000000"/>
                          <w:sz w:val="24"/>
                        </w:rPr>
                      </w:pPr>
                      <w:r>
                        <w:rPr>
                          <w:b/>
                          <w:i/>
                          <w:color w:val="000000"/>
                          <w:sz w:val="24"/>
                        </w:rPr>
                        <w:t>Base Tables</w:t>
                      </w:r>
                    </w:p>
                  </w:txbxContent>
                </v:textbox>
              </v:roundrect>
            </w:pict>
          </mc:Fallback>
        </mc:AlternateContent>
      </w:r>
    </w:p>
    <w:p w14:paraId="327D38C3" w14:textId="77777777" w:rsidR="006262DF" w:rsidRPr="00C41289" w:rsidRDefault="006262DF" w:rsidP="006262DF">
      <w:pPr>
        <w:spacing w:after="0" w:line="240" w:lineRule="auto"/>
        <w:rPr>
          <w:rFonts w:asciiTheme="majorBidi" w:eastAsia="Times New Roman" w:hAnsiTheme="majorBidi" w:cstheme="majorBidi"/>
          <w:kern w:val="0"/>
          <w14:ligatures w14:val="none"/>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10070"/>
      </w:tblGrid>
      <w:tr w:rsidR="006262DF" w:rsidRPr="00C41289" w14:paraId="1465E22C" w14:textId="77777777" w:rsidTr="00A77333">
        <w:trPr>
          <w:trHeight w:val="949"/>
        </w:trPr>
        <w:tc>
          <w:tcPr>
            <w:tcW w:w="10070" w:type="dxa"/>
            <w:shd w:val="clear" w:color="auto" w:fill="FFFFFF"/>
          </w:tcPr>
          <w:p w14:paraId="08F75ADF" w14:textId="77777777" w:rsidR="006262DF" w:rsidRPr="00C41289" w:rsidRDefault="00000000" w:rsidP="00A77333">
            <w:pPr>
              <w:rPr>
                <w:rFonts w:asciiTheme="majorBidi" w:hAnsiTheme="majorBidi" w:cstheme="majorBidi"/>
              </w:rPr>
            </w:pPr>
            <w:sdt>
              <w:sdtPr>
                <w:rPr>
                  <w:rFonts w:asciiTheme="majorBidi" w:hAnsiTheme="majorBidi" w:cstheme="majorBidi"/>
                </w:rPr>
                <w:id w:val="900335135"/>
                <w:placeholder>
                  <w:docPart w:val="FC8575F5E7F04F12B63B2AAA012430F0"/>
                </w:placeholder>
                <w:showingPlcHdr/>
                <w:text/>
              </w:sdtPr>
              <w:sdtContent>
                <w:r w:rsidR="006262DF" w:rsidRPr="00C41289">
                  <w:rPr>
                    <w:rStyle w:val="PlaceholderText"/>
                    <w:rFonts w:asciiTheme="majorBidi" w:eastAsiaTheme="majorEastAsia" w:hAnsiTheme="majorBidi"/>
                  </w:rPr>
                  <w:t>Click or tap here to enter text.</w:t>
                </w:r>
              </w:sdtContent>
            </w:sdt>
          </w:p>
        </w:tc>
      </w:tr>
    </w:tbl>
    <w:p w14:paraId="23A27E90" w14:textId="77777777" w:rsidR="006262DF" w:rsidRPr="00C41289" w:rsidRDefault="006262DF" w:rsidP="006262DF">
      <w:pPr>
        <w:tabs>
          <w:tab w:val="left" w:pos="883"/>
        </w:tabs>
        <w:spacing w:after="200" w:line="276" w:lineRule="auto"/>
        <w:rPr>
          <w:rFonts w:asciiTheme="majorBidi" w:eastAsia="Times New Roman" w:hAnsiTheme="majorBidi" w:cstheme="majorBidi"/>
          <w:kern w:val="0"/>
          <w14:ligatures w14:val="none"/>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1248" behindDoc="1" locked="0" layoutInCell="1" allowOverlap="1" wp14:anchorId="5F862D14" wp14:editId="397C3B9F">
                <wp:simplePos x="0" y="0"/>
                <wp:positionH relativeFrom="column">
                  <wp:posOffset>5080</wp:posOffset>
                </wp:positionH>
                <wp:positionV relativeFrom="paragraph">
                  <wp:posOffset>22860</wp:posOffset>
                </wp:positionV>
                <wp:extent cx="2543450" cy="361000"/>
                <wp:effectExtent l="0" t="0" r="28575" b="20320"/>
                <wp:wrapNone/>
                <wp:docPr id="1708897319"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450" cy="361000"/>
                        </a:xfrm>
                        <a:prstGeom prst="roundRect">
                          <a:avLst/>
                        </a:prstGeom>
                        <a:solidFill>
                          <a:sysClr val="window" lastClr="FFFFFF"/>
                        </a:solidFill>
                        <a:ln w="19050" cap="flat" cmpd="sng" algn="ctr">
                          <a:solidFill>
                            <a:sysClr val="windowText" lastClr="000000"/>
                          </a:solidFill>
                          <a:prstDash val="solid"/>
                        </a:ln>
                        <a:effectLst/>
                      </wps:spPr>
                      <wps:txb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F862D14" id="_x0000_s1059" style="position:absolute;margin-left:.4pt;margin-top:1.8pt;width:200.25pt;height:28.4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" fillcolor="window" strokecolor="windowText" strokeweight="1.5pt">
                <v:path arrowok="t"/>
                <v:textbox>
                  <w:txbxContent>
                    <w:p w14:paraId="5076B44A" w14:textId="25550B65" w:rsidR="006262DF" w:rsidRPr="00314F17" w:rsidRDefault="008A00DD" w:rsidP="006262DF">
                      <w:pPr>
                        <w:jc w:val="center"/>
                        <w:rPr>
                          <w:b/>
                          <w:i/>
                          <w:color w:val="000000"/>
                          <w:sz w:val="24"/>
                        </w:rPr>
                      </w:pPr>
                      <w:r>
                        <w:rPr>
                          <w:b/>
                          <w:i/>
                          <w:color w:val="000000"/>
                          <w:sz w:val="24"/>
                        </w:rPr>
                        <w:t xml:space="preserve">Calculated </w:t>
                      </w:r>
                      <w:r w:rsidR="006262DF">
                        <w:rPr>
                          <w:b/>
                          <w:i/>
                          <w:color w:val="000000"/>
                          <w:sz w:val="24"/>
                        </w:rPr>
                        <w:t>Elements Expressions</w:t>
                      </w:r>
                    </w:p>
                  </w:txbxContent>
                </v:textbox>
              </v:roundrect>
            </w:pict>
          </mc:Fallback>
        </mc:AlternateContent>
      </w: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A1087B" w:rsidRPr="00C41289" w14:paraId="60BC5AD4" w14:textId="77777777" w:rsidTr="00134863">
        <w:trPr>
          <w:trHeight w:val="107"/>
        </w:trPr>
        <w:tc>
          <w:tcPr>
            <w:tcW w:w="3114" w:type="dxa"/>
            <w:tcBorders>
              <w:bottom w:val="single" w:sz="4" w:space="0" w:color="auto"/>
            </w:tcBorders>
            <w:shd w:val="clear" w:color="auto" w:fill="FFFFFF"/>
          </w:tcPr>
          <w:p w14:paraId="2A054017" w14:textId="3C113513" w:rsidR="00A1087B" w:rsidRPr="00C41289" w:rsidRDefault="00A1087B"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046CE5E6" w14:textId="7819F53F" w:rsidR="00A1087B" w:rsidRPr="00C41289" w:rsidRDefault="0064514E" w:rsidP="00A77333">
            <w:pPr>
              <w:spacing w:line="360" w:lineRule="auto"/>
              <w:rPr>
                <w:rFonts w:asciiTheme="majorBidi" w:hAnsiTheme="majorBidi" w:cstheme="majorBidi"/>
              </w:rPr>
            </w:pPr>
            <w:r>
              <w:rPr>
                <w:rFonts w:asciiTheme="majorBidi" w:hAnsiTheme="majorBidi" w:cstheme="majorBidi"/>
              </w:rPr>
              <w:t>Expression</w:t>
            </w:r>
          </w:p>
        </w:tc>
      </w:tr>
      <w:tr w:rsidR="0064514E" w:rsidRPr="00C41289" w14:paraId="4E5ED9E8" w14:textId="77777777" w:rsidTr="00134863">
        <w:trPr>
          <w:trHeight w:val="77"/>
        </w:trPr>
        <w:tc>
          <w:tcPr>
            <w:tcW w:w="3114" w:type="dxa"/>
            <w:tcBorders>
              <w:bottom w:val="dashed" w:sz="4" w:space="0" w:color="auto"/>
              <w:right w:val="dashed" w:sz="4" w:space="0" w:color="auto"/>
            </w:tcBorders>
            <w:shd w:val="clear" w:color="auto" w:fill="FFFFFF"/>
          </w:tcPr>
          <w:p w14:paraId="0E2DF90F" w14:textId="77777777" w:rsidR="0064514E" w:rsidRPr="00C41289" w:rsidRDefault="0064514E"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3E153353" w14:textId="6BB4B26D" w:rsidR="0064514E" w:rsidRPr="00C41289" w:rsidRDefault="0064514E" w:rsidP="00A77333">
            <w:pPr>
              <w:spacing w:line="360" w:lineRule="auto"/>
              <w:rPr>
                <w:rFonts w:asciiTheme="majorBidi" w:hAnsiTheme="majorBidi" w:cstheme="majorBidi"/>
              </w:rPr>
            </w:pPr>
          </w:p>
        </w:tc>
      </w:tr>
      <w:tr w:rsidR="0064514E" w:rsidRPr="00C41289" w14:paraId="2949873E"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1EC125B2"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2CFCF1D" w14:textId="77777777" w:rsidR="0064514E" w:rsidRPr="00C41289" w:rsidRDefault="0064514E" w:rsidP="00A77333">
            <w:pPr>
              <w:spacing w:line="360" w:lineRule="auto"/>
              <w:rPr>
                <w:rFonts w:asciiTheme="majorBidi" w:hAnsiTheme="majorBidi" w:cstheme="majorBidi"/>
              </w:rPr>
            </w:pPr>
          </w:p>
        </w:tc>
      </w:tr>
      <w:tr w:rsidR="0064514E" w:rsidRPr="00C41289" w14:paraId="1F3047F6"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4AF33C04"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7052450F" w14:textId="77777777" w:rsidR="0064514E" w:rsidRPr="00C41289" w:rsidRDefault="0064514E" w:rsidP="00A77333">
            <w:pPr>
              <w:spacing w:line="360" w:lineRule="auto"/>
              <w:rPr>
                <w:rFonts w:asciiTheme="majorBidi" w:hAnsiTheme="majorBidi" w:cstheme="majorBidi"/>
              </w:rPr>
            </w:pPr>
          </w:p>
        </w:tc>
      </w:tr>
      <w:tr w:rsidR="0064514E" w:rsidRPr="00C41289" w14:paraId="2920A9C7" w14:textId="77777777" w:rsidTr="00134863">
        <w:trPr>
          <w:trHeight w:val="77"/>
        </w:trPr>
        <w:tc>
          <w:tcPr>
            <w:tcW w:w="3114" w:type="dxa"/>
            <w:tcBorders>
              <w:top w:val="dashed" w:sz="4" w:space="0" w:color="auto"/>
              <w:bottom w:val="dashed" w:sz="4" w:space="0" w:color="auto"/>
              <w:right w:val="dashed" w:sz="4" w:space="0" w:color="auto"/>
            </w:tcBorders>
            <w:shd w:val="clear" w:color="auto" w:fill="FFFFFF"/>
          </w:tcPr>
          <w:p w14:paraId="6E78593B"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1A041184" w14:textId="77777777" w:rsidR="0064514E" w:rsidRPr="00C41289" w:rsidRDefault="0064514E" w:rsidP="00A77333">
            <w:pPr>
              <w:spacing w:line="360" w:lineRule="auto"/>
              <w:rPr>
                <w:rFonts w:asciiTheme="majorBidi" w:hAnsiTheme="majorBidi" w:cstheme="majorBidi"/>
              </w:rPr>
            </w:pPr>
          </w:p>
        </w:tc>
      </w:tr>
      <w:tr w:rsidR="0064514E" w:rsidRPr="00C41289" w14:paraId="6C3D5F27" w14:textId="77777777" w:rsidTr="00134863">
        <w:trPr>
          <w:trHeight w:val="29"/>
        </w:trPr>
        <w:tc>
          <w:tcPr>
            <w:tcW w:w="3114" w:type="dxa"/>
            <w:tcBorders>
              <w:top w:val="dashed" w:sz="4" w:space="0" w:color="auto"/>
              <w:bottom w:val="dashed" w:sz="4" w:space="0" w:color="auto"/>
              <w:right w:val="dashed" w:sz="4" w:space="0" w:color="auto"/>
            </w:tcBorders>
            <w:shd w:val="clear" w:color="auto" w:fill="FFFFFF"/>
          </w:tcPr>
          <w:p w14:paraId="5D6E1966" w14:textId="77777777" w:rsidR="0064514E" w:rsidRPr="00C41289" w:rsidRDefault="0064514E"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3D13724" w14:textId="77777777" w:rsidR="0064514E" w:rsidRPr="00C41289" w:rsidRDefault="0064514E" w:rsidP="00A77333">
            <w:pPr>
              <w:spacing w:line="360" w:lineRule="auto"/>
              <w:rPr>
                <w:rFonts w:asciiTheme="majorBidi" w:hAnsiTheme="majorBidi" w:cstheme="majorBidi"/>
              </w:rPr>
            </w:pPr>
          </w:p>
        </w:tc>
      </w:tr>
      <w:tr w:rsidR="00134863" w:rsidRPr="00C41289" w14:paraId="6BF065FD" w14:textId="77777777" w:rsidTr="00134863">
        <w:trPr>
          <w:trHeight w:val="29"/>
        </w:trPr>
        <w:tc>
          <w:tcPr>
            <w:tcW w:w="3114" w:type="dxa"/>
            <w:tcBorders>
              <w:top w:val="dashed" w:sz="4" w:space="0" w:color="auto"/>
              <w:right w:val="dashed" w:sz="4" w:space="0" w:color="auto"/>
            </w:tcBorders>
            <w:shd w:val="clear" w:color="auto" w:fill="FFFFFF"/>
          </w:tcPr>
          <w:p w14:paraId="5E16D756"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D4FDD7A" w14:textId="77777777" w:rsidR="00134863" w:rsidRPr="00C41289" w:rsidRDefault="00134863" w:rsidP="00A77333">
            <w:pPr>
              <w:spacing w:line="360" w:lineRule="auto"/>
              <w:rPr>
                <w:rFonts w:asciiTheme="majorBidi" w:hAnsiTheme="majorBidi" w:cstheme="majorBidi"/>
              </w:rPr>
            </w:pPr>
          </w:p>
        </w:tc>
      </w:tr>
    </w:tbl>
    <w:p w14:paraId="27DA828F" w14:textId="40855D83" w:rsidR="006262DF" w:rsidRDefault="00134863" w:rsidP="006262DF">
      <w:pPr>
        <w:rPr>
          <w:rFonts w:asciiTheme="majorBidi" w:hAnsiTheme="majorBidi" w:cstheme="majorBidi"/>
        </w:rPr>
      </w:pPr>
      <w:r w:rsidRPr="00C41289">
        <w:rPr>
          <w:rFonts w:asciiTheme="majorBidi" w:eastAsia="Times New Roman" w:hAnsiTheme="majorBidi" w:cstheme="majorBidi"/>
          <w:noProof/>
          <w:kern w:val="0"/>
          <w14:ligatures w14:val="none"/>
        </w:rPr>
        <mc:AlternateContent>
          <mc:Choice Requires="wps">
            <w:drawing>
              <wp:anchor distT="0" distB="0" distL="114300" distR="114300" simplePos="0" relativeHeight="251703296" behindDoc="1" locked="0" layoutInCell="1" allowOverlap="1" wp14:anchorId="3F9EE655" wp14:editId="120B696E">
                <wp:simplePos x="0" y="0"/>
                <wp:positionH relativeFrom="column">
                  <wp:posOffset>0</wp:posOffset>
                </wp:positionH>
                <wp:positionV relativeFrom="paragraph">
                  <wp:posOffset>2186305</wp:posOffset>
                </wp:positionV>
                <wp:extent cx="2543175" cy="360680"/>
                <wp:effectExtent l="0" t="0" r="28575" b="20320"/>
                <wp:wrapNone/>
                <wp:docPr id="64270870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3175" cy="360680"/>
                        </a:xfrm>
                        <a:prstGeom prst="roundRect">
                          <a:avLst/>
                        </a:prstGeom>
                        <a:solidFill>
                          <a:sysClr val="window" lastClr="FFFFFF"/>
                        </a:solidFill>
                        <a:ln w="19050" cap="flat" cmpd="sng" algn="ctr">
                          <a:solidFill>
                            <a:sysClr val="windowText" lastClr="000000"/>
                          </a:solidFill>
                          <a:prstDash val="solid"/>
                        </a:ln>
                        <a:effectLst/>
                      </wps:spPr>
                      <wps:txbx>
                        <w:txbxContent>
                          <w:p w14:paraId="760D6A8F" w14:textId="5F44E89B" w:rsidR="00134863" w:rsidRPr="00314F17" w:rsidRDefault="00134863" w:rsidP="00134863">
                            <w:pPr>
                              <w:jc w:val="center"/>
                              <w:rPr>
                                <w:b/>
                                <w:i/>
                                <w:color w:val="000000"/>
                                <w:sz w:val="24"/>
                              </w:rPr>
                            </w:pPr>
                            <w:r>
                              <w:rPr>
                                <w:b/>
                                <w:i/>
                                <w:color w:val="000000"/>
                                <w:sz w:val="24"/>
                              </w:rPr>
                              <w:t>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9EE655" id="_x0000_s1060" style="position:absolute;margin-left:0;margin-top:172.15pt;width:200.25pt;height:28.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" fillcolor="window" strokecolor="windowText" strokeweight="1.5pt">
                <v:path arrowok="t"/>
                <v:textbox>
                  <w:txbxContent>
                    <w:p w14:paraId="760D6A8F" w14:textId="5F44E89B" w:rsidR="00134863" w:rsidRPr="00314F17" w:rsidRDefault="00134863" w:rsidP="00134863">
                      <w:pPr>
                        <w:jc w:val="center"/>
                        <w:rPr>
                          <w:b/>
                          <w:i/>
                          <w:color w:val="000000"/>
                          <w:sz w:val="24"/>
                        </w:rPr>
                      </w:pPr>
                      <w:r>
                        <w:rPr>
                          <w:b/>
                          <w:i/>
                          <w:color w:val="000000"/>
                          <w:sz w:val="24"/>
                        </w:rPr>
                        <w:t>Filters</w:t>
                      </w:r>
                    </w:p>
                  </w:txbxContent>
                </v:textbox>
              </v:roundrect>
            </w:pict>
          </mc:Fallback>
        </mc:AlternateContent>
      </w:r>
    </w:p>
    <w:p w14:paraId="3ECB1205" w14:textId="267062A7" w:rsidR="006262DF" w:rsidRDefault="006262DF" w:rsidP="006262DF">
      <w:pPr>
        <w:rPr>
          <w:rFonts w:asciiTheme="majorBidi" w:hAnsiTheme="majorBidi" w:cstheme="majorBidi"/>
        </w:rPr>
      </w:pPr>
    </w:p>
    <w:tbl>
      <w:tblPr>
        <w:tblStyle w:val="TableGrid1"/>
        <w:tblpPr w:leftFromText="180" w:rightFromText="180" w:vertAnchor="text" w:horzAnchor="margin" w:tblpXSpec="center" w:tblpY="-47"/>
        <w:tblW w:w="0" w:type="auto"/>
        <w:tblCellMar>
          <w:top w:w="29" w:type="dxa"/>
          <w:left w:w="115" w:type="dxa"/>
          <w:bottom w:w="29" w:type="dxa"/>
          <w:right w:w="115" w:type="dxa"/>
        </w:tblCellMar>
        <w:tblLook w:val="04A0" w:firstRow="1" w:lastRow="0" w:firstColumn="1" w:lastColumn="0" w:noHBand="0" w:noVBand="1"/>
      </w:tblPr>
      <w:tblGrid>
        <w:gridCol w:w="3114"/>
        <w:gridCol w:w="6956"/>
      </w:tblGrid>
      <w:tr w:rsidR="00134863" w:rsidRPr="00C41289" w14:paraId="11B16E5C" w14:textId="77777777" w:rsidTr="00A77333">
        <w:trPr>
          <w:trHeight w:val="107"/>
        </w:trPr>
        <w:tc>
          <w:tcPr>
            <w:tcW w:w="3114" w:type="dxa"/>
            <w:tcBorders>
              <w:bottom w:val="single" w:sz="4" w:space="0" w:color="auto"/>
            </w:tcBorders>
            <w:shd w:val="clear" w:color="auto" w:fill="FFFFFF"/>
          </w:tcPr>
          <w:p w14:paraId="17407EC2" w14:textId="77777777" w:rsidR="00134863" w:rsidRPr="00C41289" w:rsidRDefault="00134863" w:rsidP="00A77333">
            <w:pPr>
              <w:spacing w:line="360" w:lineRule="auto"/>
              <w:rPr>
                <w:rFonts w:asciiTheme="majorBidi" w:hAnsiTheme="majorBidi" w:cstheme="majorBidi"/>
              </w:rPr>
            </w:pPr>
            <w:r>
              <w:rPr>
                <w:rFonts w:asciiTheme="majorBidi" w:hAnsiTheme="majorBidi" w:cstheme="majorBidi"/>
              </w:rPr>
              <w:t>Field Name</w:t>
            </w:r>
          </w:p>
        </w:tc>
        <w:tc>
          <w:tcPr>
            <w:tcW w:w="6956" w:type="dxa"/>
            <w:tcBorders>
              <w:bottom w:val="single" w:sz="4" w:space="0" w:color="auto"/>
            </w:tcBorders>
            <w:shd w:val="clear" w:color="auto" w:fill="FFFFFF"/>
          </w:tcPr>
          <w:p w14:paraId="204BA97A" w14:textId="29A88499" w:rsidR="00134863" w:rsidRPr="00C41289" w:rsidRDefault="00134863" w:rsidP="00A77333">
            <w:pPr>
              <w:spacing w:line="360" w:lineRule="auto"/>
              <w:rPr>
                <w:rFonts w:asciiTheme="majorBidi" w:hAnsiTheme="majorBidi" w:cstheme="majorBidi"/>
              </w:rPr>
            </w:pPr>
            <w:r>
              <w:rPr>
                <w:rFonts w:asciiTheme="majorBidi" w:hAnsiTheme="majorBidi" w:cstheme="majorBidi"/>
              </w:rPr>
              <w:t>Condition</w:t>
            </w:r>
          </w:p>
        </w:tc>
      </w:tr>
      <w:tr w:rsidR="00134863" w:rsidRPr="00C41289" w14:paraId="6F5C3448" w14:textId="77777777" w:rsidTr="00A77333">
        <w:trPr>
          <w:trHeight w:val="77"/>
        </w:trPr>
        <w:tc>
          <w:tcPr>
            <w:tcW w:w="3114" w:type="dxa"/>
            <w:tcBorders>
              <w:bottom w:val="dashed" w:sz="4" w:space="0" w:color="auto"/>
              <w:right w:val="dashed" w:sz="4" w:space="0" w:color="auto"/>
            </w:tcBorders>
            <w:shd w:val="clear" w:color="auto" w:fill="FFFFFF"/>
          </w:tcPr>
          <w:p w14:paraId="5EE38C5F" w14:textId="77777777" w:rsidR="00134863" w:rsidRPr="00C41289" w:rsidRDefault="00134863" w:rsidP="00A77333">
            <w:pPr>
              <w:spacing w:line="360" w:lineRule="auto"/>
              <w:rPr>
                <w:rFonts w:asciiTheme="majorBidi" w:hAnsiTheme="majorBidi" w:cstheme="majorBidi"/>
              </w:rPr>
            </w:pPr>
          </w:p>
        </w:tc>
        <w:tc>
          <w:tcPr>
            <w:tcW w:w="6956" w:type="dxa"/>
            <w:tcBorders>
              <w:left w:val="dashed" w:sz="4" w:space="0" w:color="auto"/>
              <w:bottom w:val="dashed" w:sz="4" w:space="0" w:color="auto"/>
            </w:tcBorders>
            <w:shd w:val="clear" w:color="auto" w:fill="FFFFFF"/>
          </w:tcPr>
          <w:p w14:paraId="5A8D0741" w14:textId="77777777" w:rsidR="00134863" w:rsidRPr="00C41289" w:rsidRDefault="00134863" w:rsidP="00A77333">
            <w:pPr>
              <w:spacing w:line="360" w:lineRule="auto"/>
              <w:rPr>
                <w:rFonts w:asciiTheme="majorBidi" w:hAnsiTheme="majorBidi" w:cstheme="majorBidi"/>
              </w:rPr>
            </w:pPr>
          </w:p>
        </w:tc>
      </w:tr>
      <w:tr w:rsidR="00134863" w:rsidRPr="00C41289" w14:paraId="6473181F"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3F4EAF0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89DAFEE" w14:textId="77777777" w:rsidR="00134863" w:rsidRPr="00C41289" w:rsidRDefault="00134863" w:rsidP="00A77333">
            <w:pPr>
              <w:spacing w:line="360" w:lineRule="auto"/>
              <w:rPr>
                <w:rFonts w:asciiTheme="majorBidi" w:hAnsiTheme="majorBidi" w:cstheme="majorBidi"/>
              </w:rPr>
            </w:pPr>
          </w:p>
        </w:tc>
      </w:tr>
      <w:tr w:rsidR="00134863" w:rsidRPr="00C41289" w14:paraId="2B5F4A56"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2E715539"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4CDF3E21" w14:textId="77777777" w:rsidR="00134863" w:rsidRPr="00C41289" w:rsidRDefault="00134863" w:rsidP="00A77333">
            <w:pPr>
              <w:spacing w:line="360" w:lineRule="auto"/>
              <w:rPr>
                <w:rFonts w:asciiTheme="majorBidi" w:hAnsiTheme="majorBidi" w:cstheme="majorBidi"/>
              </w:rPr>
            </w:pPr>
          </w:p>
        </w:tc>
      </w:tr>
      <w:tr w:rsidR="00134863" w:rsidRPr="00C41289" w14:paraId="3EE42078" w14:textId="77777777" w:rsidTr="00A77333">
        <w:trPr>
          <w:trHeight w:val="77"/>
        </w:trPr>
        <w:tc>
          <w:tcPr>
            <w:tcW w:w="3114" w:type="dxa"/>
            <w:tcBorders>
              <w:top w:val="dashed" w:sz="4" w:space="0" w:color="auto"/>
              <w:bottom w:val="dashed" w:sz="4" w:space="0" w:color="auto"/>
              <w:right w:val="dashed" w:sz="4" w:space="0" w:color="auto"/>
            </w:tcBorders>
            <w:shd w:val="clear" w:color="auto" w:fill="FFFFFF"/>
          </w:tcPr>
          <w:p w14:paraId="01B390A0"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60BFF342" w14:textId="77777777" w:rsidR="00134863" w:rsidRPr="00C41289" w:rsidRDefault="00134863" w:rsidP="00A77333">
            <w:pPr>
              <w:spacing w:line="360" w:lineRule="auto"/>
              <w:rPr>
                <w:rFonts w:asciiTheme="majorBidi" w:hAnsiTheme="majorBidi" w:cstheme="majorBidi"/>
              </w:rPr>
            </w:pPr>
          </w:p>
        </w:tc>
      </w:tr>
      <w:tr w:rsidR="00134863" w:rsidRPr="00C41289" w14:paraId="781832EF" w14:textId="77777777" w:rsidTr="00A77333">
        <w:trPr>
          <w:trHeight w:val="29"/>
        </w:trPr>
        <w:tc>
          <w:tcPr>
            <w:tcW w:w="3114" w:type="dxa"/>
            <w:tcBorders>
              <w:top w:val="dashed" w:sz="4" w:space="0" w:color="auto"/>
              <w:bottom w:val="dashed" w:sz="4" w:space="0" w:color="auto"/>
              <w:right w:val="dashed" w:sz="4" w:space="0" w:color="auto"/>
            </w:tcBorders>
            <w:shd w:val="clear" w:color="auto" w:fill="FFFFFF"/>
          </w:tcPr>
          <w:p w14:paraId="50BE5EE1"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bottom w:val="dashed" w:sz="4" w:space="0" w:color="auto"/>
            </w:tcBorders>
            <w:shd w:val="clear" w:color="auto" w:fill="FFFFFF"/>
          </w:tcPr>
          <w:p w14:paraId="324ABBED" w14:textId="77777777" w:rsidR="00134863" w:rsidRPr="00C41289" w:rsidRDefault="00134863" w:rsidP="00A77333">
            <w:pPr>
              <w:spacing w:line="360" w:lineRule="auto"/>
              <w:rPr>
                <w:rFonts w:asciiTheme="majorBidi" w:hAnsiTheme="majorBidi" w:cstheme="majorBidi"/>
              </w:rPr>
            </w:pPr>
          </w:p>
        </w:tc>
      </w:tr>
      <w:tr w:rsidR="00134863" w:rsidRPr="00C41289" w14:paraId="5C2465CC" w14:textId="77777777" w:rsidTr="00A77333">
        <w:trPr>
          <w:trHeight w:val="29"/>
        </w:trPr>
        <w:tc>
          <w:tcPr>
            <w:tcW w:w="3114" w:type="dxa"/>
            <w:tcBorders>
              <w:top w:val="dashed" w:sz="4" w:space="0" w:color="auto"/>
              <w:right w:val="dashed" w:sz="4" w:space="0" w:color="auto"/>
            </w:tcBorders>
            <w:shd w:val="clear" w:color="auto" w:fill="FFFFFF"/>
          </w:tcPr>
          <w:p w14:paraId="5366F1BC" w14:textId="77777777" w:rsidR="00134863" w:rsidRPr="00C41289" w:rsidRDefault="00134863" w:rsidP="00A77333">
            <w:pPr>
              <w:spacing w:line="360" w:lineRule="auto"/>
              <w:rPr>
                <w:rFonts w:asciiTheme="majorBidi" w:hAnsiTheme="majorBidi" w:cstheme="majorBidi"/>
              </w:rPr>
            </w:pPr>
          </w:p>
        </w:tc>
        <w:tc>
          <w:tcPr>
            <w:tcW w:w="6956" w:type="dxa"/>
            <w:tcBorders>
              <w:top w:val="dashed" w:sz="4" w:space="0" w:color="auto"/>
              <w:left w:val="dashed" w:sz="4" w:space="0" w:color="auto"/>
            </w:tcBorders>
            <w:shd w:val="clear" w:color="auto" w:fill="FFFFFF"/>
          </w:tcPr>
          <w:p w14:paraId="2F549D54" w14:textId="77777777" w:rsidR="00134863" w:rsidRPr="00C41289" w:rsidRDefault="00134863" w:rsidP="00A77333">
            <w:pPr>
              <w:spacing w:line="360" w:lineRule="auto"/>
              <w:rPr>
                <w:rFonts w:asciiTheme="majorBidi" w:hAnsiTheme="majorBidi" w:cstheme="majorBidi"/>
              </w:rPr>
            </w:pPr>
          </w:p>
        </w:tc>
      </w:tr>
    </w:tbl>
    <w:p w14:paraId="6B62E4EE" w14:textId="1B907F9B" w:rsidR="00504109" w:rsidRDefault="00504109" w:rsidP="008E7CC7">
      <w:pPr>
        <w:rPr>
          <w:rFonts w:asciiTheme="majorBidi" w:hAnsiTheme="majorBidi" w:cstheme="majorBidi"/>
        </w:rPr>
      </w:pPr>
    </w:p>
    <w:p w14:paraId="117C2D43" w14:textId="77777777" w:rsidR="00504109" w:rsidRDefault="00504109">
      <w:pPr>
        <w:rPr>
          <w:rFonts w:asciiTheme="majorBidi" w:hAnsiTheme="majorBidi" w:cstheme="majorBidi"/>
        </w:rPr>
      </w:pPr>
      <w:r>
        <w:rPr>
          <w:rFonts w:asciiTheme="majorBidi" w:hAnsiTheme="majorBidi" w:cstheme="majorBidi"/>
        </w:rPr>
        <w:br w:type="page"/>
      </w:r>
    </w:p>
    <w:p w14:paraId="7243513D" w14:textId="77777777" w:rsidR="006262DF" w:rsidRDefault="006262DF" w:rsidP="008E7CC7">
      <w:pPr>
        <w:rPr>
          <w:rFonts w:asciiTheme="majorBidi" w:hAnsiTheme="majorBidi" w:cstheme="majorBidi"/>
          <w:rtl/>
          <w:lang w:bidi="ar-EG"/>
        </w:rPr>
      </w:pPr>
    </w:p>
    <w:sectPr w:rsidR="006262DF" w:rsidSect="008E7CC7">
      <w:pgSz w:w="12240" w:h="15840"/>
      <w:pgMar w:top="1440" w:right="758" w:bottom="1440" w:left="1134" w:header="708" w:footer="708" w:gutter="0"/>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8B96A" w14:textId="77777777" w:rsidR="0071330F" w:rsidRDefault="0071330F" w:rsidP="008B7CBF">
      <w:pPr>
        <w:spacing w:after="0" w:line="240" w:lineRule="auto"/>
      </w:pPr>
      <w:r>
        <w:separator/>
      </w:r>
    </w:p>
  </w:endnote>
  <w:endnote w:type="continuationSeparator" w:id="0">
    <w:p w14:paraId="5FEB8232" w14:textId="77777777" w:rsidR="0071330F" w:rsidRDefault="0071330F" w:rsidP="008B7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10426"/>
      <w:docPartObj>
        <w:docPartGallery w:val="Page Numbers (Bottom of Page)"/>
        <w:docPartUnique/>
      </w:docPartObj>
    </w:sdtPr>
    <w:sdtEndPr>
      <w:rPr>
        <w:noProof/>
      </w:rPr>
    </w:sdtEndPr>
    <w:sdtContent>
      <w:p w14:paraId="2B195158" w14:textId="1C7B3137" w:rsidR="00B82371" w:rsidRDefault="00780446">
        <w:pPr>
          <w:pStyle w:val="Footer"/>
          <w:jc w:val="right"/>
        </w:pPr>
        <w:r>
          <w:t>1</w:t>
        </w:r>
      </w:p>
    </w:sdtContent>
  </w:sdt>
  <w:p w14:paraId="45B2D8C5" w14:textId="77777777" w:rsidR="000E2FA1" w:rsidRDefault="000E2F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92409"/>
      <w:docPartObj>
        <w:docPartGallery w:val="Page Numbers (Bottom of Page)"/>
        <w:docPartUnique/>
      </w:docPartObj>
    </w:sdtPr>
    <w:sdtEndPr>
      <w:rPr>
        <w:noProof/>
      </w:rPr>
    </w:sdtEndPr>
    <w:sdtContent>
      <w:p w14:paraId="114FC660" w14:textId="1E81A110" w:rsidR="00F03523" w:rsidRDefault="00F03523">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w:t>
        </w:r>
        <w:r>
          <w:t>Chapter 1: Database Design Processes</w:t>
        </w:r>
      </w:p>
    </w:sdtContent>
  </w:sdt>
  <w:p w14:paraId="6CC7F98F" w14:textId="77777777" w:rsidR="005B24EF" w:rsidRDefault="005B24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242615"/>
      <w:docPartObj>
        <w:docPartGallery w:val="Page Numbers (Bottom of Page)"/>
        <w:docPartUnique/>
      </w:docPartObj>
    </w:sdtPr>
    <w:sdtEndPr>
      <w:rPr>
        <w:noProof/>
      </w:rPr>
    </w:sdtEndPr>
    <w:sdtContent>
      <w:p w14:paraId="337EA818" w14:textId="4A66766B" w:rsidR="005B24EF" w:rsidRDefault="005B2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80B7D" w14:textId="77777777" w:rsidR="00E53BAC" w:rsidRDefault="00E5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B5DB1" w14:textId="77777777" w:rsidR="0071330F" w:rsidRDefault="0071330F" w:rsidP="008B7CBF">
      <w:pPr>
        <w:spacing w:after="0" w:line="240" w:lineRule="auto"/>
      </w:pPr>
      <w:r>
        <w:separator/>
      </w:r>
    </w:p>
  </w:footnote>
  <w:footnote w:type="continuationSeparator" w:id="0">
    <w:p w14:paraId="27888EB5" w14:textId="77777777" w:rsidR="0071330F" w:rsidRDefault="0071330F" w:rsidP="008B7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29A"/>
    <w:multiLevelType w:val="hybridMultilevel"/>
    <w:tmpl w:val="FB8CA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31627"/>
    <w:multiLevelType w:val="hybridMultilevel"/>
    <w:tmpl w:val="1FF6A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C1B2F"/>
    <w:multiLevelType w:val="hybridMultilevel"/>
    <w:tmpl w:val="46B4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0AE"/>
    <w:multiLevelType w:val="hybridMultilevel"/>
    <w:tmpl w:val="2EF61EE2"/>
    <w:lvl w:ilvl="0" w:tplc="8AE02E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A544C"/>
    <w:multiLevelType w:val="hybridMultilevel"/>
    <w:tmpl w:val="615A57A2"/>
    <w:lvl w:ilvl="0" w:tplc="6C822766">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C57079"/>
    <w:multiLevelType w:val="hybridMultilevel"/>
    <w:tmpl w:val="0F4C4150"/>
    <w:lvl w:ilvl="0" w:tplc="9BDE098E">
      <w:start w:val="1"/>
      <w:numFmt w:val="decimal"/>
      <w:lvlText w:val="%1-"/>
      <w:lvlJc w:val="left"/>
      <w:pPr>
        <w:ind w:left="720" w:hanging="360"/>
      </w:pPr>
      <w:rPr>
        <w:rFonts w:asciiTheme="minorHAnsi" w:hAnsiTheme="minorHAnsi" w:cstheme="minorBid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9279D"/>
    <w:multiLevelType w:val="hybridMultilevel"/>
    <w:tmpl w:val="B63242F4"/>
    <w:lvl w:ilvl="0" w:tplc="9BDE09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B54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F8307A"/>
    <w:multiLevelType w:val="multilevel"/>
    <w:tmpl w:val="80A4A99E"/>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bCs w:val="0"/>
        <w:i w:val="0"/>
        <w:color w:val="000000" w:themeColor="text1"/>
        <w:sz w:val="20"/>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5D05529"/>
    <w:multiLevelType w:val="hybridMultilevel"/>
    <w:tmpl w:val="B4B2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0C25"/>
    <w:multiLevelType w:val="hybridMultilevel"/>
    <w:tmpl w:val="279E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61894"/>
    <w:multiLevelType w:val="hybridMultilevel"/>
    <w:tmpl w:val="6018F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613C5"/>
    <w:multiLevelType w:val="hybridMultilevel"/>
    <w:tmpl w:val="4D0A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51588"/>
    <w:multiLevelType w:val="hybridMultilevel"/>
    <w:tmpl w:val="5754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16B21"/>
    <w:multiLevelType w:val="hybridMultilevel"/>
    <w:tmpl w:val="4E768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867F73"/>
    <w:multiLevelType w:val="hybridMultilevel"/>
    <w:tmpl w:val="613CB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1463A5"/>
    <w:multiLevelType w:val="hybridMultilevel"/>
    <w:tmpl w:val="1494D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C42D5"/>
    <w:multiLevelType w:val="hybridMultilevel"/>
    <w:tmpl w:val="532E9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BF5115"/>
    <w:multiLevelType w:val="hybridMultilevel"/>
    <w:tmpl w:val="C422E8E0"/>
    <w:lvl w:ilvl="0" w:tplc="6C82276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013ED"/>
    <w:multiLevelType w:val="hybridMultilevel"/>
    <w:tmpl w:val="24CAC7AA"/>
    <w:lvl w:ilvl="0" w:tplc="7B9C98F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7A1A62"/>
    <w:multiLevelType w:val="hybridMultilevel"/>
    <w:tmpl w:val="9ABE0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CB0252"/>
    <w:multiLevelType w:val="hybridMultilevel"/>
    <w:tmpl w:val="49B4F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5909696">
    <w:abstractNumId w:val="16"/>
  </w:num>
  <w:num w:numId="2" w16cid:durableId="694693007">
    <w:abstractNumId w:val="8"/>
  </w:num>
  <w:num w:numId="3" w16cid:durableId="1314944730">
    <w:abstractNumId w:val="8"/>
  </w:num>
  <w:num w:numId="4" w16cid:durableId="707873093">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hint="default"/>
          <w:b/>
          <w:i w:val="0"/>
          <w:color w:val="000000" w:themeColor="text1"/>
          <w:sz w:val="20"/>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16cid:durableId="818379582">
    <w:abstractNumId w:val="15"/>
  </w:num>
  <w:num w:numId="6" w16cid:durableId="323317686">
    <w:abstractNumId w:val="8"/>
    <w:lvlOverride w:ilvl="0">
      <w:lvl w:ilvl="0">
        <w:start w:val="1"/>
        <w:numFmt w:val="decimal"/>
        <w:pStyle w:val="Heading1"/>
        <w:suff w:val="space"/>
        <w:lvlText w:val="Chapter %1"/>
        <w:lvlJc w:val="left"/>
        <w:pPr>
          <w:ind w:left="0" w:firstLine="0"/>
        </w:pPr>
        <w:rPr>
          <w:rFonts w:ascii="Times New Roman" w:hAnsi="Times New Roman" w:cs="Times"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cs="Times New Roman" w:hint="default"/>
          <w:b/>
          <w:bCs w:val="0"/>
          <w:i w:val="0"/>
          <w:color w:val="000000" w:themeColor="text1"/>
          <w:sz w:val="32"/>
        </w:rPr>
      </w:lvl>
    </w:lvlOverride>
    <w:lvlOverride w:ilvl="2">
      <w:lvl w:ilvl="2">
        <w:start w:val="1"/>
        <w:numFmt w:val="decimal"/>
        <w:pStyle w:val="Heading3"/>
        <w:suff w:val="space"/>
        <w:lvlText w:val="%1.%2.%3"/>
        <w:lvlJc w:val="left"/>
        <w:pPr>
          <w:ind w:left="0" w:firstLine="0"/>
        </w:pPr>
        <w:rPr>
          <w:rFonts w:ascii="Times New Roman" w:hAnsi="Times New Roman" w:cs="Times New Roman" w:hint="default"/>
          <w:b/>
          <w:i w:val="0"/>
          <w:color w:val="000000" w:themeColor="text1"/>
          <w:sz w:val="32"/>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16cid:durableId="810102262">
    <w:abstractNumId w:val="20"/>
  </w:num>
  <w:num w:numId="8" w16cid:durableId="467167634">
    <w:abstractNumId w:val="17"/>
  </w:num>
  <w:num w:numId="9" w16cid:durableId="1081172275">
    <w:abstractNumId w:val="10"/>
  </w:num>
  <w:num w:numId="10" w16cid:durableId="1604806059">
    <w:abstractNumId w:val="9"/>
  </w:num>
  <w:num w:numId="11" w16cid:durableId="1081680142">
    <w:abstractNumId w:val="7"/>
  </w:num>
  <w:num w:numId="12" w16cid:durableId="540410417">
    <w:abstractNumId w:val="14"/>
  </w:num>
  <w:num w:numId="13" w16cid:durableId="1561087192">
    <w:abstractNumId w:val="12"/>
  </w:num>
  <w:num w:numId="14" w16cid:durableId="1465538927">
    <w:abstractNumId w:val="13"/>
  </w:num>
  <w:num w:numId="15" w16cid:durableId="151607785">
    <w:abstractNumId w:val="1"/>
  </w:num>
  <w:num w:numId="16" w16cid:durableId="1450851578">
    <w:abstractNumId w:val="0"/>
  </w:num>
  <w:num w:numId="17" w16cid:durableId="1814368203">
    <w:abstractNumId w:val="21"/>
  </w:num>
  <w:num w:numId="18" w16cid:durableId="498350138">
    <w:abstractNumId w:val="5"/>
  </w:num>
  <w:num w:numId="19" w16cid:durableId="859244140">
    <w:abstractNumId w:val="6"/>
  </w:num>
  <w:num w:numId="20" w16cid:durableId="2116050504">
    <w:abstractNumId w:val="11"/>
  </w:num>
  <w:num w:numId="21" w16cid:durableId="14697323">
    <w:abstractNumId w:val="2"/>
  </w:num>
  <w:num w:numId="22" w16cid:durableId="811751199">
    <w:abstractNumId w:val="3"/>
  </w:num>
  <w:num w:numId="23" w16cid:durableId="491870122">
    <w:abstractNumId w:val="19"/>
  </w:num>
  <w:num w:numId="24" w16cid:durableId="500698967">
    <w:abstractNumId w:val="4"/>
  </w:num>
  <w:num w:numId="25" w16cid:durableId="16014471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E1"/>
    <w:rsid w:val="000004A6"/>
    <w:rsid w:val="0000088E"/>
    <w:rsid w:val="00001B82"/>
    <w:rsid w:val="00001CCC"/>
    <w:rsid w:val="000028C2"/>
    <w:rsid w:val="00003962"/>
    <w:rsid w:val="00004AF0"/>
    <w:rsid w:val="00010613"/>
    <w:rsid w:val="000129BB"/>
    <w:rsid w:val="00015239"/>
    <w:rsid w:val="000234EF"/>
    <w:rsid w:val="0002575B"/>
    <w:rsid w:val="00030B52"/>
    <w:rsid w:val="00031499"/>
    <w:rsid w:val="00036EA8"/>
    <w:rsid w:val="00040FDD"/>
    <w:rsid w:val="00043985"/>
    <w:rsid w:val="0004683C"/>
    <w:rsid w:val="00047AF6"/>
    <w:rsid w:val="00051148"/>
    <w:rsid w:val="00051268"/>
    <w:rsid w:val="00053B8C"/>
    <w:rsid w:val="00055256"/>
    <w:rsid w:val="00071D56"/>
    <w:rsid w:val="00074446"/>
    <w:rsid w:val="0007696D"/>
    <w:rsid w:val="000778F3"/>
    <w:rsid w:val="00084CC0"/>
    <w:rsid w:val="00084FF1"/>
    <w:rsid w:val="0008625D"/>
    <w:rsid w:val="00090D3E"/>
    <w:rsid w:val="00092377"/>
    <w:rsid w:val="00093043"/>
    <w:rsid w:val="000939D0"/>
    <w:rsid w:val="000944BD"/>
    <w:rsid w:val="000974CD"/>
    <w:rsid w:val="000A088E"/>
    <w:rsid w:val="000A0D3F"/>
    <w:rsid w:val="000B08D2"/>
    <w:rsid w:val="000B0A21"/>
    <w:rsid w:val="000B3B73"/>
    <w:rsid w:val="000C4DF6"/>
    <w:rsid w:val="000C60AE"/>
    <w:rsid w:val="000C7427"/>
    <w:rsid w:val="000D122A"/>
    <w:rsid w:val="000D5676"/>
    <w:rsid w:val="000D7638"/>
    <w:rsid w:val="000E2FA1"/>
    <w:rsid w:val="000E4C04"/>
    <w:rsid w:val="000E4DCE"/>
    <w:rsid w:val="000F2A05"/>
    <w:rsid w:val="00106B21"/>
    <w:rsid w:val="00114A28"/>
    <w:rsid w:val="00115B2F"/>
    <w:rsid w:val="00117220"/>
    <w:rsid w:val="0012070A"/>
    <w:rsid w:val="00124D31"/>
    <w:rsid w:val="001272E2"/>
    <w:rsid w:val="00134863"/>
    <w:rsid w:val="00134912"/>
    <w:rsid w:val="001416B8"/>
    <w:rsid w:val="0014782F"/>
    <w:rsid w:val="00150383"/>
    <w:rsid w:val="00150759"/>
    <w:rsid w:val="00160596"/>
    <w:rsid w:val="00162C53"/>
    <w:rsid w:val="001652DE"/>
    <w:rsid w:val="0016579E"/>
    <w:rsid w:val="00170ECC"/>
    <w:rsid w:val="00172DE9"/>
    <w:rsid w:val="00173043"/>
    <w:rsid w:val="0017315D"/>
    <w:rsid w:val="00176C73"/>
    <w:rsid w:val="00177975"/>
    <w:rsid w:val="001813CD"/>
    <w:rsid w:val="00183D4C"/>
    <w:rsid w:val="00190E7C"/>
    <w:rsid w:val="001943EA"/>
    <w:rsid w:val="00195259"/>
    <w:rsid w:val="001A10E6"/>
    <w:rsid w:val="001A16D1"/>
    <w:rsid w:val="001A1EA6"/>
    <w:rsid w:val="001A20CD"/>
    <w:rsid w:val="001A40DE"/>
    <w:rsid w:val="001A4DCF"/>
    <w:rsid w:val="001A505D"/>
    <w:rsid w:val="001B79CE"/>
    <w:rsid w:val="001C0C5F"/>
    <w:rsid w:val="001C1659"/>
    <w:rsid w:val="001C295B"/>
    <w:rsid w:val="001C362C"/>
    <w:rsid w:val="001C3884"/>
    <w:rsid w:val="001D225E"/>
    <w:rsid w:val="001D32A9"/>
    <w:rsid w:val="001D48D3"/>
    <w:rsid w:val="001D4A4F"/>
    <w:rsid w:val="001D60CF"/>
    <w:rsid w:val="001E38E6"/>
    <w:rsid w:val="001E4D51"/>
    <w:rsid w:val="001E58D7"/>
    <w:rsid w:val="001E6F66"/>
    <w:rsid w:val="001F6548"/>
    <w:rsid w:val="00200AFC"/>
    <w:rsid w:val="00204CB5"/>
    <w:rsid w:val="00205D74"/>
    <w:rsid w:val="00210A36"/>
    <w:rsid w:val="002118FA"/>
    <w:rsid w:val="00214316"/>
    <w:rsid w:val="00221936"/>
    <w:rsid w:val="002274EA"/>
    <w:rsid w:val="00227E83"/>
    <w:rsid w:val="00234EA8"/>
    <w:rsid w:val="0023735E"/>
    <w:rsid w:val="002403B0"/>
    <w:rsid w:val="002517E2"/>
    <w:rsid w:val="00262FE7"/>
    <w:rsid w:val="00275452"/>
    <w:rsid w:val="00276A7D"/>
    <w:rsid w:val="00277F9E"/>
    <w:rsid w:val="00281580"/>
    <w:rsid w:val="00282CF9"/>
    <w:rsid w:val="00285744"/>
    <w:rsid w:val="00287E77"/>
    <w:rsid w:val="002978C3"/>
    <w:rsid w:val="002A1588"/>
    <w:rsid w:val="002A6242"/>
    <w:rsid w:val="002B080B"/>
    <w:rsid w:val="002B1FC8"/>
    <w:rsid w:val="002C4082"/>
    <w:rsid w:val="002C5F07"/>
    <w:rsid w:val="002D0838"/>
    <w:rsid w:val="002D0F00"/>
    <w:rsid w:val="002D5DB9"/>
    <w:rsid w:val="002E18A7"/>
    <w:rsid w:val="002E3F42"/>
    <w:rsid w:val="002E425D"/>
    <w:rsid w:val="002E48B9"/>
    <w:rsid w:val="002E5681"/>
    <w:rsid w:val="002E73AE"/>
    <w:rsid w:val="002F4FD6"/>
    <w:rsid w:val="00300585"/>
    <w:rsid w:val="00303876"/>
    <w:rsid w:val="003044BC"/>
    <w:rsid w:val="00305C08"/>
    <w:rsid w:val="003101BF"/>
    <w:rsid w:val="003110BC"/>
    <w:rsid w:val="00313FBE"/>
    <w:rsid w:val="003211BB"/>
    <w:rsid w:val="00326554"/>
    <w:rsid w:val="00326A33"/>
    <w:rsid w:val="003309D6"/>
    <w:rsid w:val="00330A68"/>
    <w:rsid w:val="00336221"/>
    <w:rsid w:val="003402A7"/>
    <w:rsid w:val="00342045"/>
    <w:rsid w:val="00343304"/>
    <w:rsid w:val="00344717"/>
    <w:rsid w:val="003463E9"/>
    <w:rsid w:val="0035466D"/>
    <w:rsid w:val="00354EAD"/>
    <w:rsid w:val="0036170F"/>
    <w:rsid w:val="0037034F"/>
    <w:rsid w:val="00370B6D"/>
    <w:rsid w:val="003742FF"/>
    <w:rsid w:val="00375221"/>
    <w:rsid w:val="003754DC"/>
    <w:rsid w:val="00391276"/>
    <w:rsid w:val="00391D31"/>
    <w:rsid w:val="003B0511"/>
    <w:rsid w:val="003B3D66"/>
    <w:rsid w:val="003B607F"/>
    <w:rsid w:val="003C1D21"/>
    <w:rsid w:val="003C56B2"/>
    <w:rsid w:val="003C6D54"/>
    <w:rsid w:val="003D0AA5"/>
    <w:rsid w:val="003D3159"/>
    <w:rsid w:val="003E553E"/>
    <w:rsid w:val="003E5717"/>
    <w:rsid w:val="003E647F"/>
    <w:rsid w:val="003F024D"/>
    <w:rsid w:val="003F16B8"/>
    <w:rsid w:val="003F4CD9"/>
    <w:rsid w:val="003F5A34"/>
    <w:rsid w:val="00403BD5"/>
    <w:rsid w:val="0040721D"/>
    <w:rsid w:val="00413189"/>
    <w:rsid w:val="004142C8"/>
    <w:rsid w:val="00414BF9"/>
    <w:rsid w:val="004160F5"/>
    <w:rsid w:val="00416ED4"/>
    <w:rsid w:val="00417069"/>
    <w:rsid w:val="00424555"/>
    <w:rsid w:val="00425C9E"/>
    <w:rsid w:val="004267F7"/>
    <w:rsid w:val="00427EE5"/>
    <w:rsid w:val="00430651"/>
    <w:rsid w:val="00452226"/>
    <w:rsid w:val="00455058"/>
    <w:rsid w:val="00455646"/>
    <w:rsid w:val="0046113B"/>
    <w:rsid w:val="00461F1A"/>
    <w:rsid w:val="004678CB"/>
    <w:rsid w:val="0047048F"/>
    <w:rsid w:val="004729CD"/>
    <w:rsid w:val="00477475"/>
    <w:rsid w:val="00480202"/>
    <w:rsid w:val="004816DF"/>
    <w:rsid w:val="00481E5B"/>
    <w:rsid w:val="0048529C"/>
    <w:rsid w:val="00487CF0"/>
    <w:rsid w:val="004911FB"/>
    <w:rsid w:val="004960AF"/>
    <w:rsid w:val="004A119A"/>
    <w:rsid w:val="004A37D1"/>
    <w:rsid w:val="004B4FD2"/>
    <w:rsid w:val="004B5F78"/>
    <w:rsid w:val="004C1529"/>
    <w:rsid w:val="004C16BD"/>
    <w:rsid w:val="004C2C51"/>
    <w:rsid w:val="004C34B1"/>
    <w:rsid w:val="004C5A52"/>
    <w:rsid w:val="004C68DC"/>
    <w:rsid w:val="004D3F42"/>
    <w:rsid w:val="004D415C"/>
    <w:rsid w:val="004D42B0"/>
    <w:rsid w:val="004E0784"/>
    <w:rsid w:val="004E19F7"/>
    <w:rsid w:val="004E3F59"/>
    <w:rsid w:val="004E42E1"/>
    <w:rsid w:val="004E546A"/>
    <w:rsid w:val="004E57DE"/>
    <w:rsid w:val="004F24D8"/>
    <w:rsid w:val="004F283A"/>
    <w:rsid w:val="004F2A0B"/>
    <w:rsid w:val="004F7E89"/>
    <w:rsid w:val="0050016A"/>
    <w:rsid w:val="00504109"/>
    <w:rsid w:val="00505DAD"/>
    <w:rsid w:val="005135EA"/>
    <w:rsid w:val="005154D6"/>
    <w:rsid w:val="005164BA"/>
    <w:rsid w:val="00521116"/>
    <w:rsid w:val="00521FD5"/>
    <w:rsid w:val="00525588"/>
    <w:rsid w:val="00525ECF"/>
    <w:rsid w:val="005321C9"/>
    <w:rsid w:val="00533599"/>
    <w:rsid w:val="005354FA"/>
    <w:rsid w:val="00537F53"/>
    <w:rsid w:val="00541FE6"/>
    <w:rsid w:val="00543A1C"/>
    <w:rsid w:val="00543E80"/>
    <w:rsid w:val="00544096"/>
    <w:rsid w:val="00544839"/>
    <w:rsid w:val="00544EF3"/>
    <w:rsid w:val="00557FE7"/>
    <w:rsid w:val="00562CB0"/>
    <w:rsid w:val="0056446A"/>
    <w:rsid w:val="0056543D"/>
    <w:rsid w:val="00565E69"/>
    <w:rsid w:val="005732A7"/>
    <w:rsid w:val="00575106"/>
    <w:rsid w:val="005778C5"/>
    <w:rsid w:val="00577BFA"/>
    <w:rsid w:val="005829AA"/>
    <w:rsid w:val="00587145"/>
    <w:rsid w:val="00587742"/>
    <w:rsid w:val="005924FF"/>
    <w:rsid w:val="00594208"/>
    <w:rsid w:val="00596303"/>
    <w:rsid w:val="005966BB"/>
    <w:rsid w:val="00596C5A"/>
    <w:rsid w:val="00596E29"/>
    <w:rsid w:val="005A17F9"/>
    <w:rsid w:val="005A67CD"/>
    <w:rsid w:val="005B14DE"/>
    <w:rsid w:val="005B1FB9"/>
    <w:rsid w:val="005B24EF"/>
    <w:rsid w:val="005B402E"/>
    <w:rsid w:val="005B4643"/>
    <w:rsid w:val="005B61D4"/>
    <w:rsid w:val="005C1056"/>
    <w:rsid w:val="005C17C8"/>
    <w:rsid w:val="005C1954"/>
    <w:rsid w:val="005C2EDB"/>
    <w:rsid w:val="005C6B49"/>
    <w:rsid w:val="005D348B"/>
    <w:rsid w:val="005D44DD"/>
    <w:rsid w:val="005D4C30"/>
    <w:rsid w:val="005E1490"/>
    <w:rsid w:val="005F1E25"/>
    <w:rsid w:val="005F5FDC"/>
    <w:rsid w:val="00601707"/>
    <w:rsid w:val="00603E3F"/>
    <w:rsid w:val="00610126"/>
    <w:rsid w:val="006121FD"/>
    <w:rsid w:val="00615870"/>
    <w:rsid w:val="00625BCF"/>
    <w:rsid w:val="006262DF"/>
    <w:rsid w:val="00632B80"/>
    <w:rsid w:val="006378C8"/>
    <w:rsid w:val="0064514E"/>
    <w:rsid w:val="00650CE2"/>
    <w:rsid w:val="00651C07"/>
    <w:rsid w:val="0065604C"/>
    <w:rsid w:val="0065682E"/>
    <w:rsid w:val="006635BB"/>
    <w:rsid w:val="00673C0C"/>
    <w:rsid w:val="006803E8"/>
    <w:rsid w:val="0068061E"/>
    <w:rsid w:val="00680FF0"/>
    <w:rsid w:val="006821E6"/>
    <w:rsid w:val="00682800"/>
    <w:rsid w:val="006840E6"/>
    <w:rsid w:val="0068464B"/>
    <w:rsid w:val="00684C6D"/>
    <w:rsid w:val="006901F9"/>
    <w:rsid w:val="00691199"/>
    <w:rsid w:val="00694661"/>
    <w:rsid w:val="006A26A7"/>
    <w:rsid w:val="006C71DC"/>
    <w:rsid w:val="006D525A"/>
    <w:rsid w:val="006E07BA"/>
    <w:rsid w:val="006E1697"/>
    <w:rsid w:val="006E2FE9"/>
    <w:rsid w:val="006E46B2"/>
    <w:rsid w:val="006E4FD9"/>
    <w:rsid w:val="006E7691"/>
    <w:rsid w:val="006E7F25"/>
    <w:rsid w:val="006F1359"/>
    <w:rsid w:val="006F29B7"/>
    <w:rsid w:val="006F4015"/>
    <w:rsid w:val="006F4666"/>
    <w:rsid w:val="00712304"/>
    <w:rsid w:val="0071330F"/>
    <w:rsid w:val="00716F30"/>
    <w:rsid w:val="00717877"/>
    <w:rsid w:val="00720AE6"/>
    <w:rsid w:val="00723517"/>
    <w:rsid w:val="00725398"/>
    <w:rsid w:val="00732295"/>
    <w:rsid w:val="007322E2"/>
    <w:rsid w:val="00732F43"/>
    <w:rsid w:val="0073429E"/>
    <w:rsid w:val="00736FDD"/>
    <w:rsid w:val="00737750"/>
    <w:rsid w:val="00740FFB"/>
    <w:rsid w:val="007415A0"/>
    <w:rsid w:val="00742F05"/>
    <w:rsid w:val="00743A32"/>
    <w:rsid w:val="00743C1A"/>
    <w:rsid w:val="00751F15"/>
    <w:rsid w:val="00757AED"/>
    <w:rsid w:val="007649C6"/>
    <w:rsid w:val="00765342"/>
    <w:rsid w:val="0077101D"/>
    <w:rsid w:val="007720C9"/>
    <w:rsid w:val="007737FF"/>
    <w:rsid w:val="00773C54"/>
    <w:rsid w:val="00775AF6"/>
    <w:rsid w:val="007772E1"/>
    <w:rsid w:val="00780446"/>
    <w:rsid w:val="00780961"/>
    <w:rsid w:val="00780987"/>
    <w:rsid w:val="0078123B"/>
    <w:rsid w:val="00781EB0"/>
    <w:rsid w:val="00784533"/>
    <w:rsid w:val="00784D85"/>
    <w:rsid w:val="00786C57"/>
    <w:rsid w:val="0079020A"/>
    <w:rsid w:val="00796B57"/>
    <w:rsid w:val="007A1F28"/>
    <w:rsid w:val="007A3388"/>
    <w:rsid w:val="007B313F"/>
    <w:rsid w:val="007B37F0"/>
    <w:rsid w:val="007B5B87"/>
    <w:rsid w:val="007C6079"/>
    <w:rsid w:val="007C614A"/>
    <w:rsid w:val="007C74D9"/>
    <w:rsid w:val="007D28BC"/>
    <w:rsid w:val="007D494A"/>
    <w:rsid w:val="007D6604"/>
    <w:rsid w:val="007D6621"/>
    <w:rsid w:val="007D67E1"/>
    <w:rsid w:val="007D7A79"/>
    <w:rsid w:val="007E0131"/>
    <w:rsid w:val="007E127C"/>
    <w:rsid w:val="007F2B3F"/>
    <w:rsid w:val="007F6652"/>
    <w:rsid w:val="0080197D"/>
    <w:rsid w:val="008203A5"/>
    <w:rsid w:val="00822CD6"/>
    <w:rsid w:val="00823F95"/>
    <w:rsid w:val="0082401E"/>
    <w:rsid w:val="008300B6"/>
    <w:rsid w:val="00832775"/>
    <w:rsid w:val="0083309E"/>
    <w:rsid w:val="00836F73"/>
    <w:rsid w:val="0084077E"/>
    <w:rsid w:val="00847214"/>
    <w:rsid w:val="00847DAE"/>
    <w:rsid w:val="008558DF"/>
    <w:rsid w:val="00863482"/>
    <w:rsid w:val="0086381D"/>
    <w:rsid w:val="008670DF"/>
    <w:rsid w:val="00870506"/>
    <w:rsid w:val="008716E9"/>
    <w:rsid w:val="00872B08"/>
    <w:rsid w:val="0087362D"/>
    <w:rsid w:val="00882D87"/>
    <w:rsid w:val="00885278"/>
    <w:rsid w:val="008869ED"/>
    <w:rsid w:val="00886E28"/>
    <w:rsid w:val="0089217C"/>
    <w:rsid w:val="008962F4"/>
    <w:rsid w:val="00896796"/>
    <w:rsid w:val="008A00DD"/>
    <w:rsid w:val="008A2771"/>
    <w:rsid w:val="008A6256"/>
    <w:rsid w:val="008B633F"/>
    <w:rsid w:val="008B72C4"/>
    <w:rsid w:val="008B7CBF"/>
    <w:rsid w:val="008C00D4"/>
    <w:rsid w:val="008C4191"/>
    <w:rsid w:val="008C4B8D"/>
    <w:rsid w:val="008C6577"/>
    <w:rsid w:val="008C6FFB"/>
    <w:rsid w:val="008D3CC5"/>
    <w:rsid w:val="008D4B21"/>
    <w:rsid w:val="008D7FA1"/>
    <w:rsid w:val="008E026D"/>
    <w:rsid w:val="008E6553"/>
    <w:rsid w:val="008E6F47"/>
    <w:rsid w:val="008E706E"/>
    <w:rsid w:val="008E7790"/>
    <w:rsid w:val="008E7CC7"/>
    <w:rsid w:val="008F095E"/>
    <w:rsid w:val="008F0B71"/>
    <w:rsid w:val="008F1788"/>
    <w:rsid w:val="008F2EEF"/>
    <w:rsid w:val="008F362F"/>
    <w:rsid w:val="008F6D7F"/>
    <w:rsid w:val="0090206F"/>
    <w:rsid w:val="009035AE"/>
    <w:rsid w:val="009041AD"/>
    <w:rsid w:val="009068C1"/>
    <w:rsid w:val="00912474"/>
    <w:rsid w:val="009220AE"/>
    <w:rsid w:val="009224BA"/>
    <w:rsid w:val="0092650D"/>
    <w:rsid w:val="00933431"/>
    <w:rsid w:val="0095581D"/>
    <w:rsid w:val="00955C0A"/>
    <w:rsid w:val="00964B7F"/>
    <w:rsid w:val="00967B9A"/>
    <w:rsid w:val="00974314"/>
    <w:rsid w:val="009762CC"/>
    <w:rsid w:val="0097740B"/>
    <w:rsid w:val="0097789F"/>
    <w:rsid w:val="00981474"/>
    <w:rsid w:val="00982699"/>
    <w:rsid w:val="0099048B"/>
    <w:rsid w:val="009922E4"/>
    <w:rsid w:val="009951EE"/>
    <w:rsid w:val="00996CA6"/>
    <w:rsid w:val="009A0D5C"/>
    <w:rsid w:val="009A0EEC"/>
    <w:rsid w:val="009A3276"/>
    <w:rsid w:val="009A44B9"/>
    <w:rsid w:val="009A4846"/>
    <w:rsid w:val="009B3A96"/>
    <w:rsid w:val="009B53BC"/>
    <w:rsid w:val="009B53FC"/>
    <w:rsid w:val="009B5CEB"/>
    <w:rsid w:val="009C310E"/>
    <w:rsid w:val="009C5D3D"/>
    <w:rsid w:val="009C7816"/>
    <w:rsid w:val="009D0D97"/>
    <w:rsid w:val="009D2101"/>
    <w:rsid w:val="009D506F"/>
    <w:rsid w:val="009D57E0"/>
    <w:rsid w:val="009D7783"/>
    <w:rsid w:val="009E26EF"/>
    <w:rsid w:val="009E30F2"/>
    <w:rsid w:val="009E4122"/>
    <w:rsid w:val="009E58A7"/>
    <w:rsid w:val="009F11B9"/>
    <w:rsid w:val="009F3268"/>
    <w:rsid w:val="009F4009"/>
    <w:rsid w:val="009F58BE"/>
    <w:rsid w:val="00A00EF8"/>
    <w:rsid w:val="00A01752"/>
    <w:rsid w:val="00A06594"/>
    <w:rsid w:val="00A10435"/>
    <w:rsid w:val="00A1087B"/>
    <w:rsid w:val="00A11951"/>
    <w:rsid w:val="00A13DEE"/>
    <w:rsid w:val="00A203B4"/>
    <w:rsid w:val="00A2211F"/>
    <w:rsid w:val="00A30A78"/>
    <w:rsid w:val="00A3525D"/>
    <w:rsid w:val="00A379D5"/>
    <w:rsid w:val="00A4043C"/>
    <w:rsid w:val="00A43CDA"/>
    <w:rsid w:val="00A4598F"/>
    <w:rsid w:val="00A45BBC"/>
    <w:rsid w:val="00A527FD"/>
    <w:rsid w:val="00A54A18"/>
    <w:rsid w:val="00A6117B"/>
    <w:rsid w:val="00A62181"/>
    <w:rsid w:val="00A74B5C"/>
    <w:rsid w:val="00A75B10"/>
    <w:rsid w:val="00A75E94"/>
    <w:rsid w:val="00A81013"/>
    <w:rsid w:val="00A81D98"/>
    <w:rsid w:val="00A825FF"/>
    <w:rsid w:val="00A827B9"/>
    <w:rsid w:val="00A86D0E"/>
    <w:rsid w:val="00A8773F"/>
    <w:rsid w:val="00A87A4B"/>
    <w:rsid w:val="00A94689"/>
    <w:rsid w:val="00A94C78"/>
    <w:rsid w:val="00A979F1"/>
    <w:rsid w:val="00AA6E50"/>
    <w:rsid w:val="00AA708B"/>
    <w:rsid w:val="00AB1A65"/>
    <w:rsid w:val="00AB224F"/>
    <w:rsid w:val="00AB2C21"/>
    <w:rsid w:val="00AB41DD"/>
    <w:rsid w:val="00AC5BB5"/>
    <w:rsid w:val="00AD24C5"/>
    <w:rsid w:val="00AD4AB2"/>
    <w:rsid w:val="00AE3824"/>
    <w:rsid w:val="00AE7B47"/>
    <w:rsid w:val="00AF2142"/>
    <w:rsid w:val="00AF4788"/>
    <w:rsid w:val="00AF52F0"/>
    <w:rsid w:val="00AF5D0A"/>
    <w:rsid w:val="00AF693D"/>
    <w:rsid w:val="00AF7CBE"/>
    <w:rsid w:val="00B01168"/>
    <w:rsid w:val="00B01574"/>
    <w:rsid w:val="00B017D7"/>
    <w:rsid w:val="00B0214D"/>
    <w:rsid w:val="00B07258"/>
    <w:rsid w:val="00B1152A"/>
    <w:rsid w:val="00B11E4A"/>
    <w:rsid w:val="00B123B3"/>
    <w:rsid w:val="00B15B58"/>
    <w:rsid w:val="00B1625B"/>
    <w:rsid w:val="00B17DDA"/>
    <w:rsid w:val="00B204A7"/>
    <w:rsid w:val="00B218EE"/>
    <w:rsid w:val="00B22D3E"/>
    <w:rsid w:val="00B2369B"/>
    <w:rsid w:val="00B23B9E"/>
    <w:rsid w:val="00B269C1"/>
    <w:rsid w:val="00B269CB"/>
    <w:rsid w:val="00B26C12"/>
    <w:rsid w:val="00B27391"/>
    <w:rsid w:val="00B40100"/>
    <w:rsid w:val="00B4154E"/>
    <w:rsid w:val="00B42D1D"/>
    <w:rsid w:val="00B4486F"/>
    <w:rsid w:val="00B46056"/>
    <w:rsid w:val="00B4637A"/>
    <w:rsid w:val="00B46D77"/>
    <w:rsid w:val="00B53F97"/>
    <w:rsid w:val="00B55621"/>
    <w:rsid w:val="00B57FCA"/>
    <w:rsid w:val="00B65958"/>
    <w:rsid w:val="00B65F04"/>
    <w:rsid w:val="00B7082A"/>
    <w:rsid w:val="00B72A37"/>
    <w:rsid w:val="00B7432A"/>
    <w:rsid w:val="00B80B7B"/>
    <w:rsid w:val="00B80C2A"/>
    <w:rsid w:val="00B82371"/>
    <w:rsid w:val="00B87696"/>
    <w:rsid w:val="00B92710"/>
    <w:rsid w:val="00BA33B1"/>
    <w:rsid w:val="00BA4044"/>
    <w:rsid w:val="00BA52DC"/>
    <w:rsid w:val="00BC3BAA"/>
    <w:rsid w:val="00BC3DFF"/>
    <w:rsid w:val="00BD0CDB"/>
    <w:rsid w:val="00BD5B0C"/>
    <w:rsid w:val="00BD6372"/>
    <w:rsid w:val="00BD7D91"/>
    <w:rsid w:val="00BE5A97"/>
    <w:rsid w:val="00BF5F6B"/>
    <w:rsid w:val="00C11C95"/>
    <w:rsid w:val="00C138EE"/>
    <w:rsid w:val="00C1725B"/>
    <w:rsid w:val="00C21F5B"/>
    <w:rsid w:val="00C26AD9"/>
    <w:rsid w:val="00C33BFC"/>
    <w:rsid w:val="00C36C33"/>
    <w:rsid w:val="00C40386"/>
    <w:rsid w:val="00C41C3B"/>
    <w:rsid w:val="00C422DB"/>
    <w:rsid w:val="00C456F2"/>
    <w:rsid w:val="00C477B3"/>
    <w:rsid w:val="00C556D0"/>
    <w:rsid w:val="00C55B17"/>
    <w:rsid w:val="00C57AF9"/>
    <w:rsid w:val="00C61C3A"/>
    <w:rsid w:val="00C621DB"/>
    <w:rsid w:val="00C6302F"/>
    <w:rsid w:val="00C63656"/>
    <w:rsid w:val="00C65794"/>
    <w:rsid w:val="00C65E61"/>
    <w:rsid w:val="00C66524"/>
    <w:rsid w:val="00C678EC"/>
    <w:rsid w:val="00C71246"/>
    <w:rsid w:val="00C71732"/>
    <w:rsid w:val="00C76A49"/>
    <w:rsid w:val="00C80DCD"/>
    <w:rsid w:val="00C81F52"/>
    <w:rsid w:val="00C865F3"/>
    <w:rsid w:val="00C96E7B"/>
    <w:rsid w:val="00C97481"/>
    <w:rsid w:val="00C97E26"/>
    <w:rsid w:val="00CA6FC9"/>
    <w:rsid w:val="00CB050D"/>
    <w:rsid w:val="00CB2C76"/>
    <w:rsid w:val="00CB5458"/>
    <w:rsid w:val="00CB7EDA"/>
    <w:rsid w:val="00CC0DEB"/>
    <w:rsid w:val="00CD0066"/>
    <w:rsid w:val="00CD5F9F"/>
    <w:rsid w:val="00CE0589"/>
    <w:rsid w:val="00CE2C4D"/>
    <w:rsid w:val="00CE4DC7"/>
    <w:rsid w:val="00CE775F"/>
    <w:rsid w:val="00CF2AA4"/>
    <w:rsid w:val="00CF2F6D"/>
    <w:rsid w:val="00CF4222"/>
    <w:rsid w:val="00CF44BA"/>
    <w:rsid w:val="00CF60C7"/>
    <w:rsid w:val="00CF75E4"/>
    <w:rsid w:val="00D00ACD"/>
    <w:rsid w:val="00D04A85"/>
    <w:rsid w:val="00D074DD"/>
    <w:rsid w:val="00D110E5"/>
    <w:rsid w:val="00D11179"/>
    <w:rsid w:val="00D114D1"/>
    <w:rsid w:val="00D1375A"/>
    <w:rsid w:val="00D13F49"/>
    <w:rsid w:val="00D15F69"/>
    <w:rsid w:val="00D22348"/>
    <w:rsid w:val="00D2483A"/>
    <w:rsid w:val="00D30373"/>
    <w:rsid w:val="00D3115B"/>
    <w:rsid w:val="00D34AA4"/>
    <w:rsid w:val="00D34EB4"/>
    <w:rsid w:val="00D34EF6"/>
    <w:rsid w:val="00D37112"/>
    <w:rsid w:val="00D44794"/>
    <w:rsid w:val="00D4764B"/>
    <w:rsid w:val="00D5210E"/>
    <w:rsid w:val="00D54294"/>
    <w:rsid w:val="00D54E91"/>
    <w:rsid w:val="00D5781A"/>
    <w:rsid w:val="00D62BBC"/>
    <w:rsid w:val="00D6517F"/>
    <w:rsid w:val="00D70B86"/>
    <w:rsid w:val="00D726BB"/>
    <w:rsid w:val="00D73E75"/>
    <w:rsid w:val="00D77CC7"/>
    <w:rsid w:val="00D80BA2"/>
    <w:rsid w:val="00D815A9"/>
    <w:rsid w:val="00D87C80"/>
    <w:rsid w:val="00D904A4"/>
    <w:rsid w:val="00D92B80"/>
    <w:rsid w:val="00D93618"/>
    <w:rsid w:val="00D94308"/>
    <w:rsid w:val="00D951C4"/>
    <w:rsid w:val="00DA0C71"/>
    <w:rsid w:val="00DA22D3"/>
    <w:rsid w:val="00DB07EC"/>
    <w:rsid w:val="00DB398A"/>
    <w:rsid w:val="00DB780D"/>
    <w:rsid w:val="00DC494E"/>
    <w:rsid w:val="00DC63DC"/>
    <w:rsid w:val="00DE560D"/>
    <w:rsid w:val="00DE67BA"/>
    <w:rsid w:val="00DF6336"/>
    <w:rsid w:val="00DF6595"/>
    <w:rsid w:val="00DF7CEB"/>
    <w:rsid w:val="00E01254"/>
    <w:rsid w:val="00E022D1"/>
    <w:rsid w:val="00E068C2"/>
    <w:rsid w:val="00E06DC3"/>
    <w:rsid w:val="00E07383"/>
    <w:rsid w:val="00E10B12"/>
    <w:rsid w:val="00E2521C"/>
    <w:rsid w:val="00E276B6"/>
    <w:rsid w:val="00E3260D"/>
    <w:rsid w:val="00E36E89"/>
    <w:rsid w:val="00E418BE"/>
    <w:rsid w:val="00E43D85"/>
    <w:rsid w:val="00E44601"/>
    <w:rsid w:val="00E47326"/>
    <w:rsid w:val="00E51ABC"/>
    <w:rsid w:val="00E53BAC"/>
    <w:rsid w:val="00E57D68"/>
    <w:rsid w:val="00E614CB"/>
    <w:rsid w:val="00E61939"/>
    <w:rsid w:val="00E6468E"/>
    <w:rsid w:val="00E65EB1"/>
    <w:rsid w:val="00E84878"/>
    <w:rsid w:val="00E86F89"/>
    <w:rsid w:val="00E87F8B"/>
    <w:rsid w:val="00E924BA"/>
    <w:rsid w:val="00E93294"/>
    <w:rsid w:val="00E94B78"/>
    <w:rsid w:val="00EB168C"/>
    <w:rsid w:val="00EB2577"/>
    <w:rsid w:val="00EB4195"/>
    <w:rsid w:val="00EB750D"/>
    <w:rsid w:val="00EC14C8"/>
    <w:rsid w:val="00EC1D3F"/>
    <w:rsid w:val="00EC5E5D"/>
    <w:rsid w:val="00ED3D6F"/>
    <w:rsid w:val="00EE0B73"/>
    <w:rsid w:val="00EE2275"/>
    <w:rsid w:val="00EE666E"/>
    <w:rsid w:val="00EE686B"/>
    <w:rsid w:val="00EF2D04"/>
    <w:rsid w:val="00F011E3"/>
    <w:rsid w:val="00F01483"/>
    <w:rsid w:val="00F03523"/>
    <w:rsid w:val="00F055E8"/>
    <w:rsid w:val="00F143FC"/>
    <w:rsid w:val="00F14AED"/>
    <w:rsid w:val="00F15232"/>
    <w:rsid w:val="00F15697"/>
    <w:rsid w:val="00F21443"/>
    <w:rsid w:val="00F221F8"/>
    <w:rsid w:val="00F25609"/>
    <w:rsid w:val="00F307AB"/>
    <w:rsid w:val="00F3090F"/>
    <w:rsid w:val="00F334D7"/>
    <w:rsid w:val="00F3413C"/>
    <w:rsid w:val="00F36F19"/>
    <w:rsid w:val="00F40C42"/>
    <w:rsid w:val="00F42717"/>
    <w:rsid w:val="00F428B8"/>
    <w:rsid w:val="00F43AB6"/>
    <w:rsid w:val="00F55DBB"/>
    <w:rsid w:val="00F57C36"/>
    <w:rsid w:val="00F60F41"/>
    <w:rsid w:val="00F66551"/>
    <w:rsid w:val="00F71008"/>
    <w:rsid w:val="00F72916"/>
    <w:rsid w:val="00F733E4"/>
    <w:rsid w:val="00F75B84"/>
    <w:rsid w:val="00F76770"/>
    <w:rsid w:val="00F81786"/>
    <w:rsid w:val="00F859AA"/>
    <w:rsid w:val="00F8639C"/>
    <w:rsid w:val="00F92484"/>
    <w:rsid w:val="00F92789"/>
    <w:rsid w:val="00F95265"/>
    <w:rsid w:val="00F95E46"/>
    <w:rsid w:val="00FA04DA"/>
    <w:rsid w:val="00FA3C12"/>
    <w:rsid w:val="00FA4657"/>
    <w:rsid w:val="00FA7E76"/>
    <w:rsid w:val="00FB13F3"/>
    <w:rsid w:val="00FB1AF3"/>
    <w:rsid w:val="00FB46FF"/>
    <w:rsid w:val="00FC4A9E"/>
    <w:rsid w:val="00FD1264"/>
    <w:rsid w:val="00FD1594"/>
    <w:rsid w:val="00FD1996"/>
    <w:rsid w:val="00FD2FFB"/>
    <w:rsid w:val="00FD57B2"/>
    <w:rsid w:val="00FE31B1"/>
    <w:rsid w:val="00FE416E"/>
    <w:rsid w:val="00FE6185"/>
    <w:rsid w:val="00FF0F8B"/>
    <w:rsid w:val="00FF193F"/>
    <w:rsid w:val="00FF1EDD"/>
    <w:rsid w:val="00FF7F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2F66"/>
  <w15:chartTrackingRefBased/>
  <w15:docId w15:val="{16FF62DF-15FC-4891-8171-5322E918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42"/>
  </w:style>
  <w:style w:type="paragraph" w:styleId="Heading1">
    <w:name w:val="heading 1"/>
    <w:basedOn w:val="Normal"/>
    <w:next w:val="Normal"/>
    <w:link w:val="Heading1Char"/>
    <w:uiPriority w:val="9"/>
    <w:qFormat/>
    <w:rsid w:val="004B5F7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21FD"/>
    <w:pPr>
      <w:keepNext/>
      <w:keepLines/>
      <w:numPr>
        <w:ilvl w:val="1"/>
        <w:numId w:val="3"/>
      </w:numPr>
      <w:spacing w:before="4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6121FD"/>
    <w:pPr>
      <w:keepNext/>
      <w:keepLines/>
      <w:numPr>
        <w:ilvl w:val="2"/>
        <w:numId w:val="3"/>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link w:val="Heading4Char"/>
    <w:uiPriority w:val="9"/>
    <w:semiHidden/>
    <w:unhideWhenUsed/>
    <w:qFormat/>
    <w:rsid w:val="00E06D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4BD"/>
    <w:pPr>
      <w:ind w:left="720"/>
      <w:contextualSpacing/>
    </w:pPr>
  </w:style>
  <w:style w:type="paragraph" w:styleId="Header">
    <w:name w:val="header"/>
    <w:basedOn w:val="Normal"/>
    <w:link w:val="HeaderChar"/>
    <w:uiPriority w:val="99"/>
    <w:unhideWhenUsed/>
    <w:rsid w:val="002A624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6242"/>
  </w:style>
  <w:style w:type="paragraph" w:styleId="Footer">
    <w:name w:val="footer"/>
    <w:basedOn w:val="Normal"/>
    <w:link w:val="FooterChar"/>
    <w:uiPriority w:val="99"/>
    <w:unhideWhenUsed/>
    <w:rsid w:val="002A624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6242"/>
  </w:style>
  <w:style w:type="character" w:customStyle="1" w:styleId="Heading1Char">
    <w:name w:val="Heading 1 Char"/>
    <w:basedOn w:val="DefaultParagraphFont"/>
    <w:link w:val="Heading1"/>
    <w:uiPriority w:val="9"/>
    <w:rsid w:val="004B5F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21FD"/>
    <w:rPr>
      <w:rFonts w:asciiTheme="majorHAnsi" w:eastAsiaTheme="majorEastAsia" w:hAnsiTheme="majorHAnsi" w:cstheme="majorBidi"/>
      <w:color w:val="000000" w:themeColor="text1"/>
      <w:sz w:val="32"/>
      <w:szCs w:val="26"/>
    </w:rPr>
  </w:style>
  <w:style w:type="paragraph" w:styleId="TOC2">
    <w:name w:val="toc 2"/>
    <w:basedOn w:val="Normal"/>
    <w:next w:val="Normal"/>
    <w:autoRedefine/>
    <w:uiPriority w:val="39"/>
    <w:unhideWhenUsed/>
    <w:rsid w:val="002C4082"/>
    <w:pPr>
      <w:spacing w:after="100"/>
      <w:ind w:left="220"/>
    </w:pPr>
  </w:style>
  <w:style w:type="paragraph" w:styleId="TOC1">
    <w:name w:val="toc 1"/>
    <w:basedOn w:val="Normal"/>
    <w:next w:val="Normal"/>
    <w:autoRedefine/>
    <w:uiPriority w:val="39"/>
    <w:unhideWhenUsed/>
    <w:rsid w:val="002C4082"/>
    <w:pPr>
      <w:spacing w:after="100"/>
    </w:pPr>
  </w:style>
  <w:style w:type="character" w:styleId="Hyperlink">
    <w:name w:val="Hyperlink"/>
    <w:basedOn w:val="DefaultParagraphFont"/>
    <w:uiPriority w:val="99"/>
    <w:unhideWhenUsed/>
    <w:rsid w:val="002C4082"/>
    <w:rPr>
      <w:color w:val="0563C1" w:themeColor="hyperlink"/>
      <w:u w:val="single"/>
    </w:rPr>
  </w:style>
  <w:style w:type="paragraph" w:styleId="TOCHeading">
    <w:name w:val="TOC Heading"/>
    <w:basedOn w:val="Heading1"/>
    <w:next w:val="Normal"/>
    <w:uiPriority w:val="39"/>
    <w:unhideWhenUsed/>
    <w:qFormat/>
    <w:rsid w:val="00285744"/>
    <w:pPr>
      <w:outlineLvl w:val="9"/>
    </w:pPr>
    <w:rPr>
      <w:kern w:val="0"/>
      <w14:ligatures w14:val="non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color w:val="000000" w:themeColor="text1"/>
      <w:sz w:val="28"/>
      <w:szCs w:val="24"/>
    </w:rPr>
  </w:style>
  <w:style w:type="paragraph" w:styleId="TOC3">
    <w:name w:val="toc 3"/>
    <w:basedOn w:val="Normal"/>
    <w:next w:val="Normal"/>
    <w:autoRedefine/>
    <w:uiPriority w:val="39"/>
    <w:unhideWhenUsed/>
    <w:rsid w:val="003F5A34"/>
    <w:pPr>
      <w:spacing w:after="100"/>
      <w:ind w:left="440"/>
    </w:pPr>
  </w:style>
  <w:style w:type="table" w:styleId="TableGrid">
    <w:name w:val="Table Grid"/>
    <w:basedOn w:val="TableNormal"/>
    <w:uiPriority w:val="39"/>
    <w:rsid w:val="002A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152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1523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E94B78"/>
    <w:rPr>
      <w:sz w:val="16"/>
      <w:szCs w:val="16"/>
    </w:rPr>
  </w:style>
  <w:style w:type="paragraph" w:styleId="CommentText">
    <w:name w:val="annotation text"/>
    <w:basedOn w:val="Normal"/>
    <w:link w:val="CommentTextChar"/>
    <w:uiPriority w:val="99"/>
    <w:semiHidden/>
    <w:unhideWhenUsed/>
    <w:rsid w:val="00E94B78"/>
    <w:pPr>
      <w:spacing w:line="240" w:lineRule="auto"/>
    </w:pPr>
    <w:rPr>
      <w:sz w:val="20"/>
      <w:szCs w:val="20"/>
    </w:rPr>
  </w:style>
  <w:style w:type="character" w:customStyle="1" w:styleId="CommentTextChar">
    <w:name w:val="Comment Text Char"/>
    <w:basedOn w:val="DefaultParagraphFont"/>
    <w:link w:val="CommentText"/>
    <w:uiPriority w:val="99"/>
    <w:semiHidden/>
    <w:rsid w:val="00E94B7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94B78"/>
    <w:rPr>
      <w:b/>
      <w:bCs/>
    </w:rPr>
  </w:style>
  <w:style w:type="character" w:customStyle="1" w:styleId="CommentSubjectChar">
    <w:name w:val="Comment Subject Char"/>
    <w:basedOn w:val="CommentTextChar"/>
    <w:link w:val="CommentSubject"/>
    <w:uiPriority w:val="99"/>
    <w:semiHidden/>
    <w:rsid w:val="00E94B78"/>
    <w:rPr>
      <w:rFonts w:ascii="Times New Roman" w:hAnsi="Times New Roman"/>
      <w:b/>
      <w:bCs/>
      <w:sz w:val="20"/>
      <w:szCs w:val="20"/>
    </w:rPr>
  </w:style>
  <w:style w:type="character" w:customStyle="1" w:styleId="Heading4Char">
    <w:name w:val="Heading 4 Char"/>
    <w:basedOn w:val="DefaultParagraphFont"/>
    <w:link w:val="Heading4"/>
    <w:uiPriority w:val="9"/>
    <w:semiHidden/>
    <w:rsid w:val="00E06DC3"/>
    <w:rPr>
      <w:rFonts w:asciiTheme="majorHAnsi" w:eastAsiaTheme="majorEastAsia" w:hAnsiTheme="majorHAnsi" w:cstheme="majorBidi"/>
      <w:i/>
      <w:iCs/>
      <w:color w:val="2F5496" w:themeColor="accent1" w:themeShade="BF"/>
    </w:rPr>
  </w:style>
  <w:style w:type="table" w:customStyle="1" w:styleId="TableGrid1">
    <w:name w:val="Table Grid1"/>
    <w:basedOn w:val="TableNormal"/>
    <w:next w:val="TableGrid"/>
    <w:uiPriority w:val="59"/>
    <w:rsid w:val="002A6242"/>
    <w:pPr>
      <w:spacing w:after="0" w:line="240" w:lineRule="auto"/>
    </w:pPr>
    <w:rPr>
      <w:rFonts w:eastAsia="Times New Roman"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6242"/>
    <w:rPr>
      <w:color w:val="808080"/>
    </w:rPr>
  </w:style>
  <w:style w:type="character" w:styleId="UnresolvedMention">
    <w:name w:val="Unresolved Mention"/>
    <w:basedOn w:val="DefaultParagraphFont"/>
    <w:uiPriority w:val="99"/>
    <w:semiHidden/>
    <w:unhideWhenUsed/>
    <w:rsid w:val="00147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6715">
      <w:bodyDiv w:val="1"/>
      <w:marLeft w:val="0"/>
      <w:marRight w:val="0"/>
      <w:marTop w:val="0"/>
      <w:marBottom w:val="0"/>
      <w:divBdr>
        <w:top w:val="none" w:sz="0" w:space="0" w:color="auto"/>
        <w:left w:val="none" w:sz="0" w:space="0" w:color="auto"/>
        <w:bottom w:val="none" w:sz="0" w:space="0" w:color="auto"/>
        <w:right w:val="none" w:sz="0" w:space="0" w:color="auto"/>
      </w:divBdr>
      <w:divsChild>
        <w:div w:id="1323964929">
          <w:marLeft w:val="0"/>
          <w:marRight w:val="0"/>
          <w:marTop w:val="0"/>
          <w:marBottom w:val="0"/>
          <w:divBdr>
            <w:top w:val="none" w:sz="0" w:space="0" w:color="auto"/>
            <w:left w:val="none" w:sz="0" w:space="0" w:color="auto"/>
            <w:bottom w:val="none" w:sz="0" w:space="0" w:color="auto"/>
            <w:right w:val="none" w:sz="0" w:space="0" w:color="auto"/>
          </w:divBdr>
        </w:div>
      </w:divsChild>
    </w:div>
    <w:div w:id="277831600">
      <w:bodyDiv w:val="1"/>
      <w:marLeft w:val="0"/>
      <w:marRight w:val="0"/>
      <w:marTop w:val="0"/>
      <w:marBottom w:val="0"/>
      <w:divBdr>
        <w:top w:val="none" w:sz="0" w:space="0" w:color="auto"/>
        <w:left w:val="none" w:sz="0" w:space="0" w:color="auto"/>
        <w:bottom w:val="none" w:sz="0" w:space="0" w:color="auto"/>
        <w:right w:val="none" w:sz="0" w:space="0" w:color="auto"/>
      </w:divBdr>
      <w:divsChild>
        <w:div w:id="905383281">
          <w:marLeft w:val="0"/>
          <w:marRight w:val="0"/>
          <w:marTop w:val="0"/>
          <w:marBottom w:val="0"/>
          <w:divBdr>
            <w:top w:val="none" w:sz="0" w:space="0" w:color="auto"/>
            <w:left w:val="none" w:sz="0" w:space="0" w:color="auto"/>
            <w:bottom w:val="none" w:sz="0" w:space="0" w:color="auto"/>
            <w:right w:val="none" w:sz="0" w:space="0" w:color="auto"/>
          </w:divBdr>
        </w:div>
      </w:divsChild>
    </w:div>
    <w:div w:id="344357496">
      <w:bodyDiv w:val="1"/>
      <w:marLeft w:val="0"/>
      <w:marRight w:val="0"/>
      <w:marTop w:val="0"/>
      <w:marBottom w:val="0"/>
      <w:divBdr>
        <w:top w:val="none" w:sz="0" w:space="0" w:color="auto"/>
        <w:left w:val="none" w:sz="0" w:space="0" w:color="auto"/>
        <w:bottom w:val="none" w:sz="0" w:space="0" w:color="auto"/>
        <w:right w:val="none" w:sz="0" w:space="0" w:color="auto"/>
      </w:divBdr>
      <w:divsChild>
        <w:div w:id="1400320476">
          <w:marLeft w:val="0"/>
          <w:marRight w:val="0"/>
          <w:marTop w:val="0"/>
          <w:marBottom w:val="0"/>
          <w:divBdr>
            <w:top w:val="none" w:sz="0" w:space="0" w:color="auto"/>
            <w:left w:val="none" w:sz="0" w:space="0" w:color="auto"/>
            <w:bottom w:val="none" w:sz="0" w:space="0" w:color="auto"/>
            <w:right w:val="none" w:sz="0" w:space="0" w:color="auto"/>
          </w:divBdr>
        </w:div>
      </w:divsChild>
    </w:div>
    <w:div w:id="348996245">
      <w:bodyDiv w:val="1"/>
      <w:marLeft w:val="0"/>
      <w:marRight w:val="0"/>
      <w:marTop w:val="0"/>
      <w:marBottom w:val="0"/>
      <w:divBdr>
        <w:top w:val="none" w:sz="0" w:space="0" w:color="auto"/>
        <w:left w:val="none" w:sz="0" w:space="0" w:color="auto"/>
        <w:bottom w:val="none" w:sz="0" w:space="0" w:color="auto"/>
        <w:right w:val="none" w:sz="0" w:space="0" w:color="auto"/>
      </w:divBdr>
      <w:divsChild>
        <w:div w:id="204148588">
          <w:marLeft w:val="0"/>
          <w:marRight w:val="0"/>
          <w:marTop w:val="0"/>
          <w:marBottom w:val="0"/>
          <w:divBdr>
            <w:top w:val="none" w:sz="0" w:space="0" w:color="auto"/>
            <w:left w:val="none" w:sz="0" w:space="0" w:color="auto"/>
            <w:bottom w:val="none" w:sz="0" w:space="0" w:color="auto"/>
            <w:right w:val="none" w:sz="0" w:space="0" w:color="auto"/>
          </w:divBdr>
        </w:div>
      </w:divsChild>
    </w:div>
    <w:div w:id="870805540">
      <w:bodyDiv w:val="1"/>
      <w:marLeft w:val="0"/>
      <w:marRight w:val="0"/>
      <w:marTop w:val="0"/>
      <w:marBottom w:val="0"/>
      <w:divBdr>
        <w:top w:val="none" w:sz="0" w:space="0" w:color="auto"/>
        <w:left w:val="none" w:sz="0" w:space="0" w:color="auto"/>
        <w:bottom w:val="none" w:sz="0" w:space="0" w:color="auto"/>
        <w:right w:val="none" w:sz="0" w:space="0" w:color="auto"/>
      </w:divBdr>
      <w:divsChild>
        <w:div w:id="1062409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3.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ed\OneDrive\Documents\1-collage\pptx%20templete\FIELD%20SPECIFIC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AC60DC565142E3BACF5C3BF532D344"/>
        <w:category>
          <w:name w:val="General"/>
          <w:gallery w:val="placeholder"/>
        </w:category>
        <w:types>
          <w:type w:val="bbPlcHdr"/>
        </w:types>
        <w:behaviors>
          <w:behavior w:val="content"/>
        </w:behaviors>
        <w:guid w:val="{962D5A3F-4709-4BE8-95FF-9A036A18AABB}"/>
      </w:docPartPr>
      <w:docPartBody>
        <w:p w:rsidR="00F37032" w:rsidRDefault="002A5E62" w:rsidP="002A5E62">
          <w:pPr>
            <w:pStyle w:val="B5AC60DC565142E3BACF5C3BF532D344"/>
          </w:pPr>
          <w:r w:rsidRPr="00A20342">
            <w:rPr>
              <w:rStyle w:val="PlaceholderText"/>
            </w:rPr>
            <w:t>Click or tap to enter a date.</w:t>
          </w:r>
        </w:p>
      </w:docPartBody>
    </w:docPart>
    <w:docPart>
      <w:docPartPr>
        <w:name w:val="6D341EC1E5B04676A9BF0E8740DED898"/>
        <w:category>
          <w:name w:val="General"/>
          <w:gallery w:val="placeholder"/>
        </w:category>
        <w:types>
          <w:type w:val="bbPlcHdr"/>
        </w:types>
        <w:behaviors>
          <w:behavior w:val="content"/>
        </w:behaviors>
        <w:guid w:val="{37D358B3-16E0-4C97-975D-D911639404F8}"/>
      </w:docPartPr>
      <w:docPartBody>
        <w:p w:rsidR="00F37032" w:rsidRDefault="002A5E62" w:rsidP="002A5E62">
          <w:pPr>
            <w:pStyle w:val="6D341EC1E5B04676A9BF0E8740DED898"/>
          </w:pPr>
          <w:r w:rsidRPr="00A20342">
            <w:rPr>
              <w:rStyle w:val="PlaceholderText"/>
            </w:rPr>
            <w:t>Click or tap to enter a date.</w:t>
          </w:r>
        </w:p>
      </w:docPartBody>
    </w:docPart>
    <w:docPart>
      <w:docPartPr>
        <w:name w:val="CDC9678571A243B8A1093F2D115B7DF0"/>
        <w:category>
          <w:name w:val="General"/>
          <w:gallery w:val="placeholder"/>
        </w:category>
        <w:types>
          <w:type w:val="bbPlcHdr"/>
        </w:types>
        <w:behaviors>
          <w:behavior w:val="content"/>
        </w:behaviors>
        <w:guid w:val="{32FF4CF6-B3D8-4AEA-91C7-F2991EBB2C26}"/>
      </w:docPartPr>
      <w:docPartBody>
        <w:p w:rsidR="00F37032" w:rsidRDefault="002A5E62" w:rsidP="002A5E62">
          <w:pPr>
            <w:pStyle w:val="CDC9678571A243B8A1093F2D115B7DF0"/>
          </w:pPr>
          <w:r w:rsidRPr="00A20342">
            <w:rPr>
              <w:rStyle w:val="PlaceholderText"/>
            </w:rPr>
            <w:t>Click or tap here to enter text.</w:t>
          </w:r>
        </w:p>
      </w:docPartBody>
    </w:docPart>
    <w:docPart>
      <w:docPartPr>
        <w:name w:val="6656DBBC85B04B5BB910A4357B54752F"/>
        <w:category>
          <w:name w:val="General"/>
          <w:gallery w:val="placeholder"/>
        </w:category>
        <w:types>
          <w:type w:val="bbPlcHdr"/>
        </w:types>
        <w:behaviors>
          <w:behavior w:val="content"/>
        </w:behaviors>
        <w:guid w:val="{2F820A4C-F609-46FF-B9A3-571D698995BA}"/>
      </w:docPartPr>
      <w:docPartBody>
        <w:p w:rsidR="00F37032" w:rsidRDefault="002A5E62" w:rsidP="002A5E62">
          <w:pPr>
            <w:pStyle w:val="6656DBBC85B04B5BB910A4357B54752F"/>
          </w:pPr>
          <w:r w:rsidRPr="00A20342">
            <w:rPr>
              <w:rStyle w:val="PlaceholderText"/>
            </w:rPr>
            <w:t>Click or tap here to enter text.</w:t>
          </w:r>
        </w:p>
      </w:docPartBody>
    </w:docPart>
    <w:docPart>
      <w:docPartPr>
        <w:name w:val="DE345B6CB76B400CB4292ADCAF65757E"/>
        <w:category>
          <w:name w:val="General"/>
          <w:gallery w:val="placeholder"/>
        </w:category>
        <w:types>
          <w:type w:val="bbPlcHdr"/>
        </w:types>
        <w:behaviors>
          <w:behavior w:val="content"/>
        </w:behaviors>
        <w:guid w:val="{ED0A1C8B-2755-4D58-9B8E-7CC92BD5CEEF}"/>
      </w:docPartPr>
      <w:docPartBody>
        <w:p w:rsidR="00F37032" w:rsidRDefault="002A5E62" w:rsidP="002A5E62">
          <w:pPr>
            <w:pStyle w:val="DE345B6CB76B400CB4292ADCAF65757E"/>
          </w:pPr>
          <w:r w:rsidRPr="00A20342">
            <w:rPr>
              <w:rStyle w:val="PlaceholderText"/>
            </w:rPr>
            <w:t>Click or tap here to enter text.</w:t>
          </w:r>
        </w:p>
      </w:docPartBody>
    </w:docPart>
    <w:docPart>
      <w:docPartPr>
        <w:name w:val="36F2DF01AD6F4B5CBE12DBEF31091007"/>
        <w:category>
          <w:name w:val="General"/>
          <w:gallery w:val="placeholder"/>
        </w:category>
        <w:types>
          <w:type w:val="bbPlcHdr"/>
        </w:types>
        <w:behaviors>
          <w:behavior w:val="content"/>
        </w:behaviors>
        <w:guid w:val="{30245393-793F-482D-BF2C-2E8222C0A6CE}"/>
      </w:docPartPr>
      <w:docPartBody>
        <w:p w:rsidR="00F37032" w:rsidRDefault="002A5E62" w:rsidP="002A5E62">
          <w:pPr>
            <w:pStyle w:val="36F2DF01AD6F4B5CBE12DBEF31091007"/>
          </w:pPr>
          <w:r w:rsidRPr="00A2034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1A78980-99D7-4041-B3B4-360E1719723D}"/>
      </w:docPartPr>
      <w:docPartBody>
        <w:p w:rsidR="00F37032" w:rsidRDefault="002A5E62">
          <w:r w:rsidRPr="00C96908">
            <w:rPr>
              <w:rStyle w:val="PlaceholderText"/>
            </w:rPr>
            <w:t>Click or tap here to enter text.</w:t>
          </w:r>
        </w:p>
      </w:docPartBody>
    </w:docPart>
    <w:docPart>
      <w:docPartPr>
        <w:name w:val="6B7C28CEC28C463B9CC2DA986C1D2CC6"/>
        <w:category>
          <w:name w:val="General"/>
          <w:gallery w:val="placeholder"/>
        </w:category>
        <w:types>
          <w:type w:val="bbPlcHdr"/>
        </w:types>
        <w:behaviors>
          <w:behavior w:val="content"/>
        </w:behaviors>
        <w:guid w:val="{0B3F1867-465E-4115-AEB6-84BBE9A6A3FB}"/>
      </w:docPartPr>
      <w:docPartBody>
        <w:p w:rsidR="00F37032" w:rsidRDefault="002A5E62" w:rsidP="002A5E62">
          <w:pPr>
            <w:pStyle w:val="6B7C28CEC28C463B9CC2DA986C1D2CC6"/>
          </w:pPr>
          <w:r w:rsidRPr="00A20342">
            <w:rPr>
              <w:rStyle w:val="PlaceholderText"/>
            </w:rPr>
            <w:t>Click or tap here to enter text.</w:t>
          </w:r>
        </w:p>
      </w:docPartBody>
    </w:docPart>
    <w:docPart>
      <w:docPartPr>
        <w:name w:val="A2A925FD0F5B453C9B9415DFD29CCF90"/>
        <w:category>
          <w:name w:val="General"/>
          <w:gallery w:val="placeholder"/>
        </w:category>
        <w:types>
          <w:type w:val="bbPlcHdr"/>
        </w:types>
        <w:behaviors>
          <w:behavior w:val="content"/>
        </w:behaviors>
        <w:guid w:val="{A62CDDD4-9B0F-4857-8033-D37E31A2B4C1}"/>
      </w:docPartPr>
      <w:docPartBody>
        <w:p w:rsidR="00F37032" w:rsidRDefault="002A5E62" w:rsidP="002A5E62">
          <w:pPr>
            <w:pStyle w:val="A2A925FD0F5B453C9B9415DFD29CCF90"/>
          </w:pPr>
          <w:r w:rsidRPr="00A20342">
            <w:rPr>
              <w:rStyle w:val="PlaceholderText"/>
            </w:rPr>
            <w:t>Click or tap here to enter text.</w:t>
          </w:r>
        </w:p>
      </w:docPartBody>
    </w:docPart>
    <w:docPart>
      <w:docPartPr>
        <w:name w:val="3E1356C5EE604651A8D5937F48253228"/>
        <w:category>
          <w:name w:val="General"/>
          <w:gallery w:val="placeholder"/>
        </w:category>
        <w:types>
          <w:type w:val="bbPlcHdr"/>
        </w:types>
        <w:behaviors>
          <w:behavior w:val="content"/>
        </w:behaviors>
        <w:guid w:val="{F8B979E5-612D-4B2B-BA34-CA3D0CA17386}"/>
      </w:docPartPr>
      <w:docPartBody>
        <w:p w:rsidR="00F37032" w:rsidRDefault="002A5E62" w:rsidP="002A5E62">
          <w:pPr>
            <w:pStyle w:val="3E1356C5EE604651A8D5937F48253228"/>
          </w:pPr>
          <w:r w:rsidRPr="00A20342">
            <w:rPr>
              <w:rStyle w:val="PlaceholderText"/>
            </w:rPr>
            <w:t>Click or tap here to enter text.</w:t>
          </w:r>
        </w:p>
      </w:docPartBody>
    </w:docPart>
    <w:docPart>
      <w:docPartPr>
        <w:name w:val="63CE46C89B674A46A7BC733EA171059D"/>
        <w:category>
          <w:name w:val="General"/>
          <w:gallery w:val="placeholder"/>
        </w:category>
        <w:types>
          <w:type w:val="bbPlcHdr"/>
        </w:types>
        <w:behaviors>
          <w:behavior w:val="content"/>
        </w:behaviors>
        <w:guid w:val="{9043E4CB-12D7-4BAD-9915-25E275FE1C82}"/>
      </w:docPartPr>
      <w:docPartBody>
        <w:p w:rsidR="00F37032" w:rsidRDefault="002A5E62" w:rsidP="002A5E62">
          <w:pPr>
            <w:pStyle w:val="63CE46C89B674A46A7BC733EA171059D"/>
          </w:pPr>
          <w:r w:rsidRPr="00A20342">
            <w:rPr>
              <w:rStyle w:val="PlaceholderText"/>
            </w:rPr>
            <w:t>Click or tap here to enter text.</w:t>
          </w:r>
        </w:p>
      </w:docPartBody>
    </w:docPart>
    <w:docPart>
      <w:docPartPr>
        <w:name w:val="FC8575F5E7F04F12B63B2AAA012430F0"/>
        <w:category>
          <w:name w:val="General"/>
          <w:gallery w:val="placeholder"/>
        </w:category>
        <w:types>
          <w:type w:val="bbPlcHdr"/>
        </w:types>
        <w:behaviors>
          <w:behavior w:val="content"/>
        </w:behaviors>
        <w:guid w:val="{E2324223-292A-4E79-A46B-B0014EDF61D4}"/>
      </w:docPartPr>
      <w:docPartBody>
        <w:p w:rsidR="00F37032" w:rsidRDefault="002A5E62" w:rsidP="002A5E62">
          <w:pPr>
            <w:pStyle w:val="FC8575F5E7F04F12B63B2AAA012430F0"/>
          </w:pPr>
          <w:r w:rsidRPr="00A20342">
            <w:rPr>
              <w:rStyle w:val="PlaceholderText"/>
            </w:rPr>
            <w:t>Click or tap here to enter text.</w:t>
          </w:r>
        </w:p>
      </w:docPartBody>
    </w:docPart>
    <w:docPart>
      <w:docPartPr>
        <w:name w:val="08188092786E47A09960719EF41B8899"/>
        <w:category>
          <w:name w:val="General"/>
          <w:gallery w:val="placeholder"/>
        </w:category>
        <w:types>
          <w:type w:val="bbPlcHdr"/>
        </w:types>
        <w:behaviors>
          <w:behavior w:val="content"/>
        </w:behaviors>
        <w:guid w:val="{8B9D47C6-9993-43CE-96F6-EC8D22C13D15}"/>
      </w:docPartPr>
      <w:docPartBody>
        <w:p w:rsidR="0038469E" w:rsidRDefault="00D23859" w:rsidP="00D23859">
          <w:pPr>
            <w:pStyle w:val="08188092786E47A09960719EF41B8899"/>
          </w:pPr>
          <w:r w:rsidRPr="00A20342">
            <w:rPr>
              <w:rStyle w:val="PlaceholderText"/>
            </w:rPr>
            <w:t>Click or tap to enter a date.</w:t>
          </w:r>
        </w:p>
      </w:docPartBody>
    </w:docPart>
    <w:docPart>
      <w:docPartPr>
        <w:name w:val="A9EDDBC2C8AD4C769D70B0B0ED01DBAF"/>
        <w:category>
          <w:name w:val="General"/>
          <w:gallery w:val="placeholder"/>
        </w:category>
        <w:types>
          <w:type w:val="bbPlcHdr"/>
        </w:types>
        <w:behaviors>
          <w:behavior w:val="content"/>
        </w:behaviors>
        <w:guid w:val="{130154C4-9803-4790-BB0C-7BC10EF032A1}"/>
      </w:docPartPr>
      <w:docPartBody>
        <w:p w:rsidR="0038469E" w:rsidRDefault="00D23859" w:rsidP="00D23859">
          <w:pPr>
            <w:pStyle w:val="A9EDDBC2C8AD4C769D70B0B0ED01DBAF"/>
          </w:pPr>
          <w:r w:rsidRPr="00A20342">
            <w:rPr>
              <w:rStyle w:val="PlaceholderText"/>
            </w:rPr>
            <w:t>Click or tap to enter a date.</w:t>
          </w:r>
        </w:p>
      </w:docPartBody>
    </w:docPart>
    <w:docPart>
      <w:docPartPr>
        <w:name w:val="27A1A4A64CB944608C007D1A23D384D9"/>
        <w:category>
          <w:name w:val="General"/>
          <w:gallery w:val="placeholder"/>
        </w:category>
        <w:types>
          <w:type w:val="bbPlcHdr"/>
        </w:types>
        <w:behaviors>
          <w:behavior w:val="content"/>
        </w:behaviors>
        <w:guid w:val="{94B97D7B-180C-488F-ABD4-070432842FE0}"/>
      </w:docPartPr>
      <w:docPartBody>
        <w:p w:rsidR="0038469E" w:rsidRDefault="00D23859" w:rsidP="00D23859">
          <w:pPr>
            <w:pStyle w:val="27A1A4A64CB944608C007D1A23D384D9"/>
          </w:pPr>
          <w:r w:rsidRPr="00A20342">
            <w:rPr>
              <w:rStyle w:val="PlaceholderText"/>
            </w:rPr>
            <w:t>Click or tap here to enter text.</w:t>
          </w:r>
        </w:p>
      </w:docPartBody>
    </w:docPart>
    <w:docPart>
      <w:docPartPr>
        <w:name w:val="FE23E0C6975447C588D11BDA56EC09EB"/>
        <w:category>
          <w:name w:val="General"/>
          <w:gallery w:val="placeholder"/>
        </w:category>
        <w:types>
          <w:type w:val="bbPlcHdr"/>
        </w:types>
        <w:behaviors>
          <w:behavior w:val="content"/>
        </w:behaviors>
        <w:guid w:val="{CAD796FA-A4DE-4C91-B9B3-67192FF9456E}"/>
      </w:docPartPr>
      <w:docPartBody>
        <w:p w:rsidR="0038469E" w:rsidRDefault="00D23859" w:rsidP="00D23859">
          <w:pPr>
            <w:pStyle w:val="FE23E0C6975447C588D11BDA56EC09EB"/>
          </w:pPr>
          <w:r w:rsidRPr="00A20342">
            <w:rPr>
              <w:rStyle w:val="PlaceholderText"/>
            </w:rPr>
            <w:t>Click or tap here to enter text.</w:t>
          </w:r>
        </w:p>
      </w:docPartBody>
    </w:docPart>
    <w:docPart>
      <w:docPartPr>
        <w:name w:val="9C40D99FCE274C21908CA5EEEBD89F97"/>
        <w:category>
          <w:name w:val="General"/>
          <w:gallery w:val="placeholder"/>
        </w:category>
        <w:types>
          <w:type w:val="bbPlcHdr"/>
        </w:types>
        <w:behaviors>
          <w:behavior w:val="content"/>
        </w:behaviors>
        <w:guid w:val="{AE9D9982-E795-47A9-8823-CA07FBEF3D32}"/>
      </w:docPartPr>
      <w:docPartBody>
        <w:p w:rsidR="0038469E" w:rsidRDefault="00D23859" w:rsidP="00D23859">
          <w:pPr>
            <w:pStyle w:val="9C40D99FCE274C21908CA5EEEBD89F97"/>
          </w:pPr>
          <w:r w:rsidRPr="00A20342">
            <w:rPr>
              <w:rStyle w:val="PlaceholderText"/>
            </w:rPr>
            <w:t>Click or tap to enter a date.</w:t>
          </w:r>
        </w:p>
      </w:docPartBody>
    </w:docPart>
    <w:docPart>
      <w:docPartPr>
        <w:name w:val="03D71B127C6145208EA7D48522D0C41F"/>
        <w:category>
          <w:name w:val="General"/>
          <w:gallery w:val="placeholder"/>
        </w:category>
        <w:types>
          <w:type w:val="bbPlcHdr"/>
        </w:types>
        <w:behaviors>
          <w:behavior w:val="content"/>
        </w:behaviors>
        <w:guid w:val="{8FEB4F99-CFA3-45A1-86F9-0A698C3F7115}"/>
      </w:docPartPr>
      <w:docPartBody>
        <w:p w:rsidR="0038469E" w:rsidRDefault="00D23859" w:rsidP="00D23859">
          <w:pPr>
            <w:pStyle w:val="03D71B127C6145208EA7D48522D0C41F"/>
          </w:pPr>
          <w:r w:rsidRPr="00A20342">
            <w:rPr>
              <w:rStyle w:val="PlaceholderText"/>
            </w:rPr>
            <w:t>Click or tap to enter a date.</w:t>
          </w:r>
        </w:p>
      </w:docPartBody>
    </w:docPart>
    <w:docPart>
      <w:docPartPr>
        <w:name w:val="E73B6B5826554793960D26E73AE9D03D"/>
        <w:category>
          <w:name w:val="General"/>
          <w:gallery w:val="placeholder"/>
        </w:category>
        <w:types>
          <w:type w:val="bbPlcHdr"/>
        </w:types>
        <w:behaviors>
          <w:behavior w:val="content"/>
        </w:behaviors>
        <w:guid w:val="{9852EAF4-8578-4CD2-B962-0B826706F6E7}"/>
      </w:docPartPr>
      <w:docPartBody>
        <w:p w:rsidR="0038469E" w:rsidRDefault="00D23859" w:rsidP="00D23859">
          <w:pPr>
            <w:pStyle w:val="E73B6B5826554793960D26E73AE9D03D"/>
          </w:pPr>
          <w:r w:rsidRPr="00A20342">
            <w:rPr>
              <w:rStyle w:val="PlaceholderText"/>
            </w:rPr>
            <w:t>Click or tap here to enter text.</w:t>
          </w:r>
        </w:p>
      </w:docPartBody>
    </w:docPart>
    <w:docPart>
      <w:docPartPr>
        <w:name w:val="A98CFDDA3A2240C7B42E5945BEC78E2B"/>
        <w:category>
          <w:name w:val="General"/>
          <w:gallery w:val="placeholder"/>
        </w:category>
        <w:types>
          <w:type w:val="bbPlcHdr"/>
        </w:types>
        <w:behaviors>
          <w:behavior w:val="content"/>
        </w:behaviors>
        <w:guid w:val="{81D28BE8-EB15-437D-9DA3-A87646B19586}"/>
      </w:docPartPr>
      <w:docPartBody>
        <w:p w:rsidR="0038469E" w:rsidRDefault="00D23859" w:rsidP="00D23859">
          <w:pPr>
            <w:pStyle w:val="A98CFDDA3A2240C7B42E5945BEC78E2B"/>
          </w:pPr>
          <w:r w:rsidRPr="00A20342">
            <w:rPr>
              <w:rStyle w:val="PlaceholderText"/>
            </w:rPr>
            <w:t>Click or tap here to enter text.</w:t>
          </w:r>
        </w:p>
      </w:docPartBody>
    </w:docPart>
    <w:docPart>
      <w:docPartPr>
        <w:name w:val="96236B2D66034CE8B0E9ED8012CD52AB"/>
        <w:category>
          <w:name w:val="General"/>
          <w:gallery w:val="placeholder"/>
        </w:category>
        <w:types>
          <w:type w:val="bbPlcHdr"/>
        </w:types>
        <w:behaviors>
          <w:behavior w:val="content"/>
        </w:behaviors>
        <w:guid w:val="{A889AF39-6365-4E1F-A47C-FD3D4078F72C}"/>
      </w:docPartPr>
      <w:docPartBody>
        <w:p w:rsidR="0038469E" w:rsidRDefault="00D23859" w:rsidP="00D23859">
          <w:pPr>
            <w:pStyle w:val="96236B2D66034CE8B0E9ED8012CD52AB"/>
          </w:pPr>
          <w:r w:rsidRPr="00A20342">
            <w:rPr>
              <w:rStyle w:val="PlaceholderText"/>
            </w:rPr>
            <w:t>Click or tap to enter a date.</w:t>
          </w:r>
        </w:p>
      </w:docPartBody>
    </w:docPart>
    <w:docPart>
      <w:docPartPr>
        <w:name w:val="5E163B90066A4500A010B2FDE36B295F"/>
        <w:category>
          <w:name w:val="General"/>
          <w:gallery w:val="placeholder"/>
        </w:category>
        <w:types>
          <w:type w:val="bbPlcHdr"/>
        </w:types>
        <w:behaviors>
          <w:behavior w:val="content"/>
        </w:behaviors>
        <w:guid w:val="{DAE068A4-BC39-4F0D-869F-7AC11152BEF9}"/>
      </w:docPartPr>
      <w:docPartBody>
        <w:p w:rsidR="0038469E" w:rsidRDefault="00D23859" w:rsidP="00D23859">
          <w:pPr>
            <w:pStyle w:val="5E163B90066A4500A010B2FDE36B295F"/>
          </w:pPr>
          <w:r w:rsidRPr="00A20342">
            <w:rPr>
              <w:rStyle w:val="PlaceholderText"/>
            </w:rPr>
            <w:t>Click or tap to enter a date.</w:t>
          </w:r>
        </w:p>
      </w:docPartBody>
    </w:docPart>
    <w:docPart>
      <w:docPartPr>
        <w:name w:val="8653ED223762436EA7B32EA63FEA821D"/>
        <w:category>
          <w:name w:val="General"/>
          <w:gallery w:val="placeholder"/>
        </w:category>
        <w:types>
          <w:type w:val="bbPlcHdr"/>
        </w:types>
        <w:behaviors>
          <w:behavior w:val="content"/>
        </w:behaviors>
        <w:guid w:val="{8A03D9BF-1DE9-4F4B-BDD9-CC86C5906AE5}"/>
      </w:docPartPr>
      <w:docPartBody>
        <w:p w:rsidR="0038469E" w:rsidRDefault="00D23859" w:rsidP="00D23859">
          <w:pPr>
            <w:pStyle w:val="8653ED223762436EA7B32EA63FEA821D"/>
          </w:pPr>
          <w:r w:rsidRPr="00A20342">
            <w:rPr>
              <w:rStyle w:val="PlaceholderText"/>
            </w:rPr>
            <w:t>Click or tap here to enter text.</w:t>
          </w:r>
        </w:p>
      </w:docPartBody>
    </w:docPart>
    <w:docPart>
      <w:docPartPr>
        <w:name w:val="39B0F01A32F54D4D8F860A910BEBC5EA"/>
        <w:category>
          <w:name w:val="General"/>
          <w:gallery w:val="placeholder"/>
        </w:category>
        <w:types>
          <w:type w:val="bbPlcHdr"/>
        </w:types>
        <w:behaviors>
          <w:behavior w:val="content"/>
        </w:behaviors>
        <w:guid w:val="{19D7CA22-3E6B-417B-BB15-837406F1E27D}"/>
      </w:docPartPr>
      <w:docPartBody>
        <w:p w:rsidR="0038469E" w:rsidRDefault="00D23859" w:rsidP="00D23859">
          <w:pPr>
            <w:pStyle w:val="39B0F01A32F54D4D8F860A910BEBC5EA"/>
          </w:pPr>
          <w:r w:rsidRPr="00A20342">
            <w:rPr>
              <w:rStyle w:val="PlaceholderText"/>
            </w:rPr>
            <w:t>Click or tap here to enter text.</w:t>
          </w:r>
        </w:p>
      </w:docPartBody>
    </w:docPart>
    <w:docPart>
      <w:docPartPr>
        <w:name w:val="33B1B02ECC0C4698B8F134D0E663E4FF"/>
        <w:category>
          <w:name w:val="General"/>
          <w:gallery w:val="placeholder"/>
        </w:category>
        <w:types>
          <w:type w:val="bbPlcHdr"/>
        </w:types>
        <w:behaviors>
          <w:behavior w:val="content"/>
        </w:behaviors>
        <w:guid w:val="{FFD5D653-7406-4FF2-BCC4-206AF744A543}"/>
      </w:docPartPr>
      <w:docPartBody>
        <w:p w:rsidR="0038469E" w:rsidRDefault="00D23859" w:rsidP="00D23859">
          <w:pPr>
            <w:pStyle w:val="33B1B02ECC0C4698B8F134D0E663E4FF"/>
          </w:pPr>
          <w:r w:rsidRPr="00A20342">
            <w:rPr>
              <w:rStyle w:val="PlaceholderText"/>
            </w:rPr>
            <w:t>Click or tap to enter a date.</w:t>
          </w:r>
        </w:p>
      </w:docPartBody>
    </w:docPart>
    <w:docPart>
      <w:docPartPr>
        <w:name w:val="A8711FFDA31E4FC5B9B0A87A9CFC5C0A"/>
        <w:category>
          <w:name w:val="General"/>
          <w:gallery w:val="placeholder"/>
        </w:category>
        <w:types>
          <w:type w:val="bbPlcHdr"/>
        </w:types>
        <w:behaviors>
          <w:behavior w:val="content"/>
        </w:behaviors>
        <w:guid w:val="{8CAA6179-9F0B-41AC-AFDF-2F3C151A2EC1}"/>
      </w:docPartPr>
      <w:docPartBody>
        <w:p w:rsidR="0038469E" w:rsidRDefault="00D23859" w:rsidP="00D23859">
          <w:pPr>
            <w:pStyle w:val="A8711FFDA31E4FC5B9B0A87A9CFC5C0A"/>
          </w:pPr>
          <w:r w:rsidRPr="00A20342">
            <w:rPr>
              <w:rStyle w:val="PlaceholderText"/>
            </w:rPr>
            <w:t>Click or tap to enter a date.</w:t>
          </w:r>
        </w:p>
      </w:docPartBody>
    </w:docPart>
    <w:docPart>
      <w:docPartPr>
        <w:name w:val="ECCD44405CE44FC89349B5DE5F442DE0"/>
        <w:category>
          <w:name w:val="General"/>
          <w:gallery w:val="placeholder"/>
        </w:category>
        <w:types>
          <w:type w:val="bbPlcHdr"/>
        </w:types>
        <w:behaviors>
          <w:behavior w:val="content"/>
        </w:behaviors>
        <w:guid w:val="{AEF0047D-0F8C-4B87-B097-8E3278F97BBD}"/>
      </w:docPartPr>
      <w:docPartBody>
        <w:p w:rsidR="0038469E" w:rsidRDefault="00D23859" w:rsidP="00D23859">
          <w:pPr>
            <w:pStyle w:val="ECCD44405CE44FC89349B5DE5F442DE0"/>
          </w:pPr>
          <w:r w:rsidRPr="00A20342">
            <w:rPr>
              <w:rStyle w:val="PlaceholderText"/>
            </w:rPr>
            <w:t>Click or tap here to enter text.</w:t>
          </w:r>
        </w:p>
      </w:docPartBody>
    </w:docPart>
    <w:docPart>
      <w:docPartPr>
        <w:name w:val="4FB6C12E0D154EAE8FDA421B5C7F2664"/>
        <w:category>
          <w:name w:val="General"/>
          <w:gallery w:val="placeholder"/>
        </w:category>
        <w:types>
          <w:type w:val="bbPlcHdr"/>
        </w:types>
        <w:behaviors>
          <w:behavior w:val="content"/>
        </w:behaviors>
        <w:guid w:val="{D68F7D3D-100E-410A-8FF6-E07E23EFB015}"/>
      </w:docPartPr>
      <w:docPartBody>
        <w:p w:rsidR="0038469E" w:rsidRDefault="00D23859" w:rsidP="00D23859">
          <w:pPr>
            <w:pStyle w:val="4FB6C12E0D154EAE8FDA421B5C7F2664"/>
          </w:pPr>
          <w:r w:rsidRPr="00A20342">
            <w:rPr>
              <w:rStyle w:val="PlaceholderText"/>
            </w:rPr>
            <w:t>Click or tap here to enter text.</w:t>
          </w:r>
        </w:p>
      </w:docPartBody>
    </w:docPart>
    <w:docPart>
      <w:docPartPr>
        <w:name w:val="A9E38CD24EA54EE6815EA4D432D889BB"/>
        <w:category>
          <w:name w:val="General"/>
          <w:gallery w:val="placeholder"/>
        </w:category>
        <w:types>
          <w:type w:val="bbPlcHdr"/>
        </w:types>
        <w:behaviors>
          <w:behavior w:val="content"/>
        </w:behaviors>
        <w:guid w:val="{C76B637F-7089-414C-8553-1C90FA0CCB30}"/>
      </w:docPartPr>
      <w:docPartBody>
        <w:p w:rsidR="0038469E" w:rsidRDefault="00D23859" w:rsidP="00D23859">
          <w:pPr>
            <w:pStyle w:val="A9E38CD24EA54EE6815EA4D432D889BB"/>
          </w:pPr>
          <w:r w:rsidRPr="00A20342">
            <w:rPr>
              <w:rStyle w:val="PlaceholderText"/>
            </w:rPr>
            <w:t>Click or tap to enter a date.</w:t>
          </w:r>
        </w:p>
      </w:docPartBody>
    </w:docPart>
    <w:docPart>
      <w:docPartPr>
        <w:name w:val="97E804DEBE9D4686A098243728A1CF8F"/>
        <w:category>
          <w:name w:val="General"/>
          <w:gallery w:val="placeholder"/>
        </w:category>
        <w:types>
          <w:type w:val="bbPlcHdr"/>
        </w:types>
        <w:behaviors>
          <w:behavior w:val="content"/>
        </w:behaviors>
        <w:guid w:val="{101000D9-569E-44CD-8426-B71E706C0015}"/>
      </w:docPartPr>
      <w:docPartBody>
        <w:p w:rsidR="0038469E" w:rsidRDefault="00D23859" w:rsidP="00D23859">
          <w:pPr>
            <w:pStyle w:val="97E804DEBE9D4686A098243728A1CF8F"/>
          </w:pPr>
          <w:r w:rsidRPr="00A20342">
            <w:rPr>
              <w:rStyle w:val="PlaceholderText"/>
            </w:rPr>
            <w:t>Click or tap to enter a date.</w:t>
          </w:r>
        </w:p>
      </w:docPartBody>
    </w:docPart>
    <w:docPart>
      <w:docPartPr>
        <w:name w:val="BF450CD70B8140FF87A155FF7DF4F88A"/>
        <w:category>
          <w:name w:val="General"/>
          <w:gallery w:val="placeholder"/>
        </w:category>
        <w:types>
          <w:type w:val="bbPlcHdr"/>
        </w:types>
        <w:behaviors>
          <w:behavior w:val="content"/>
        </w:behaviors>
        <w:guid w:val="{F34B10DF-3EE2-4A37-B885-2BEE1736B033}"/>
      </w:docPartPr>
      <w:docPartBody>
        <w:p w:rsidR="0038469E" w:rsidRDefault="00D23859" w:rsidP="00D23859">
          <w:pPr>
            <w:pStyle w:val="BF450CD70B8140FF87A155FF7DF4F88A"/>
          </w:pPr>
          <w:r w:rsidRPr="00A20342">
            <w:rPr>
              <w:rStyle w:val="PlaceholderText"/>
            </w:rPr>
            <w:t>Click or tap here to enter text.</w:t>
          </w:r>
        </w:p>
      </w:docPartBody>
    </w:docPart>
    <w:docPart>
      <w:docPartPr>
        <w:name w:val="9BD0B82A104643C49DBF18FAFAB51D45"/>
        <w:category>
          <w:name w:val="General"/>
          <w:gallery w:val="placeholder"/>
        </w:category>
        <w:types>
          <w:type w:val="bbPlcHdr"/>
        </w:types>
        <w:behaviors>
          <w:behavior w:val="content"/>
        </w:behaviors>
        <w:guid w:val="{83F36F32-183D-4128-AA05-E78080CC69E3}"/>
      </w:docPartPr>
      <w:docPartBody>
        <w:p w:rsidR="0038469E" w:rsidRDefault="00D23859" w:rsidP="00D23859">
          <w:pPr>
            <w:pStyle w:val="9BD0B82A104643C49DBF18FAFAB51D45"/>
          </w:pPr>
          <w:r w:rsidRPr="00A20342">
            <w:rPr>
              <w:rStyle w:val="PlaceholderText"/>
            </w:rPr>
            <w:t>Click or tap here to enter text.</w:t>
          </w:r>
        </w:p>
      </w:docPartBody>
    </w:docPart>
    <w:docPart>
      <w:docPartPr>
        <w:name w:val="7A56299977C442DC99B9B56E798A3D15"/>
        <w:category>
          <w:name w:val="General"/>
          <w:gallery w:val="placeholder"/>
        </w:category>
        <w:types>
          <w:type w:val="bbPlcHdr"/>
        </w:types>
        <w:behaviors>
          <w:behavior w:val="content"/>
        </w:behaviors>
        <w:guid w:val="{4F77612A-E04F-4FD0-80E0-0568F6079339}"/>
      </w:docPartPr>
      <w:docPartBody>
        <w:p w:rsidR="0038469E" w:rsidRDefault="00D23859" w:rsidP="00D23859">
          <w:pPr>
            <w:pStyle w:val="7A56299977C442DC99B9B56E798A3D15"/>
          </w:pPr>
          <w:r w:rsidRPr="00A20342">
            <w:rPr>
              <w:rStyle w:val="PlaceholderText"/>
            </w:rPr>
            <w:t>Click or tap to enter a date.</w:t>
          </w:r>
        </w:p>
      </w:docPartBody>
    </w:docPart>
    <w:docPart>
      <w:docPartPr>
        <w:name w:val="B92A1410D16042C9AA7CC681A4641EAF"/>
        <w:category>
          <w:name w:val="General"/>
          <w:gallery w:val="placeholder"/>
        </w:category>
        <w:types>
          <w:type w:val="bbPlcHdr"/>
        </w:types>
        <w:behaviors>
          <w:behavior w:val="content"/>
        </w:behaviors>
        <w:guid w:val="{6103ECF7-6AB8-4AD2-8FC0-CEF6140F0652}"/>
      </w:docPartPr>
      <w:docPartBody>
        <w:p w:rsidR="0038469E" w:rsidRDefault="00D23859" w:rsidP="00D23859">
          <w:pPr>
            <w:pStyle w:val="B92A1410D16042C9AA7CC681A4641EAF"/>
          </w:pPr>
          <w:r w:rsidRPr="00A20342">
            <w:rPr>
              <w:rStyle w:val="PlaceholderText"/>
            </w:rPr>
            <w:t>Click or tap to enter a date.</w:t>
          </w:r>
        </w:p>
      </w:docPartBody>
    </w:docPart>
    <w:docPart>
      <w:docPartPr>
        <w:name w:val="783BA40274E24DC6B93240BADE87FD6F"/>
        <w:category>
          <w:name w:val="General"/>
          <w:gallery w:val="placeholder"/>
        </w:category>
        <w:types>
          <w:type w:val="bbPlcHdr"/>
        </w:types>
        <w:behaviors>
          <w:behavior w:val="content"/>
        </w:behaviors>
        <w:guid w:val="{3EC2FCC7-8ADB-461F-89C4-BE6E8508DBE0}"/>
      </w:docPartPr>
      <w:docPartBody>
        <w:p w:rsidR="0038469E" w:rsidRDefault="00D23859" w:rsidP="00D23859">
          <w:pPr>
            <w:pStyle w:val="783BA40274E24DC6B93240BADE87FD6F"/>
          </w:pPr>
          <w:r w:rsidRPr="00A20342">
            <w:rPr>
              <w:rStyle w:val="PlaceholderText"/>
            </w:rPr>
            <w:t>Click or tap here to enter text.</w:t>
          </w:r>
        </w:p>
      </w:docPartBody>
    </w:docPart>
    <w:docPart>
      <w:docPartPr>
        <w:name w:val="9F4AEDDB7D2C4B16B7E949511403B2A7"/>
        <w:category>
          <w:name w:val="General"/>
          <w:gallery w:val="placeholder"/>
        </w:category>
        <w:types>
          <w:type w:val="bbPlcHdr"/>
        </w:types>
        <w:behaviors>
          <w:behavior w:val="content"/>
        </w:behaviors>
        <w:guid w:val="{9FDAB3F2-D7D0-4EF8-9216-3E1E7B267B10}"/>
      </w:docPartPr>
      <w:docPartBody>
        <w:p w:rsidR="0038469E" w:rsidRDefault="00D23859" w:rsidP="00D23859">
          <w:pPr>
            <w:pStyle w:val="9F4AEDDB7D2C4B16B7E949511403B2A7"/>
          </w:pPr>
          <w:r w:rsidRPr="00A20342">
            <w:rPr>
              <w:rStyle w:val="PlaceholderText"/>
            </w:rPr>
            <w:t>Click or tap here to enter text.</w:t>
          </w:r>
        </w:p>
      </w:docPartBody>
    </w:docPart>
    <w:docPart>
      <w:docPartPr>
        <w:name w:val="CB51A8BF2F1D45A28433BFB364DFA242"/>
        <w:category>
          <w:name w:val="General"/>
          <w:gallery w:val="placeholder"/>
        </w:category>
        <w:types>
          <w:type w:val="bbPlcHdr"/>
        </w:types>
        <w:behaviors>
          <w:behavior w:val="content"/>
        </w:behaviors>
        <w:guid w:val="{9D355476-1B0A-4B3E-B26B-6765A39A3C3F}"/>
      </w:docPartPr>
      <w:docPartBody>
        <w:p w:rsidR="0038469E" w:rsidRDefault="00D23859" w:rsidP="00D23859">
          <w:pPr>
            <w:pStyle w:val="CB51A8BF2F1D45A28433BFB364DFA242"/>
          </w:pPr>
          <w:r w:rsidRPr="00A20342">
            <w:rPr>
              <w:rStyle w:val="PlaceholderText"/>
            </w:rPr>
            <w:t>Click or tap to enter a date.</w:t>
          </w:r>
        </w:p>
      </w:docPartBody>
    </w:docPart>
    <w:docPart>
      <w:docPartPr>
        <w:name w:val="4241A449B382462B8471860EEF73FF99"/>
        <w:category>
          <w:name w:val="General"/>
          <w:gallery w:val="placeholder"/>
        </w:category>
        <w:types>
          <w:type w:val="bbPlcHdr"/>
        </w:types>
        <w:behaviors>
          <w:behavior w:val="content"/>
        </w:behaviors>
        <w:guid w:val="{EF9BB513-9FD1-4147-8D58-C2A5AF079678}"/>
      </w:docPartPr>
      <w:docPartBody>
        <w:p w:rsidR="0038469E" w:rsidRDefault="00D23859" w:rsidP="00D23859">
          <w:pPr>
            <w:pStyle w:val="4241A449B382462B8471860EEF73FF99"/>
          </w:pPr>
          <w:r w:rsidRPr="00A20342">
            <w:rPr>
              <w:rStyle w:val="PlaceholderText"/>
            </w:rPr>
            <w:t>Click or tap to enter a date.</w:t>
          </w:r>
        </w:p>
      </w:docPartBody>
    </w:docPart>
    <w:docPart>
      <w:docPartPr>
        <w:name w:val="5E77FDC5E0F1457792A133BCA125EB8C"/>
        <w:category>
          <w:name w:val="General"/>
          <w:gallery w:val="placeholder"/>
        </w:category>
        <w:types>
          <w:type w:val="bbPlcHdr"/>
        </w:types>
        <w:behaviors>
          <w:behavior w:val="content"/>
        </w:behaviors>
        <w:guid w:val="{C1B77319-7250-43CE-8EE8-F9B02E5881B1}"/>
      </w:docPartPr>
      <w:docPartBody>
        <w:p w:rsidR="0038469E" w:rsidRDefault="00D23859" w:rsidP="00D23859">
          <w:pPr>
            <w:pStyle w:val="5E77FDC5E0F1457792A133BCA125EB8C"/>
          </w:pPr>
          <w:r w:rsidRPr="00A20342">
            <w:rPr>
              <w:rStyle w:val="PlaceholderText"/>
            </w:rPr>
            <w:t>Click or tap here to enter text.</w:t>
          </w:r>
        </w:p>
      </w:docPartBody>
    </w:docPart>
    <w:docPart>
      <w:docPartPr>
        <w:name w:val="A2850BF09F444E85AAB4CC5EFCA7990A"/>
        <w:category>
          <w:name w:val="General"/>
          <w:gallery w:val="placeholder"/>
        </w:category>
        <w:types>
          <w:type w:val="bbPlcHdr"/>
        </w:types>
        <w:behaviors>
          <w:behavior w:val="content"/>
        </w:behaviors>
        <w:guid w:val="{7BC3F4E3-E5A9-44D8-B390-231E5FC95E65}"/>
      </w:docPartPr>
      <w:docPartBody>
        <w:p w:rsidR="0038469E" w:rsidRDefault="00D23859" w:rsidP="00D23859">
          <w:pPr>
            <w:pStyle w:val="A2850BF09F444E85AAB4CC5EFCA7990A"/>
          </w:pPr>
          <w:r w:rsidRPr="00A203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E62"/>
    <w:rsid w:val="00133EFA"/>
    <w:rsid w:val="002A5E62"/>
    <w:rsid w:val="0038469E"/>
    <w:rsid w:val="003B4AF8"/>
    <w:rsid w:val="00466FC6"/>
    <w:rsid w:val="0049196D"/>
    <w:rsid w:val="004C55A1"/>
    <w:rsid w:val="007022C8"/>
    <w:rsid w:val="00795F09"/>
    <w:rsid w:val="009D43B5"/>
    <w:rsid w:val="00A25012"/>
    <w:rsid w:val="00D2150D"/>
    <w:rsid w:val="00D23859"/>
    <w:rsid w:val="00E17DAD"/>
    <w:rsid w:val="00F37032"/>
    <w:rsid w:val="00FA10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3859"/>
    <w:rPr>
      <w:color w:val="808080"/>
    </w:rPr>
  </w:style>
  <w:style w:type="paragraph" w:customStyle="1" w:styleId="B5AC60DC565142E3BACF5C3BF532D344">
    <w:name w:val="B5AC60DC565142E3BACF5C3BF532D344"/>
    <w:rsid w:val="002A5E62"/>
  </w:style>
  <w:style w:type="paragraph" w:customStyle="1" w:styleId="6D341EC1E5B04676A9BF0E8740DED898">
    <w:name w:val="6D341EC1E5B04676A9BF0E8740DED898"/>
    <w:rsid w:val="002A5E62"/>
  </w:style>
  <w:style w:type="paragraph" w:customStyle="1" w:styleId="CDC9678571A243B8A1093F2D115B7DF0">
    <w:name w:val="CDC9678571A243B8A1093F2D115B7DF0"/>
    <w:rsid w:val="002A5E62"/>
  </w:style>
  <w:style w:type="paragraph" w:customStyle="1" w:styleId="6656DBBC85B04B5BB910A4357B54752F">
    <w:name w:val="6656DBBC85B04B5BB910A4357B54752F"/>
    <w:rsid w:val="002A5E62"/>
  </w:style>
  <w:style w:type="paragraph" w:customStyle="1" w:styleId="DE345B6CB76B400CB4292ADCAF65757E">
    <w:name w:val="DE345B6CB76B400CB4292ADCAF65757E"/>
    <w:rsid w:val="002A5E62"/>
  </w:style>
  <w:style w:type="paragraph" w:customStyle="1" w:styleId="36F2DF01AD6F4B5CBE12DBEF31091007">
    <w:name w:val="36F2DF01AD6F4B5CBE12DBEF31091007"/>
    <w:rsid w:val="002A5E62"/>
  </w:style>
  <w:style w:type="paragraph" w:customStyle="1" w:styleId="6B7C28CEC28C463B9CC2DA986C1D2CC6">
    <w:name w:val="6B7C28CEC28C463B9CC2DA986C1D2CC6"/>
    <w:rsid w:val="002A5E62"/>
  </w:style>
  <w:style w:type="paragraph" w:customStyle="1" w:styleId="A2A925FD0F5B453C9B9415DFD29CCF90">
    <w:name w:val="A2A925FD0F5B453C9B9415DFD29CCF90"/>
    <w:rsid w:val="002A5E62"/>
  </w:style>
  <w:style w:type="paragraph" w:customStyle="1" w:styleId="3E1356C5EE604651A8D5937F48253228">
    <w:name w:val="3E1356C5EE604651A8D5937F48253228"/>
    <w:rsid w:val="002A5E62"/>
  </w:style>
  <w:style w:type="paragraph" w:customStyle="1" w:styleId="63CE46C89B674A46A7BC733EA171059D">
    <w:name w:val="63CE46C89B674A46A7BC733EA171059D"/>
    <w:rsid w:val="002A5E62"/>
  </w:style>
  <w:style w:type="paragraph" w:customStyle="1" w:styleId="FC8575F5E7F04F12B63B2AAA012430F0">
    <w:name w:val="FC8575F5E7F04F12B63B2AAA012430F0"/>
    <w:rsid w:val="002A5E62"/>
  </w:style>
  <w:style w:type="paragraph" w:customStyle="1" w:styleId="247A582D080B4BE8B0A7AD7406FA87C7">
    <w:name w:val="247A582D080B4BE8B0A7AD7406FA87C7"/>
    <w:rsid w:val="00D23859"/>
  </w:style>
  <w:style w:type="paragraph" w:customStyle="1" w:styleId="C8F3278017BE47909CDF685F30DFD772">
    <w:name w:val="C8F3278017BE47909CDF685F30DFD772"/>
    <w:rsid w:val="00D23859"/>
  </w:style>
  <w:style w:type="paragraph" w:customStyle="1" w:styleId="B1CCD420D4094C5C84288455B302A888">
    <w:name w:val="B1CCD420D4094C5C84288455B302A888"/>
    <w:rsid w:val="00D23859"/>
  </w:style>
  <w:style w:type="paragraph" w:customStyle="1" w:styleId="BBAF310EAF374954825F629DBBFAC9F9">
    <w:name w:val="BBAF310EAF374954825F629DBBFAC9F9"/>
    <w:rsid w:val="00D23859"/>
  </w:style>
  <w:style w:type="paragraph" w:customStyle="1" w:styleId="08188092786E47A09960719EF41B8899">
    <w:name w:val="08188092786E47A09960719EF41B8899"/>
    <w:rsid w:val="00D23859"/>
  </w:style>
  <w:style w:type="paragraph" w:customStyle="1" w:styleId="A9EDDBC2C8AD4C769D70B0B0ED01DBAF">
    <w:name w:val="A9EDDBC2C8AD4C769D70B0B0ED01DBAF"/>
    <w:rsid w:val="00D23859"/>
  </w:style>
  <w:style w:type="paragraph" w:customStyle="1" w:styleId="27A1A4A64CB944608C007D1A23D384D9">
    <w:name w:val="27A1A4A64CB944608C007D1A23D384D9"/>
    <w:rsid w:val="00D23859"/>
  </w:style>
  <w:style w:type="paragraph" w:customStyle="1" w:styleId="FE23E0C6975447C588D11BDA56EC09EB">
    <w:name w:val="FE23E0C6975447C588D11BDA56EC09EB"/>
    <w:rsid w:val="00D23859"/>
  </w:style>
  <w:style w:type="paragraph" w:customStyle="1" w:styleId="B9EEB0FD39894357BBB1150784CDE239">
    <w:name w:val="B9EEB0FD39894357BBB1150784CDE239"/>
    <w:rsid w:val="00D23859"/>
  </w:style>
  <w:style w:type="paragraph" w:customStyle="1" w:styleId="A42C761BD686480FA5011CB7255A09EC">
    <w:name w:val="A42C761BD686480FA5011CB7255A09EC"/>
    <w:rsid w:val="00D23859"/>
  </w:style>
  <w:style w:type="paragraph" w:customStyle="1" w:styleId="12B38DD4A551499B98F941EBA450EBE3">
    <w:name w:val="12B38DD4A551499B98F941EBA450EBE3"/>
    <w:rsid w:val="00D23859"/>
  </w:style>
  <w:style w:type="paragraph" w:customStyle="1" w:styleId="5D0C7561E5944D9190BC6AB10EDC0A73">
    <w:name w:val="5D0C7561E5944D9190BC6AB10EDC0A73"/>
    <w:rsid w:val="00D23859"/>
  </w:style>
  <w:style w:type="paragraph" w:customStyle="1" w:styleId="9C40D99FCE274C21908CA5EEEBD89F97">
    <w:name w:val="9C40D99FCE274C21908CA5EEEBD89F97"/>
    <w:rsid w:val="00D23859"/>
  </w:style>
  <w:style w:type="paragraph" w:customStyle="1" w:styleId="03D71B127C6145208EA7D48522D0C41F">
    <w:name w:val="03D71B127C6145208EA7D48522D0C41F"/>
    <w:rsid w:val="00D23859"/>
  </w:style>
  <w:style w:type="paragraph" w:customStyle="1" w:styleId="E73B6B5826554793960D26E73AE9D03D">
    <w:name w:val="E73B6B5826554793960D26E73AE9D03D"/>
    <w:rsid w:val="00D23859"/>
  </w:style>
  <w:style w:type="paragraph" w:customStyle="1" w:styleId="A98CFDDA3A2240C7B42E5945BEC78E2B">
    <w:name w:val="A98CFDDA3A2240C7B42E5945BEC78E2B"/>
    <w:rsid w:val="00D23859"/>
  </w:style>
  <w:style w:type="paragraph" w:customStyle="1" w:styleId="C7AAB1C9ACC845FC9D325C29A386B787">
    <w:name w:val="C7AAB1C9ACC845FC9D325C29A386B787"/>
    <w:rsid w:val="00D23859"/>
  </w:style>
  <w:style w:type="paragraph" w:customStyle="1" w:styleId="F52578BED3BE4E48B0C8AAAAA0D4CC69">
    <w:name w:val="F52578BED3BE4E48B0C8AAAAA0D4CC69"/>
    <w:rsid w:val="00D23859"/>
  </w:style>
  <w:style w:type="paragraph" w:customStyle="1" w:styleId="5E2C69345CC64B70ACCA29B8CE1F9702">
    <w:name w:val="5E2C69345CC64B70ACCA29B8CE1F9702"/>
    <w:rsid w:val="00D23859"/>
  </w:style>
  <w:style w:type="paragraph" w:customStyle="1" w:styleId="BCF0611F89534335978C94C6889646BA">
    <w:name w:val="BCF0611F89534335978C94C6889646BA"/>
    <w:rsid w:val="00D23859"/>
  </w:style>
  <w:style w:type="paragraph" w:customStyle="1" w:styleId="96236B2D66034CE8B0E9ED8012CD52AB">
    <w:name w:val="96236B2D66034CE8B0E9ED8012CD52AB"/>
    <w:rsid w:val="00D23859"/>
  </w:style>
  <w:style w:type="paragraph" w:customStyle="1" w:styleId="5E163B90066A4500A010B2FDE36B295F">
    <w:name w:val="5E163B90066A4500A010B2FDE36B295F"/>
    <w:rsid w:val="00D23859"/>
  </w:style>
  <w:style w:type="paragraph" w:customStyle="1" w:styleId="8653ED223762436EA7B32EA63FEA821D">
    <w:name w:val="8653ED223762436EA7B32EA63FEA821D"/>
    <w:rsid w:val="00D23859"/>
  </w:style>
  <w:style w:type="paragraph" w:customStyle="1" w:styleId="39B0F01A32F54D4D8F860A910BEBC5EA">
    <w:name w:val="39B0F01A32F54D4D8F860A910BEBC5EA"/>
    <w:rsid w:val="00D23859"/>
  </w:style>
  <w:style w:type="paragraph" w:customStyle="1" w:styleId="33B1B02ECC0C4698B8F134D0E663E4FF">
    <w:name w:val="33B1B02ECC0C4698B8F134D0E663E4FF"/>
    <w:rsid w:val="00D23859"/>
  </w:style>
  <w:style w:type="paragraph" w:customStyle="1" w:styleId="A8711FFDA31E4FC5B9B0A87A9CFC5C0A">
    <w:name w:val="A8711FFDA31E4FC5B9B0A87A9CFC5C0A"/>
    <w:rsid w:val="00D23859"/>
  </w:style>
  <w:style w:type="paragraph" w:customStyle="1" w:styleId="ECCD44405CE44FC89349B5DE5F442DE0">
    <w:name w:val="ECCD44405CE44FC89349B5DE5F442DE0"/>
    <w:rsid w:val="00D23859"/>
  </w:style>
  <w:style w:type="paragraph" w:customStyle="1" w:styleId="4FB6C12E0D154EAE8FDA421B5C7F2664">
    <w:name w:val="4FB6C12E0D154EAE8FDA421B5C7F2664"/>
    <w:rsid w:val="00D23859"/>
  </w:style>
  <w:style w:type="paragraph" w:customStyle="1" w:styleId="54B1EAE977B645DC99082D3DCE352797">
    <w:name w:val="54B1EAE977B645DC99082D3DCE352797"/>
    <w:rsid w:val="00D23859"/>
  </w:style>
  <w:style w:type="paragraph" w:customStyle="1" w:styleId="6BBABE17A09E4FBB815466E2E72B99CD">
    <w:name w:val="6BBABE17A09E4FBB815466E2E72B99CD"/>
    <w:rsid w:val="00D23859"/>
  </w:style>
  <w:style w:type="paragraph" w:customStyle="1" w:styleId="20CB60E1AE914CCC92D4C2F57B836B24">
    <w:name w:val="20CB60E1AE914CCC92D4C2F57B836B24"/>
    <w:rsid w:val="00D23859"/>
  </w:style>
  <w:style w:type="paragraph" w:customStyle="1" w:styleId="BCFCAC5506A547DEBCA806E06412487F">
    <w:name w:val="BCFCAC5506A547DEBCA806E06412487F"/>
    <w:rsid w:val="00D23859"/>
  </w:style>
  <w:style w:type="paragraph" w:customStyle="1" w:styleId="A9E38CD24EA54EE6815EA4D432D889BB">
    <w:name w:val="A9E38CD24EA54EE6815EA4D432D889BB"/>
    <w:rsid w:val="00D23859"/>
  </w:style>
  <w:style w:type="paragraph" w:customStyle="1" w:styleId="97E804DEBE9D4686A098243728A1CF8F">
    <w:name w:val="97E804DEBE9D4686A098243728A1CF8F"/>
    <w:rsid w:val="00D23859"/>
  </w:style>
  <w:style w:type="paragraph" w:customStyle="1" w:styleId="BF450CD70B8140FF87A155FF7DF4F88A">
    <w:name w:val="BF450CD70B8140FF87A155FF7DF4F88A"/>
    <w:rsid w:val="00D23859"/>
  </w:style>
  <w:style w:type="paragraph" w:customStyle="1" w:styleId="9BD0B82A104643C49DBF18FAFAB51D45">
    <w:name w:val="9BD0B82A104643C49DBF18FAFAB51D45"/>
    <w:rsid w:val="00D23859"/>
  </w:style>
  <w:style w:type="paragraph" w:customStyle="1" w:styleId="7A56299977C442DC99B9B56E798A3D15">
    <w:name w:val="7A56299977C442DC99B9B56E798A3D15"/>
    <w:rsid w:val="00D23859"/>
  </w:style>
  <w:style w:type="paragraph" w:customStyle="1" w:styleId="B92A1410D16042C9AA7CC681A4641EAF">
    <w:name w:val="B92A1410D16042C9AA7CC681A4641EAF"/>
    <w:rsid w:val="00D23859"/>
  </w:style>
  <w:style w:type="paragraph" w:customStyle="1" w:styleId="783BA40274E24DC6B93240BADE87FD6F">
    <w:name w:val="783BA40274E24DC6B93240BADE87FD6F"/>
    <w:rsid w:val="00D23859"/>
  </w:style>
  <w:style w:type="paragraph" w:customStyle="1" w:styleId="9F4AEDDB7D2C4B16B7E949511403B2A7">
    <w:name w:val="9F4AEDDB7D2C4B16B7E949511403B2A7"/>
    <w:rsid w:val="00D23859"/>
  </w:style>
  <w:style w:type="paragraph" w:customStyle="1" w:styleId="CB51A8BF2F1D45A28433BFB364DFA242">
    <w:name w:val="CB51A8BF2F1D45A28433BFB364DFA242"/>
    <w:rsid w:val="00D23859"/>
  </w:style>
  <w:style w:type="paragraph" w:customStyle="1" w:styleId="4241A449B382462B8471860EEF73FF99">
    <w:name w:val="4241A449B382462B8471860EEF73FF99"/>
    <w:rsid w:val="00D23859"/>
  </w:style>
  <w:style w:type="paragraph" w:customStyle="1" w:styleId="5E77FDC5E0F1457792A133BCA125EB8C">
    <w:name w:val="5E77FDC5E0F1457792A133BCA125EB8C"/>
    <w:rsid w:val="00D23859"/>
  </w:style>
  <w:style w:type="paragraph" w:customStyle="1" w:styleId="A2850BF09F444E85AAB4CC5EFCA7990A">
    <w:name w:val="A2850BF09F444E85AAB4CC5EFCA7990A"/>
    <w:rsid w:val="00D2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BD02-E1F7-4377-9C09-B2F3FFA2A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FIELD SPECIFICATIONS.dotx</Template>
  <TotalTime>2524</TotalTime>
  <Pages>34</Pages>
  <Words>7034</Words>
  <Characters>40098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Ahmed Ismail</dc:creator>
  <cp:keywords/>
  <dc:description/>
  <cp:lastModifiedBy>Ahmed Ahmed Ismail</cp:lastModifiedBy>
  <cp:revision>772</cp:revision>
  <dcterms:created xsi:type="dcterms:W3CDTF">2024-02-03T20:22:00Z</dcterms:created>
  <dcterms:modified xsi:type="dcterms:W3CDTF">2024-02-21T20:05:00Z</dcterms:modified>
</cp:coreProperties>
</file>